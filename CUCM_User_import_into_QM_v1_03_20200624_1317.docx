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media/image5.JPG" ContentType="image/jpeg"/>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DC67" w14:textId="77777777" w:rsidR="002B24B7" w:rsidRPr="0004199F" w:rsidRDefault="00954660" w:rsidP="00025630">
      <w:pPr>
        <w:pStyle w:val="Title"/>
        <w:rPr>
          <w:color w:val="808080" w:themeColor="background1" w:themeShade="80"/>
          <w:lang w:val="en-GB"/>
        </w:rPr>
      </w:pPr>
      <w:sdt>
        <w:sdtPr>
          <w:rPr>
            <w:lang w:val="en-GB"/>
          </w:rPr>
          <w:alias w:val="Title"/>
          <w:tag w:val=""/>
          <w:id w:val="-689845218"/>
          <w:placeholder>
            <w:docPart w:val="CFAACF2FBCB24B71A52FFC69CDEDA93B"/>
          </w:placeholder>
          <w:dataBinding w:prefixMappings="xmlns:ns0='http://purl.org/dc/elements/1.1/' xmlns:ns1='http://schemas.openxmlformats.org/package/2006/metadata/core-properties' " w:xpath="/ns1:coreProperties[1]/ns0:title[1]" w:storeItemID="{6C3C8BC8-F283-45AE-878A-BAB7291924A1}"/>
          <w:text/>
        </w:sdtPr>
        <w:sdtEndPr/>
        <w:sdtContent>
          <w:r w:rsidR="004C22B2" w:rsidRPr="0004199F">
            <w:rPr>
              <w:lang w:val="en-GB"/>
            </w:rPr>
            <w:t>CUCM User Import</w:t>
          </w:r>
          <w:r w:rsidR="002D14FC" w:rsidRPr="0004199F">
            <w:rPr>
              <w:lang w:val="en-GB"/>
            </w:rPr>
            <w:t xml:space="preserve"> Tool</w:t>
          </w:r>
        </w:sdtContent>
      </w:sdt>
    </w:p>
    <w:sdt>
      <w:sdtPr>
        <w:alias w:val="Subject"/>
        <w:tag w:val=""/>
        <w:id w:val="-179274055"/>
        <w:dataBinding w:prefixMappings="xmlns:ns0='http://purl.org/dc/elements/1.1/' xmlns:ns1='http://schemas.openxmlformats.org/package/2006/metadata/core-properties' " w:xpath="/ns1:coreProperties[1]/ns0:subject[1]" w:storeItemID="{6C3C8BC8-F283-45AE-878A-BAB7291924A1}"/>
        <w:text/>
      </w:sdtPr>
      <w:sdtEndPr/>
      <w:sdtContent>
        <w:p w14:paraId="7C771EB3" w14:textId="77777777" w:rsidR="005B4421" w:rsidRPr="0004199F" w:rsidRDefault="005B4421" w:rsidP="005B4421">
          <w:pPr>
            <w:pStyle w:val="Subtitle"/>
            <w:rPr>
              <w:b w:val="0"/>
              <w:bCs/>
              <w:color w:val="595959" w:themeColor="text1" w:themeTint="A6"/>
            </w:rPr>
          </w:pPr>
          <w:r w:rsidRPr="0004199F">
            <w:t>ZOOM International</w:t>
          </w:r>
        </w:p>
      </w:sdtContent>
    </w:sdt>
    <w:p w14:paraId="00E1BD94" w14:textId="77777777" w:rsidR="002B24B7" w:rsidRPr="0004199F" w:rsidRDefault="002B24B7" w:rsidP="002B24B7">
      <w:pPr>
        <w:rPr>
          <w:b/>
          <w:color w:val="A6A6A6" w:themeColor="background1" w:themeShade="A6"/>
          <w:lang w:val="en-GB"/>
        </w:rPr>
      </w:pPr>
    </w:p>
    <w:p w14:paraId="6F3296AD" w14:textId="77777777" w:rsidR="002B24B7" w:rsidRPr="0004199F" w:rsidRDefault="002B24B7" w:rsidP="002B24B7">
      <w:pPr>
        <w:rPr>
          <w:b/>
          <w:color w:val="A6A6A6" w:themeColor="background1" w:themeShade="A6"/>
          <w:lang w:val="en-GB"/>
        </w:rPr>
      </w:pPr>
    </w:p>
    <w:p w14:paraId="02CB68BB" w14:textId="77777777" w:rsidR="002B24B7" w:rsidRPr="0004199F" w:rsidRDefault="002B24B7" w:rsidP="002B24B7">
      <w:pPr>
        <w:pStyle w:val="Author"/>
        <w:rPr>
          <w:lang w:val="en-GB"/>
        </w:rPr>
      </w:pPr>
      <w:r w:rsidRPr="0004199F">
        <w:rPr>
          <w:lang w:val="en-GB"/>
        </w:rPr>
        <w:t xml:space="preserve">Author: </w:t>
      </w:r>
      <w:sdt>
        <w:sdtPr>
          <w:rPr>
            <w:lang w:val="en-GB"/>
          </w:rPr>
          <w:alias w:val="Author"/>
          <w:tag w:val=""/>
          <w:id w:val="-597552934"/>
          <w:dataBinding w:prefixMappings="xmlns:ns0='http://purl.org/dc/elements/1.1/' xmlns:ns1='http://schemas.openxmlformats.org/package/2006/metadata/core-properties' " w:xpath="/ns1:coreProperties[1]/ns0:creator[1]" w:storeItemID="{6C3C8BC8-F283-45AE-878A-BAB7291924A1}"/>
          <w:text/>
        </w:sdtPr>
        <w:sdtEndPr/>
        <w:sdtContent>
          <w:r w:rsidR="00C9013E" w:rsidRPr="0004199F">
            <w:rPr>
              <w:lang w:val="en-GB"/>
            </w:rPr>
            <w:t>Petr Borovicka</w:t>
          </w:r>
        </w:sdtContent>
      </w:sdt>
    </w:p>
    <w:p w14:paraId="507D92F1" w14:textId="77777777" w:rsidR="002B24B7" w:rsidRPr="0004199F" w:rsidRDefault="002B24B7" w:rsidP="002B24B7">
      <w:pPr>
        <w:pStyle w:val="Author"/>
        <w:rPr>
          <w:lang w:val="en-GB"/>
        </w:rPr>
      </w:pPr>
      <w:r w:rsidRPr="0004199F">
        <w:rPr>
          <w:lang w:val="en-GB"/>
        </w:rPr>
        <w:t>Version 1</w:t>
      </w:r>
      <w:r w:rsidR="008C2F22">
        <w:rPr>
          <w:lang w:val="en-GB"/>
        </w:rPr>
        <w:t>.3</w:t>
      </w:r>
    </w:p>
    <w:p w14:paraId="7C7B0C8E" w14:textId="77777777" w:rsidR="002B24B7" w:rsidRPr="0004199F" w:rsidRDefault="002B24B7" w:rsidP="002B24B7">
      <w:pPr>
        <w:pStyle w:val="Author"/>
        <w:rPr>
          <w:lang w:val="en-GB"/>
        </w:rPr>
      </w:pPr>
      <w:r w:rsidRPr="0004199F">
        <w:rPr>
          <w:lang w:val="en-GB"/>
        </w:rPr>
        <w:t xml:space="preserve">Date: </w:t>
      </w:r>
      <w:r w:rsidRPr="0004199F">
        <w:rPr>
          <w:lang w:val="en-GB"/>
        </w:rPr>
        <w:fldChar w:fldCharType="begin"/>
      </w:r>
      <w:r w:rsidRPr="0004199F">
        <w:rPr>
          <w:lang w:val="en-GB"/>
        </w:rPr>
        <w:instrText xml:space="preserve"> DATE  \@ "MMMM yyyy"  \* MERGEFORMAT </w:instrText>
      </w:r>
      <w:r w:rsidRPr="0004199F">
        <w:rPr>
          <w:lang w:val="en-GB"/>
        </w:rPr>
        <w:fldChar w:fldCharType="separate"/>
      </w:r>
      <w:r w:rsidR="008C2F22">
        <w:rPr>
          <w:noProof/>
          <w:lang w:val="en-GB"/>
        </w:rPr>
        <w:t>June 2020</w:t>
      </w:r>
      <w:r w:rsidRPr="0004199F">
        <w:rPr>
          <w:lang w:val="en-GB"/>
        </w:rPr>
        <w:fldChar w:fldCharType="end"/>
      </w:r>
    </w:p>
    <w:p w14:paraId="179D8EBC" w14:textId="77777777" w:rsidR="00BE4386" w:rsidRPr="0004199F" w:rsidRDefault="00BE4386">
      <w:pPr>
        <w:widowControl/>
        <w:spacing w:before="0" w:after="160" w:line="259" w:lineRule="auto"/>
        <w:rPr>
          <w:lang w:val="en-GB"/>
        </w:rPr>
        <w:sectPr w:rsidR="00BE4386" w:rsidRPr="0004199F" w:rsidSect="0062126E">
          <w:headerReference w:type="even" r:id="rId11"/>
          <w:headerReference w:type="default" r:id="rId12"/>
          <w:footerReference w:type="default" r:id="rId13"/>
          <w:headerReference w:type="first" r:id="rId14"/>
          <w:footerReference w:type="first" r:id="rId15"/>
          <w:pgSz w:w="12240" w:h="15840"/>
          <w:pgMar w:top="1890" w:right="1417" w:bottom="1417" w:left="1417" w:header="562" w:footer="562" w:gutter="0"/>
          <w:cols w:space="720"/>
          <w:titlePg/>
          <w:docGrid w:linePitch="360"/>
        </w:sectPr>
      </w:pPr>
    </w:p>
    <w:sdt>
      <w:sdtPr>
        <w:rPr>
          <w:rFonts w:eastAsiaTheme="minorEastAsia" w:cstheme="minorBidi"/>
          <w:b w:val="0"/>
          <w:bCs w:val="0"/>
          <w:caps w:val="0"/>
          <w:color w:val="auto"/>
          <w:sz w:val="22"/>
          <w:szCs w:val="24"/>
          <w:lang w:val="en-US"/>
        </w:rPr>
        <w:id w:val="-1638329573"/>
        <w:docPartObj>
          <w:docPartGallery w:val="Table of Contents"/>
          <w:docPartUnique/>
        </w:docPartObj>
      </w:sdtPr>
      <w:sdtEndPr>
        <w:rPr>
          <w:color w:val="555555"/>
          <w:sz w:val="20"/>
        </w:rPr>
      </w:sdtEndPr>
      <w:sdtContent>
        <w:p w14:paraId="1279928C" w14:textId="77777777" w:rsidR="002B24B7" w:rsidRPr="0004199F" w:rsidRDefault="002B24B7" w:rsidP="002B24B7">
          <w:pPr>
            <w:pStyle w:val="TOCHeading"/>
            <w:jc w:val="center"/>
          </w:pPr>
          <w:r w:rsidRPr="0004199F">
            <w:t>Table of Contents</w:t>
          </w:r>
        </w:p>
        <w:p w14:paraId="5CF7CCF0" w14:textId="77777777" w:rsidR="008C2F22" w:rsidRDefault="002B24B7">
          <w:pPr>
            <w:pStyle w:val="TOC1"/>
            <w:tabs>
              <w:tab w:val="left" w:pos="440"/>
              <w:tab w:val="right" w:leader="dot" w:pos="9396"/>
            </w:tabs>
            <w:rPr>
              <w:rFonts w:asciiTheme="minorHAnsi" w:hAnsiTheme="minorHAnsi"/>
              <w:noProof/>
              <w:color w:val="auto"/>
              <w:sz w:val="22"/>
              <w:szCs w:val="22"/>
            </w:rPr>
          </w:pPr>
          <w:r w:rsidRPr="0004199F">
            <w:rPr>
              <w:lang w:val="en-GB"/>
            </w:rPr>
            <w:fldChar w:fldCharType="begin"/>
          </w:r>
          <w:r w:rsidRPr="0004199F">
            <w:rPr>
              <w:lang w:val="en-GB"/>
            </w:rPr>
            <w:instrText xml:space="preserve"> TOC \o "1-3" \h \z \u </w:instrText>
          </w:r>
          <w:r w:rsidRPr="0004199F">
            <w:rPr>
              <w:lang w:val="en-GB"/>
            </w:rPr>
            <w:fldChar w:fldCharType="separate"/>
          </w:r>
          <w:hyperlink w:anchor="_Toc43896985" w:history="1">
            <w:r w:rsidR="008C2F22" w:rsidRPr="00FA7BF0">
              <w:rPr>
                <w:rStyle w:val="Hyperlink"/>
                <w:noProof/>
                <w:lang w:val="en-GB"/>
              </w:rPr>
              <w:t>1</w:t>
            </w:r>
            <w:r w:rsidR="008C2F22">
              <w:rPr>
                <w:rFonts w:asciiTheme="minorHAnsi" w:hAnsiTheme="minorHAnsi"/>
                <w:noProof/>
                <w:color w:val="auto"/>
                <w:sz w:val="22"/>
                <w:szCs w:val="22"/>
              </w:rPr>
              <w:tab/>
            </w:r>
            <w:r w:rsidR="008C2F22" w:rsidRPr="00FA7BF0">
              <w:rPr>
                <w:rStyle w:val="Hyperlink"/>
                <w:noProof/>
                <w:lang w:val="en-GB"/>
              </w:rPr>
              <w:t>Version Control</w:t>
            </w:r>
            <w:r w:rsidR="008C2F22">
              <w:rPr>
                <w:noProof/>
                <w:webHidden/>
              </w:rPr>
              <w:tab/>
            </w:r>
            <w:r w:rsidR="008C2F22">
              <w:rPr>
                <w:noProof/>
                <w:webHidden/>
              </w:rPr>
              <w:fldChar w:fldCharType="begin"/>
            </w:r>
            <w:r w:rsidR="008C2F22">
              <w:rPr>
                <w:noProof/>
                <w:webHidden/>
              </w:rPr>
              <w:instrText xml:space="preserve"> PAGEREF _Toc43896985 \h </w:instrText>
            </w:r>
            <w:r w:rsidR="008C2F22">
              <w:rPr>
                <w:noProof/>
                <w:webHidden/>
              </w:rPr>
            </w:r>
            <w:r w:rsidR="008C2F22">
              <w:rPr>
                <w:noProof/>
                <w:webHidden/>
              </w:rPr>
              <w:fldChar w:fldCharType="separate"/>
            </w:r>
            <w:r w:rsidR="008C2F22">
              <w:rPr>
                <w:noProof/>
                <w:webHidden/>
              </w:rPr>
              <w:t>4</w:t>
            </w:r>
            <w:r w:rsidR="008C2F22">
              <w:rPr>
                <w:noProof/>
                <w:webHidden/>
              </w:rPr>
              <w:fldChar w:fldCharType="end"/>
            </w:r>
          </w:hyperlink>
        </w:p>
        <w:p w14:paraId="297E095A" w14:textId="77777777" w:rsidR="008C2F22" w:rsidRDefault="008C2F22">
          <w:pPr>
            <w:pStyle w:val="TOC1"/>
            <w:tabs>
              <w:tab w:val="left" w:pos="440"/>
              <w:tab w:val="right" w:leader="dot" w:pos="9396"/>
            </w:tabs>
            <w:rPr>
              <w:rFonts w:asciiTheme="minorHAnsi" w:hAnsiTheme="minorHAnsi"/>
              <w:noProof/>
              <w:color w:val="auto"/>
              <w:sz w:val="22"/>
              <w:szCs w:val="22"/>
            </w:rPr>
          </w:pPr>
          <w:hyperlink w:anchor="_Toc43896986" w:history="1">
            <w:r w:rsidRPr="00FA7BF0">
              <w:rPr>
                <w:rStyle w:val="Hyperlink"/>
                <w:noProof/>
                <w:lang w:val="en-GB"/>
              </w:rPr>
              <w:t>2</w:t>
            </w:r>
            <w:r>
              <w:rPr>
                <w:rFonts w:asciiTheme="minorHAnsi" w:hAnsiTheme="minorHAnsi"/>
                <w:noProof/>
                <w:color w:val="auto"/>
                <w:sz w:val="22"/>
                <w:szCs w:val="22"/>
              </w:rPr>
              <w:tab/>
            </w:r>
            <w:r w:rsidRPr="00FA7BF0">
              <w:rPr>
                <w:rStyle w:val="Hyperlink"/>
                <w:noProof/>
                <w:lang w:val="en-GB"/>
              </w:rPr>
              <w:t>Introduction/Background</w:t>
            </w:r>
            <w:r>
              <w:rPr>
                <w:noProof/>
                <w:webHidden/>
              </w:rPr>
              <w:tab/>
            </w:r>
            <w:r>
              <w:rPr>
                <w:noProof/>
                <w:webHidden/>
              </w:rPr>
              <w:fldChar w:fldCharType="begin"/>
            </w:r>
            <w:r>
              <w:rPr>
                <w:noProof/>
                <w:webHidden/>
              </w:rPr>
              <w:instrText xml:space="preserve"> PAGEREF _Toc43896986 \h </w:instrText>
            </w:r>
            <w:r>
              <w:rPr>
                <w:noProof/>
                <w:webHidden/>
              </w:rPr>
            </w:r>
            <w:r>
              <w:rPr>
                <w:noProof/>
                <w:webHidden/>
              </w:rPr>
              <w:fldChar w:fldCharType="separate"/>
            </w:r>
            <w:r>
              <w:rPr>
                <w:noProof/>
                <w:webHidden/>
              </w:rPr>
              <w:t>5</w:t>
            </w:r>
            <w:r>
              <w:rPr>
                <w:noProof/>
                <w:webHidden/>
              </w:rPr>
              <w:fldChar w:fldCharType="end"/>
            </w:r>
          </w:hyperlink>
        </w:p>
        <w:p w14:paraId="63398654" w14:textId="77777777" w:rsidR="008C2F22" w:rsidRDefault="008C2F22">
          <w:pPr>
            <w:pStyle w:val="TOC1"/>
            <w:tabs>
              <w:tab w:val="left" w:pos="440"/>
              <w:tab w:val="right" w:leader="dot" w:pos="9396"/>
            </w:tabs>
            <w:rPr>
              <w:rFonts w:asciiTheme="minorHAnsi" w:hAnsiTheme="minorHAnsi"/>
              <w:noProof/>
              <w:color w:val="auto"/>
              <w:sz w:val="22"/>
              <w:szCs w:val="22"/>
            </w:rPr>
          </w:pPr>
          <w:hyperlink w:anchor="_Toc43896987" w:history="1">
            <w:r w:rsidRPr="00FA7BF0">
              <w:rPr>
                <w:rStyle w:val="Hyperlink"/>
                <w:noProof/>
                <w:lang w:val="en-GB" w:eastAsia="cs-CZ"/>
              </w:rPr>
              <w:t>3</w:t>
            </w:r>
            <w:r>
              <w:rPr>
                <w:rFonts w:asciiTheme="minorHAnsi" w:hAnsiTheme="minorHAnsi"/>
                <w:noProof/>
                <w:color w:val="auto"/>
                <w:sz w:val="22"/>
                <w:szCs w:val="22"/>
              </w:rPr>
              <w:tab/>
            </w:r>
            <w:r w:rsidRPr="00FA7BF0">
              <w:rPr>
                <w:rStyle w:val="Hyperlink"/>
                <w:noProof/>
                <w:lang w:val="en-GB" w:eastAsia="cs-CZ"/>
              </w:rPr>
              <w:t>Product Description</w:t>
            </w:r>
            <w:r>
              <w:rPr>
                <w:noProof/>
                <w:webHidden/>
              </w:rPr>
              <w:tab/>
            </w:r>
            <w:r>
              <w:rPr>
                <w:noProof/>
                <w:webHidden/>
              </w:rPr>
              <w:fldChar w:fldCharType="begin"/>
            </w:r>
            <w:r>
              <w:rPr>
                <w:noProof/>
                <w:webHidden/>
              </w:rPr>
              <w:instrText xml:space="preserve"> PAGEREF _Toc43896987 \h </w:instrText>
            </w:r>
            <w:r>
              <w:rPr>
                <w:noProof/>
                <w:webHidden/>
              </w:rPr>
            </w:r>
            <w:r>
              <w:rPr>
                <w:noProof/>
                <w:webHidden/>
              </w:rPr>
              <w:fldChar w:fldCharType="separate"/>
            </w:r>
            <w:r>
              <w:rPr>
                <w:noProof/>
                <w:webHidden/>
              </w:rPr>
              <w:t>6</w:t>
            </w:r>
            <w:r>
              <w:rPr>
                <w:noProof/>
                <w:webHidden/>
              </w:rPr>
              <w:fldChar w:fldCharType="end"/>
            </w:r>
          </w:hyperlink>
        </w:p>
        <w:p w14:paraId="30E32D0B" w14:textId="77777777" w:rsidR="008C2F22" w:rsidRDefault="008C2F22">
          <w:pPr>
            <w:pStyle w:val="TOC1"/>
            <w:tabs>
              <w:tab w:val="left" w:pos="440"/>
              <w:tab w:val="right" w:leader="dot" w:pos="9396"/>
            </w:tabs>
            <w:rPr>
              <w:rFonts w:asciiTheme="minorHAnsi" w:hAnsiTheme="minorHAnsi"/>
              <w:noProof/>
              <w:color w:val="auto"/>
              <w:sz w:val="22"/>
              <w:szCs w:val="22"/>
            </w:rPr>
          </w:pPr>
          <w:hyperlink w:anchor="_Toc43896988" w:history="1">
            <w:r w:rsidRPr="00FA7BF0">
              <w:rPr>
                <w:rStyle w:val="Hyperlink"/>
                <w:noProof/>
                <w:lang w:val="en-GB"/>
              </w:rPr>
              <w:t>4</w:t>
            </w:r>
            <w:r>
              <w:rPr>
                <w:rFonts w:asciiTheme="minorHAnsi" w:hAnsiTheme="minorHAnsi"/>
                <w:noProof/>
                <w:color w:val="auto"/>
                <w:sz w:val="22"/>
                <w:szCs w:val="22"/>
              </w:rPr>
              <w:tab/>
            </w:r>
            <w:r w:rsidRPr="00FA7BF0">
              <w:rPr>
                <w:rStyle w:val="Hyperlink"/>
                <w:noProof/>
                <w:lang w:val="en-GB"/>
              </w:rPr>
              <w:t>Description of Application behaviour</w:t>
            </w:r>
            <w:r>
              <w:rPr>
                <w:noProof/>
                <w:webHidden/>
              </w:rPr>
              <w:tab/>
            </w:r>
            <w:r>
              <w:rPr>
                <w:noProof/>
                <w:webHidden/>
              </w:rPr>
              <w:fldChar w:fldCharType="begin"/>
            </w:r>
            <w:r>
              <w:rPr>
                <w:noProof/>
                <w:webHidden/>
              </w:rPr>
              <w:instrText xml:space="preserve"> PAGEREF _Toc43896988 \h </w:instrText>
            </w:r>
            <w:r>
              <w:rPr>
                <w:noProof/>
                <w:webHidden/>
              </w:rPr>
            </w:r>
            <w:r>
              <w:rPr>
                <w:noProof/>
                <w:webHidden/>
              </w:rPr>
              <w:fldChar w:fldCharType="separate"/>
            </w:r>
            <w:r>
              <w:rPr>
                <w:noProof/>
                <w:webHidden/>
              </w:rPr>
              <w:t>7</w:t>
            </w:r>
            <w:r>
              <w:rPr>
                <w:noProof/>
                <w:webHidden/>
              </w:rPr>
              <w:fldChar w:fldCharType="end"/>
            </w:r>
          </w:hyperlink>
        </w:p>
        <w:p w14:paraId="1643C163"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89" w:history="1">
            <w:r w:rsidRPr="00FA7BF0">
              <w:rPr>
                <w:rStyle w:val="Hyperlink"/>
                <w:noProof/>
                <w:lang w:val="en-GB"/>
              </w:rPr>
              <w:t>4.1</w:t>
            </w:r>
            <w:r>
              <w:rPr>
                <w:rFonts w:asciiTheme="minorHAnsi" w:hAnsiTheme="minorHAnsi"/>
                <w:noProof/>
                <w:color w:val="auto"/>
                <w:sz w:val="22"/>
                <w:szCs w:val="22"/>
              </w:rPr>
              <w:tab/>
            </w:r>
            <w:r w:rsidRPr="00FA7BF0">
              <w:rPr>
                <w:rStyle w:val="Hyperlink"/>
                <w:noProof/>
                <w:lang w:val="en-GB"/>
              </w:rPr>
              <w:t>Creating new users in CUCM</w:t>
            </w:r>
            <w:r>
              <w:rPr>
                <w:noProof/>
                <w:webHidden/>
              </w:rPr>
              <w:tab/>
            </w:r>
            <w:r>
              <w:rPr>
                <w:noProof/>
                <w:webHidden/>
              </w:rPr>
              <w:fldChar w:fldCharType="begin"/>
            </w:r>
            <w:r>
              <w:rPr>
                <w:noProof/>
                <w:webHidden/>
              </w:rPr>
              <w:instrText xml:space="preserve"> PAGEREF _Toc43896989 \h </w:instrText>
            </w:r>
            <w:r>
              <w:rPr>
                <w:noProof/>
                <w:webHidden/>
              </w:rPr>
            </w:r>
            <w:r>
              <w:rPr>
                <w:noProof/>
                <w:webHidden/>
              </w:rPr>
              <w:fldChar w:fldCharType="separate"/>
            </w:r>
            <w:r>
              <w:rPr>
                <w:noProof/>
                <w:webHidden/>
              </w:rPr>
              <w:t>7</w:t>
            </w:r>
            <w:r>
              <w:rPr>
                <w:noProof/>
                <w:webHidden/>
              </w:rPr>
              <w:fldChar w:fldCharType="end"/>
            </w:r>
          </w:hyperlink>
        </w:p>
        <w:p w14:paraId="405EA3E5" w14:textId="77777777" w:rsidR="008C2F22" w:rsidRDefault="008C2F22">
          <w:pPr>
            <w:pStyle w:val="TOC3"/>
            <w:rPr>
              <w:rFonts w:asciiTheme="minorHAnsi" w:hAnsiTheme="minorHAnsi"/>
              <w:noProof/>
              <w:color w:val="auto"/>
              <w:sz w:val="22"/>
              <w:szCs w:val="22"/>
            </w:rPr>
          </w:pPr>
          <w:hyperlink w:anchor="_Toc43896990" w:history="1">
            <w:r w:rsidRPr="00FA7BF0">
              <w:rPr>
                <w:rStyle w:val="Hyperlink"/>
                <w:noProof/>
                <w:lang w:val="en-GB"/>
              </w:rPr>
              <w:t>4.1.1</w:t>
            </w:r>
            <w:r>
              <w:rPr>
                <w:rFonts w:asciiTheme="minorHAnsi" w:hAnsiTheme="minorHAnsi"/>
                <w:noProof/>
                <w:color w:val="auto"/>
                <w:sz w:val="22"/>
                <w:szCs w:val="22"/>
              </w:rPr>
              <w:tab/>
            </w:r>
            <w:r w:rsidRPr="00FA7BF0">
              <w:rPr>
                <w:rStyle w:val="Hyperlink"/>
                <w:noProof/>
                <w:lang w:val="en-GB"/>
              </w:rPr>
              <w:t>Configuring users for user import and QM login only</w:t>
            </w:r>
            <w:r>
              <w:rPr>
                <w:noProof/>
                <w:webHidden/>
              </w:rPr>
              <w:tab/>
            </w:r>
            <w:r>
              <w:rPr>
                <w:noProof/>
                <w:webHidden/>
              </w:rPr>
              <w:fldChar w:fldCharType="begin"/>
            </w:r>
            <w:r>
              <w:rPr>
                <w:noProof/>
                <w:webHidden/>
              </w:rPr>
              <w:instrText xml:space="preserve"> PAGEREF _Toc43896990 \h </w:instrText>
            </w:r>
            <w:r>
              <w:rPr>
                <w:noProof/>
                <w:webHidden/>
              </w:rPr>
            </w:r>
            <w:r>
              <w:rPr>
                <w:noProof/>
                <w:webHidden/>
              </w:rPr>
              <w:fldChar w:fldCharType="separate"/>
            </w:r>
            <w:r>
              <w:rPr>
                <w:noProof/>
                <w:webHidden/>
              </w:rPr>
              <w:t>7</w:t>
            </w:r>
            <w:r>
              <w:rPr>
                <w:noProof/>
                <w:webHidden/>
              </w:rPr>
              <w:fldChar w:fldCharType="end"/>
            </w:r>
          </w:hyperlink>
        </w:p>
        <w:p w14:paraId="09C25320" w14:textId="77777777" w:rsidR="008C2F22" w:rsidRDefault="008C2F22">
          <w:pPr>
            <w:pStyle w:val="TOC3"/>
            <w:rPr>
              <w:rFonts w:asciiTheme="minorHAnsi" w:hAnsiTheme="minorHAnsi"/>
              <w:noProof/>
              <w:color w:val="auto"/>
              <w:sz w:val="22"/>
              <w:szCs w:val="22"/>
            </w:rPr>
          </w:pPr>
          <w:hyperlink w:anchor="_Toc43896991" w:history="1">
            <w:r w:rsidRPr="00FA7BF0">
              <w:rPr>
                <w:rStyle w:val="Hyperlink"/>
                <w:noProof/>
                <w:lang w:val="en-GB"/>
              </w:rPr>
              <w:t>4.1.2</w:t>
            </w:r>
            <w:r>
              <w:rPr>
                <w:rFonts w:asciiTheme="minorHAnsi" w:hAnsiTheme="minorHAnsi"/>
                <w:noProof/>
                <w:color w:val="auto"/>
                <w:sz w:val="22"/>
                <w:szCs w:val="22"/>
              </w:rPr>
              <w:tab/>
            </w:r>
            <w:r w:rsidRPr="00FA7BF0">
              <w:rPr>
                <w:rStyle w:val="Hyperlink"/>
                <w:noProof/>
                <w:lang w:val="en-GB"/>
              </w:rPr>
              <w:t>Configuring user for mapping calls with user account only</w:t>
            </w:r>
            <w:r>
              <w:rPr>
                <w:noProof/>
                <w:webHidden/>
              </w:rPr>
              <w:tab/>
            </w:r>
            <w:r>
              <w:rPr>
                <w:noProof/>
                <w:webHidden/>
              </w:rPr>
              <w:fldChar w:fldCharType="begin"/>
            </w:r>
            <w:r>
              <w:rPr>
                <w:noProof/>
                <w:webHidden/>
              </w:rPr>
              <w:instrText xml:space="preserve"> PAGEREF _Toc43896991 \h </w:instrText>
            </w:r>
            <w:r>
              <w:rPr>
                <w:noProof/>
                <w:webHidden/>
              </w:rPr>
            </w:r>
            <w:r>
              <w:rPr>
                <w:noProof/>
                <w:webHidden/>
              </w:rPr>
              <w:fldChar w:fldCharType="separate"/>
            </w:r>
            <w:r>
              <w:rPr>
                <w:noProof/>
                <w:webHidden/>
              </w:rPr>
              <w:t>10</w:t>
            </w:r>
            <w:r>
              <w:rPr>
                <w:noProof/>
                <w:webHidden/>
              </w:rPr>
              <w:fldChar w:fldCharType="end"/>
            </w:r>
          </w:hyperlink>
        </w:p>
        <w:p w14:paraId="7EFB984F" w14:textId="77777777" w:rsidR="008C2F22" w:rsidRDefault="008C2F22">
          <w:pPr>
            <w:pStyle w:val="TOC3"/>
            <w:rPr>
              <w:rFonts w:asciiTheme="minorHAnsi" w:hAnsiTheme="minorHAnsi"/>
              <w:noProof/>
              <w:color w:val="auto"/>
              <w:sz w:val="22"/>
              <w:szCs w:val="22"/>
            </w:rPr>
          </w:pPr>
          <w:hyperlink w:anchor="_Toc43896992" w:history="1">
            <w:r w:rsidRPr="00FA7BF0">
              <w:rPr>
                <w:rStyle w:val="Hyperlink"/>
                <w:noProof/>
                <w:lang w:val="en-GB"/>
              </w:rPr>
              <w:t>4.1.3</w:t>
            </w:r>
            <w:r>
              <w:rPr>
                <w:rFonts w:asciiTheme="minorHAnsi" w:hAnsiTheme="minorHAnsi"/>
                <w:noProof/>
                <w:color w:val="auto"/>
                <w:sz w:val="22"/>
                <w:szCs w:val="22"/>
              </w:rPr>
              <w:tab/>
            </w:r>
            <w:r w:rsidRPr="00FA7BF0">
              <w:rPr>
                <w:rStyle w:val="Hyperlink"/>
                <w:noProof/>
                <w:lang w:val="en-GB"/>
              </w:rPr>
              <w:t>Configuring users both for user import and QM login and for calls mapping</w:t>
            </w:r>
            <w:r>
              <w:rPr>
                <w:noProof/>
                <w:webHidden/>
              </w:rPr>
              <w:tab/>
            </w:r>
            <w:r>
              <w:rPr>
                <w:noProof/>
                <w:webHidden/>
              </w:rPr>
              <w:fldChar w:fldCharType="begin"/>
            </w:r>
            <w:r>
              <w:rPr>
                <w:noProof/>
                <w:webHidden/>
              </w:rPr>
              <w:instrText xml:space="preserve"> PAGEREF _Toc43896992 \h </w:instrText>
            </w:r>
            <w:r>
              <w:rPr>
                <w:noProof/>
                <w:webHidden/>
              </w:rPr>
            </w:r>
            <w:r>
              <w:rPr>
                <w:noProof/>
                <w:webHidden/>
              </w:rPr>
              <w:fldChar w:fldCharType="separate"/>
            </w:r>
            <w:r>
              <w:rPr>
                <w:noProof/>
                <w:webHidden/>
              </w:rPr>
              <w:t>14</w:t>
            </w:r>
            <w:r>
              <w:rPr>
                <w:noProof/>
                <w:webHidden/>
              </w:rPr>
              <w:fldChar w:fldCharType="end"/>
            </w:r>
          </w:hyperlink>
        </w:p>
        <w:p w14:paraId="150F1CEB"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3" w:history="1">
            <w:r w:rsidRPr="00FA7BF0">
              <w:rPr>
                <w:rStyle w:val="Hyperlink"/>
                <w:noProof/>
                <w:lang w:val="en-GB"/>
              </w:rPr>
              <w:t>4.2</w:t>
            </w:r>
            <w:r>
              <w:rPr>
                <w:rFonts w:asciiTheme="minorHAnsi" w:hAnsiTheme="minorHAnsi"/>
                <w:noProof/>
                <w:color w:val="auto"/>
                <w:sz w:val="22"/>
                <w:szCs w:val="22"/>
              </w:rPr>
              <w:tab/>
            </w:r>
            <w:r w:rsidRPr="00FA7BF0">
              <w:rPr>
                <w:rStyle w:val="Hyperlink"/>
                <w:noProof/>
                <w:lang w:val="en-GB"/>
              </w:rPr>
              <w:t>User import</w:t>
            </w:r>
            <w:r>
              <w:rPr>
                <w:noProof/>
                <w:webHidden/>
              </w:rPr>
              <w:tab/>
            </w:r>
            <w:r>
              <w:rPr>
                <w:noProof/>
                <w:webHidden/>
              </w:rPr>
              <w:fldChar w:fldCharType="begin"/>
            </w:r>
            <w:r>
              <w:rPr>
                <w:noProof/>
                <w:webHidden/>
              </w:rPr>
              <w:instrText xml:space="preserve"> PAGEREF _Toc43896993 \h </w:instrText>
            </w:r>
            <w:r>
              <w:rPr>
                <w:noProof/>
                <w:webHidden/>
              </w:rPr>
            </w:r>
            <w:r>
              <w:rPr>
                <w:noProof/>
                <w:webHidden/>
              </w:rPr>
              <w:fldChar w:fldCharType="separate"/>
            </w:r>
            <w:r>
              <w:rPr>
                <w:noProof/>
                <w:webHidden/>
              </w:rPr>
              <w:t>17</w:t>
            </w:r>
            <w:r>
              <w:rPr>
                <w:noProof/>
                <w:webHidden/>
              </w:rPr>
              <w:fldChar w:fldCharType="end"/>
            </w:r>
          </w:hyperlink>
        </w:p>
        <w:p w14:paraId="7FD50D8D"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4" w:history="1">
            <w:r w:rsidRPr="00FA7BF0">
              <w:rPr>
                <w:rStyle w:val="Hyperlink"/>
                <w:noProof/>
                <w:lang w:val="en-GB"/>
              </w:rPr>
              <w:t>4.3</w:t>
            </w:r>
            <w:r>
              <w:rPr>
                <w:rFonts w:asciiTheme="minorHAnsi" w:hAnsiTheme="minorHAnsi"/>
                <w:noProof/>
                <w:color w:val="auto"/>
                <w:sz w:val="22"/>
                <w:szCs w:val="22"/>
              </w:rPr>
              <w:tab/>
            </w:r>
            <w:r w:rsidRPr="00FA7BF0">
              <w:rPr>
                <w:rStyle w:val="Hyperlink"/>
                <w:noProof/>
                <w:lang w:val="en-GB"/>
              </w:rPr>
              <w:t>User login</w:t>
            </w:r>
            <w:r>
              <w:rPr>
                <w:noProof/>
                <w:webHidden/>
              </w:rPr>
              <w:tab/>
            </w:r>
            <w:r>
              <w:rPr>
                <w:noProof/>
                <w:webHidden/>
              </w:rPr>
              <w:fldChar w:fldCharType="begin"/>
            </w:r>
            <w:r>
              <w:rPr>
                <w:noProof/>
                <w:webHidden/>
              </w:rPr>
              <w:instrText xml:space="preserve"> PAGEREF _Toc43896994 \h </w:instrText>
            </w:r>
            <w:r>
              <w:rPr>
                <w:noProof/>
                <w:webHidden/>
              </w:rPr>
            </w:r>
            <w:r>
              <w:rPr>
                <w:noProof/>
                <w:webHidden/>
              </w:rPr>
              <w:fldChar w:fldCharType="separate"/>
            </w:r>
            <w:r>
              <w:rPr>
                <w:noProof/>
                <w:webHidden/>
              </w:rPr>
              <w:t>18</w:t>
            </w:r>
            <w:r>
              <w:rPr>
                <w:noProof/>
                <w:webHidden/>
              </w:rPr>
              <w:fldChar w:fldCharType="end"/>
            </w:r>
          </w:hyperlink>
        </w:p>
        <w:p w14:paraId="2B75E48B"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5" w:history="1">
            <w:r w:rsidRPr="00FA7BF0">
              <w:rPr>
                <w:rStyle w:val="Hyperlink"/>
                <w:noProof/>
                <w:lang w:val="en-GB"/>
              </w:rPr>
              <w:t>4.4</w:t>
            </w:r>
            <w:r>
              <w:rPr>
                <w:rFonts w:asciiTheme="minorHAnsi" w:hAnsiTheme="minorHAnsi"/>
                <w:noProof/>
                <w:color w:val="auto"/>
                <w:sz w:val="22"/>
                <w:szCs w:val="22"/>
              </w:rPr>
              <w:tab/>
            </w:r>
            <w:r w:rsidRPr="00FA7BF0">
              <w:rPr>
                <w:rStyle w:val="Hyperlink"/>
                <w:noProof/>
                <w:lang w:val="en-GB"/>
              </w:rPr>
              <w:t>User privileges</w:t>
            </w:r>
            <w:r>
              <w:rPr>
                <w:noProof/>
                <w:webHidden/>
              </w:rPr>
              <w:tab/>
            </w:r>
            <w:r>
              <w:rPr>
                <w:noProof/>
                <w:webHidden/>
              </w:rPr>
              <w:fldChar w:fldCharType="begin"/>
            </w:r>
            <w:r>
              <w:rPr>
                <w:noProof/>
                <w:webHidden/>
              </w:rPr>
              <w:instrText xml:space="preserve"> PAGEREF _Toc43896995 \h </w:instrText>
            </w:r>
            <w:r>
              <w:rPr>
                <w:noProof/>
                <w:webHidden/>
              </w:rPr>
            </w:r>
            <w:r>
              <w:rPr>
                <w:noProof/>
                <w:webHidden/>
              </w:rPr>
              <w:fldChar w:fldCharType="separate"/>
            </w:r>
            <w:r>
              <w:rPr>
                <w:noProof/>
                <w:webHidden/>
              </w:rPr>
              <w:t>19</w:t>
            </w:r>
            <w:r>
              <w:rPr>
                <w:noProof/>
                <w:webHidden/>
              </w:rPr>
              <w:fldChar w:fldCharType="end"/>
            </w:r>
          </w:hyperlink>
        </w:p>
        <w:p w14:paraId="64CD67F5"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6" w:history="1">
            <w:r w:rsidRPr="00FA7BF0">
              <w:rPr>
                <w:rStyle w:val="Hyperlink"/>
                <w:noProof/>
                <w:lang w:val="en-GB"/>
              </w:rPr>
              <w:t>4.5</w:t>
            </w:r>
            <w:r>
              <w:rPr>
                <w:rFonts w:asciiTheme="minorHAnsi" w:hAnsiTheme="minorHAnsi"/>
                <w:noProof/>
                <w:color w:val="auto"/>
                <w:sz w:val="22"/>
                <w:szCs w:val="22"/>
              </w:rPr>
              <w:tab/>
            </w:r>
            <w:r w:rsidRPr="00FA7BF0">
              <w:rPr>
                <w:rStyle w:val="Hyperlink"/>
                <w:noProof/>
                <w:lang w:val="en-GB"/>
              </w:rPr>
              <w:t>Managing imported users</w:t>
            </w:r>
            <w:r>
              <w:rPr>
                <w:noProof/>
                <w:webHidden/>
              </w:rPr>
              <w:tab/>
            </w:r>
            <w:r>
              <w:rPr>
                <w:noProof/>
                <w:webHidden/>
              </w:rPr>
              <w:fldChar w:fldCharType="begin"/>
            </w:r>
            <w:r>
              <w:rPr>
                <w:noProof/>
                <w:webHidden/>
              </w:rPr>
              <w:instrText xml:space="preserve"> PAGEREF _Toc43896996 \h </w:instrText>
            </w:r>
            <w:r>
              <w:rPr>
                <w:noProof/>
                <w:webHidden/>
              </w:rPr>
            </w:r>
            <w:r>
              <w:rPr>
                <w:noProof/>
                <w:webHidden/>
              </w:rPr>
              <w:fldChar w:fldCharType="separate"/>
            </w:r>
            <w:r>
              <w:rPr>
                <w:noProof/>
                <w:webHidden/>
              </w:rPr>
              <w:t>19</w:t>
            </w:r>
            <w:r>
              <w:rPr>
                <w:noProof/>
                <w:webHidden/>
              </w:rPr>
              <w:fldChar w:fldCharType="end"/>
            </w:r>
          </w:hyperlink>
        </w:p>
        <w:p w14:paraId="371A1C70"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7" w:history="1">
            <w:r w:rsidRPr="00FA7BF0">
              <w:rPr>
                <w:rStyle w:val="Hyperlink"/>
                <w:noProof/>
                <w:lang w:val="en-GB"/>
              </w:rPr>
              <w:t>4.6</w:t>
            </w:r>
            <w:r>
              <w:rPr>
                <w:rFonts w:asciiTheme="minorHAnsi" w:hAnsiTheme="minorHAnsi"/>
                <w:noProof/>
                <w:color w:val="auto"/>
                <w:sz w:val="22"/>
                <w:szCs w:val="22"/>
              </w:rPr>
              <w:tab/>
            </w:r>
            <w:r w:rsidRPr="00FA7BF0">
              <w:rPr>
                <w:rStyle w:val="Hyperlink"/>
                <w:noProof/>
                <w:lang w:val="en-GB"/>
              </w:rPr>
              <w:t>Mapping conversations with User accounts in QM</w:t>
            </w:r>
            <w:r>
              <w:rPr>
                <w:noProof/>
                <w:webHidden/>
              </w:rPr>
              <w:tab/>
            </w:r>
            <w:r>
              <w:rPr>
                <w:noProof/>
                <w:webHidden/>
              </w:rPr>
              <w:fldChar w:fldCharType="begin"/>
            </w:r>
            <w:r>
              <w:rPr>
                <w:noProof/>
                <w:webHidden/>
              </w:rPr>
              <w:instrText xml:space="preserve"> PAGEREF _Toc43896997 \h </w:instrText>
            </w:r>
            <w:r>
              <w:rPr>
                <w:noProof/>
                <w:webHidden/>
              </w:rPr>
            </w:r>
            <w:r>
              <w:rPr>
                <w:noProof/>
                <w:webHidden/>
              </w:rPr>
              <w:fldChar w:fldCharType="separate"/>
            </w:r>
            <w:r>
              <w:rPr>
                <w:noProof/>
                <w:webHidden/>
              </w:rPr>
              <w:t>21</w:t>
            </w:r>
            <w:r>
              <w:rPr>
                <w:noProof/>
                <w:webHidden/>
              </w:rPr>
              <w:fldChar w:fldCharType="end"/>
            </w:r>
          </w:hyperlink>
        </w:p>
        <w:p w14:paraId="7FC1C6E1"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8" w:history="1">
            <w:r w:rsidRPr="00FA7BF0">
              <w:rPr>
                <w:rStyle w:val="Hyperlink"/>
                <w:noProof/>
                <w:lang w:val="en-GB"/>
              </w:rPr>
              <w:t>4.7</w:t>
            </w:r>
            <w:r>
              <w:rPr>
                <w:rFonts w:asciiTheme="minorHAnsi" w:hAnsiTheme="minorHAnsi"/>
                <w:noProof/>
                <w:color w:val="auto"/>
                <w:sz w:val="22"/>
                <w:szCs w:val="22"/>
              </w:rPr>
              <w:tab/>
            </w:r>
            <w:r w:rsidRPr="00FA7BF0">
              <w:rPr>
                <w:rStyle w:val="Hyperlink"/>
                <w:noProof/>
                <w:lang w:val="en-GB"/>
              </w:rPr>
              <w:t>Disabling the user from QM user import</w:t>
            </w:r>
            <w:r>
              <w:rPr>
                <w:noProof/>
                <w:webHidden/>
              </w:rPr>
              <w:tab/>
            </w:r>
            <w:r>
              <w:rPr>
                <w:noProof/>
                <w:webHidden/>
              </w:rPr>
              <w:fldChar w:fldCharType="begin"/>
            </w:r>
            <w:r>
              <w:rPr>
                <w:noProof/>
                <w:webHidden/>
              </w:rPr>
              <w:instrText xml:space="preserve"> PAGEREF _Toc43896998 \h </w:instrText>
            </w:r>
            <w:r>
              <w:rPr>
                <w:noProof/>
                <w:webHidden/>
              </w:rPr>
            </w:r>
            <w:r>
              <w:rPr>
                <w:noProof/>
                <w:webHidden/>
              </w:rPr>
              <w:fldChar w:fldCharType="separate"/>
            </w:r>
            <w:r>
              <w:rPr>
                <w:noProof/>
                <w:webHidden/>
              </w:rPr>
              <w:t>22</w:t>
            </w:r>
            <w:r>
              <w:rPr>
                <w:noProof/>
                <w:webHidden/>
              </w:rPr>
              <w:fldChar w:fldCharType="end"/>
            </w:r>
          </w:hyperlink>
        </w:p>
        <w:p w14:paraId="47F7AFE8"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6999" w:history="1">
            <w:r w:rsidRPr="00FA7BF0">
              <w:rPr>
                <w:rStyle w:val="Hyperlink"/>
                <w:noProof/>
                <w:lang w:val="en-GB"/>
              </w:rPr>
              <w:t>4.8</w:t>
            </w:r>
            <w:r>
              <w:rPr>
                <w:rFonts w:asciiTheme="minorHAnsi" w:hAnsiTheme="minorHAnsi"/>
                <w:noProof/>
                <w:color w:val="auto"/>
                <w:sz w:val="22"/>
                <w:szCs w:val="22"/>
              </w:rPr>
              <w:tab/>
            </w:r>
            <w:r w:rsidRPr="00FA7BF0">
              <w:rPr>
                <w:rStyle w:val="Hyperlink"/>
                <w:noProof/>
                <w:lang w:val="en-GB"/>
              </w:rPr>
              <w:t>User delete in CUCM</w:t>
            </w:r>
            <w:r>
              <w:rPr>
                <w:noProof/>
                <w:webHidden/>
              </w:rPr>
              <w:tab/>
            </w:r>
            <w:r>
              <w:rPr>
                <w:noProof/>
                <w:webHidden/>
              </w:rPr>
              <w:fldChar w:fldCharType="begin"/>
            </w:r>
            <w:r>
              <w:rPr>
                <w:noProof/>
                <w:webHidden/>
              </w:rPr>
              <w:instrText xml:space="preserve"> PAGEREF _Toc43896999 \h </w:instrText>
            </w:r>
            <w:r>
              <w:rPr>
                <w:noProof/>
                <w:webHidden/>
              </w:rPr>
            </w:r>
            <w:r>
              <w:rPr>
                <w:noProof/>
                <w:webHidden/>
              </w:rPr>
              <w:fldChar w:fldCharType="separate"/>
            </w:r>
            <w:r>
              <w:rPr>
                <w:noProof/>
                <w:webHidden/>
              </w:rPr>
              <w:t>25</w:t>
            </w:r>
            <w:r>
              <w:rPr>
                <w:noProof/>
                <w:webHidden/>
              </w:rPr>
              <w:fldChar w:fldCharType="end"/>
            </w:r>
          </w:hyperlink>
        </w:p>
        <w:p w14:paraId="04242F07" w14:textId="77777777" w:rsidR="008C2F22" w:rsidRDefault="008C2F22">
          <w:pPr>
            <w:pStyle w:val="TOC1"/>
            <w:tabs>
              <w:tab w:val="left" w:pos="440"/>
              <w:tab w:val="right" w:leader="dot" w:pos="9396"/>
            </w:tabs>
            <w:rPr>
              <w:rFonts w:asciiTheme="minorHAnsi" w:hAnsiTheme="minorHAnsi"/>
              <w:noProof/>
              <w:color w:val="auto"/>
              <w:sz w:val="22"/>
              <w:szCs w:val="22"/>
            </w:rPr>
          </w:pPr>
          <w:hyperlink w:anchor="_Toc43897000" w:history="1">
            <w:r w:rsidRPr="00FA7BF0">
              <w:rPr>
                <w:rStyle w:val="Hyperlink"/>
                <w:noProof/>
                <w:lang w:val="en-GB"/>
              </w:rPr>
              <w:t>5</w:t>
            </w:r>
            <w:r>
              <w:rPr>
                <w:rFonts w:asciiTheme="minorHAnsi" w:hAnsiTheme="minorHAnsi"/>
                <w:noProof/>
                <w:color w:val="auto"/>
                <w:sz w:val="22"/>
                <w:szCs w:val="22"/>
              </w:rPr>
              <w:tab/>
            </w:r>
            <w:r w:rsidRPr="00FA7BF0">
              <w:rPr>
                <w:rStyle w:val="Hyperlink"/>
                <w:noProof/>
                <w:lang w:val="en-GB"/>
              </w:rPr>
              <w:t>Deployment</w:t>
            </w:r>
            <w:r>
              <w:rPr>
                <w:noProof/>
                <w:webHidden/>
              </w:rPr>
              <w:tab/>
            </w:r>
            <w:r>
              <w:rPr>
                <w:noProof/>
                <w:webHidden/>
              </w:rPr>
              <w:fldChar w:fldCharType="begin"/>
            </w:r>
            <w:r>
              <w:rPr>
                <w:noProof/>
                <w:webHidden/>
              </w:rPr>
              <w:instrText xml:space="preserve"> PAGEREF _Toc43897000 \h </w:instrText>
            </w:r>
            <w:r>
              <w:rPr>
                <w:noProof/>
                <w:webHidden/>
              </w:rPr>
            </w:r>
            <w:r>
              <w:rPr>
                <w:noProof/>
                <w:webHidden/>
              </w:rPr>
              <w:fldChar w:fldCharType="separate"/>
            </w:r>
            <w:r>
              <w:rPr>
                <w:noProof/>
                <w:webHidden/>
              </w:rPr>
              <w:t>26</w:t>
            </w:r>
            <w:r>
              <w:rPr>
                <w:noProof/>
                <w:webHidden/>
              </w:rPr>
              <w:fldChar w:fldCharType="end"/>
            </w:r>
          </w:hyperlink>
        </w:p>
        <w:p w14:paraId="7B2CC78D"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01" w:history="1">
            <w:r w:rsidRPr="00FA7BF0">
              <w:rPr>
                <w:rStyle w:val="Hyperlink"/>
                <w:noProof/>
                <w:lang w:val="en-GB"/>
              </w:rPr>
              <w:t>5.1</w:t>
            </w:r>
            <w:r>
              <w:rPr>
                <w:rFonts w:asciiTheme="minorHAnsi" w:hAnsiTheme="minorHAnsi"/>
                <w:noProof/>
                <w:color w:val="auto"/>
                <w:sz w:val="22"/>
                <w:szCs w:val="22"/>
              </w:rPr>
              <w:tab/>
            </w:r>
            <w:r w:rsidRPr="00FA7BF0">
              <w:rPr>
                <w:rStyle w:val="Hyperlink"/>
                <w:noProof/>
                <w:lang w:val="en-GB"/>
              </w:rPr>
              <w:t>Deployment prerequisites</w:t>
            </w:r>
            <w:r>
              <w:rPr>
                <w:noProof/>
                <w:webHidden/>
              </w:rPr>
              <w:tab/>
            </w:r>
            <w:r>
              <w:rPr>
                <w:noProof/>
                <w:webHidden/>
              </w:rPr>
              <w:fldChar w:fldCharType="begin"/>
            </w:r>
            <w:r>
              <w:rPr>
                <w:noProof/>
                <w:webHidden/>
              </w:rPr>
              <w:instrText xml:space="preserve"> PAGEREF _Toc43897001 \h </w:instrText>
            </w:r>
            <w:r>
              <w:rPr>
                <w:noProof/>
                <w:webHidden/>
              </w:rPr>
            </w:r>
            <w:r>
              <w:rPr>
                <w:noProof/>
                <w:webHidden/>
              </w:rPr>
              <w:fldChar w:fldCharType="separate"/>
            </w:r>
            <w:r>
              <w:rPr>
                <w:noProof/>
                <w:webHidden/>
              </w:rPr>
              <w:t>26</w:t>
            </w:r>
            <w:r>
              <w:rPr>
                <w:noProof/>
                <w:webHidden/>
              </w:rPr>
              <w:fldChar w:fldCharType="end"/>
            </w:r>
          </w:hyperlink>
        </w:p>
        <w:p w14:paraId="7FF06C46" w14:textId="77777777" w:rsidR="008C2F22" w:rsidRDefault="008C2F22">
          <w:pPr>
            <w:pStyle w:val="TOC3"/>
            <w:rPr>
              <w:rFonts w:asciiTheme="minorHAnsi" w:hAnsiTheme="minorHAnsi"/>
              <w:noProof/>
              <w:color w:val="auto"/>
              <w:sz w:val="22"/>
              <w:szCs w:val="22"/>
            </w:rPr>
          </w:pPr>
          <w:hyperlink w:anchor="_Toc43897002" w:history="1">
            <w:r w:rsidRPr="00FA7BF0">
              <w:rPr>
                <w:rStyle w:val="Hyperlink"/>
                <w:noProof/>
                <w:lang w:val="en-GB"/>
              </w:rPr>
              <w:t>5.1.1</w:t>
            </w:r>
            <w:r>
              <w:rPr>
                <w:rFonts w:asciiTheme="minorHAnsi" w:hAnsiTheme="minorHAnsi"/>
                <w:noProof/>
                <w:color w:val="auto"/>
                <w:sz w:val="22"/>
                <w:szCs w:val="22"/>
              </w:rPr>
              <w:tab/>
            </w:r>
            <w:r w:rsidRPr="00FA7BF0">
              <w:rPr>
                <w:rStyle w:val="Hyperlink"/>
                <w:noProof/>
                <w:lang w:val="en-GB"/>
              </w:rPr>
              <w:t>Prepare API User on CUCM</w:t>
            </w:r>
            <w:r>
              <w:rPr>
                <w:noProof/>
                <w:webHidden/>
              </w:rPr>
              <w:tab/>
            </w:r>
            <w:r>
              <w:rPr>
                <w:noProof/>
                <w:webHidden/>
              </w:rPr>
              <w:fldChar w:fldCharType="begin"/>
            </w:r>
            <w:r>
              <w:rPr>
                <w:noProof/>
                <w:webHidden/>
              </w:rPr>
              <w:instrText xml:space="preserve"> PAGEREF _Toc43897002 \h </w:instrText>
            </w:r>
            <w:r>
              <w:rPr>
                <w:noProof/>
                <w:webHidden/>
              </w:rPr>
            </w:r>
            <w:r>
              <w:rPr>
                <w:noProof/>
                <w:webHidden/>
              </w:rPr>
              <w:fldChar w:fldCharType="separate"/>
            </w:r>
            <w:r>
              <w:rPr>
                <w:noProof/>
                <w:webHidden/>
              </w:rPr>
              <w:t>26</w:t>
            </w:r>
            <w:r>
              <w:rPr>
                <w:noProof/>
                <w:webHidden/>
              </w:rPr>
              <w:fldChar w:fldCharType="end"/>
            </w:r>
          </w:hyperlink>
        </w:p>
        <w:p w14:paraId="4576A39A" w14:textId="77777777" w:rsidR="008C2F22" w:rsidRDefault="008C2F22">
          <w:pPr>
            <w:pStyle w:val="TOC3"/>
            <w:rPr>
              <w:rFonts w:asciiTheme="minorHAnsi" w:hAnsiTheme="minorHAnsi"/>
              <w:noProof/>
              <w:color w:val="auto"/>
              <w:sz w:val="22"/>
              <w:szCs w:val="22"/>
            </w:rPr>
          </w:pPr>
          <w:hyperlink w:anchor="_Toc43897003" w:history="1">
            <w:r w:rsidRPr="00FA7BF0">
              <w:rPr>
                <w:rStyle w:val="Hyperlink"/>
                <w:noProof/>
                <w:lang w:val="en-GB"/>
              </w:rPr>
              <w:t>5.1.2</w:t>
            </w:r>
            <w:r>
              <w:rPr>
                <w:rFonts w:asciiTheme="minorHAnsi" w:hAnsiTheme="minorHAnsi"/>
                <w:noProof/>
                <w:color w:val="auto"/>
                <w:sz w:val="22"/>
                <w:szCs w:val="22"/>
              </w:rPr>
              <w:tab/>
            </w:r>
            <w:r w:rsidRPr="00FA7BF0">
              <w:rPr>
                <w:rStyle w:val="Hyperlink"/>
                <w:noProof/>
                <w:lang w:val="en-GB"/>
              </w:rPr>
              <w:t>Prepare ZOOM Quality Management</w:t>
            </w:r>
            <w:r>
              <w:rPr>
                <w:noProof/>
                <w:webHidden/>
              </w:rPr>
              <w:tab/>
            </w:r>
            <w:r>
              <w:rPr>
                <w:noProof/>
                <w:webHidden/>
              </w:rPr>
              <w:fldChar w:fldCharType="begin"/>
            </w:r>
            <w:r>
              <w:rPr>
                <w:noProof/>
                <w:webHidden/>
              </w:rPr>
              <w:instrText xml:space="preserve"> PAGEREF _Toc43897003 \h </w:instrText>
            </w:r>
            <w:r>
              <w:rPr>
                <w:noProof/>
                <w:webHidden/>
              </w:rPr>
            </w:r>
            <w:r>
              <w:rPr>
                <w:noProof/>
                <w:webHidden/>
              </w:rPr>
              <w:fldChar w:fldCharType="separate"/>
            </w:r>
            <w:r>
              <w:rPr>
                <w:noProof/>
                <w:webHidden/>
              </w:rPr>
              <w:t>32</w:t>
            </w:r>
            <w:r>
              <w:rPr>
                <w:noProof/>
                <w:webHidden/>
              </w:rPr>
              <w:fldChar w:fldCharType="end"/>
            </w:r>
          </w:hyperlink>
        </w:p>
        <w:p w14:paraId="736F339E"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04" w:history="1">
            <w:r w:rsidRPr="00FA7BF0">
              <w:rPr>
                <w:rStyle w:val="Hyperlink"/>
                <w:noProof/>
                <w:lang w:val="en-GB"/>
              </w:rPr>
              <w:t>5.2</w:t>
            </w:r>
            <w:r>
              <w:rPr>
                <w:rFonts w:asciiTheme="minorHAnsi" w:hAnsiTheme="minorHAnsi"/>
                <w:noProof/>
                <w:color w:val="auto"/>
                <w:sz w:val="22"/>
                <w:szCs w:val="22"/>
              </w:rPr>
              <w:tab/>
            </w:r>
            <w:r w:rsidRPr="00FA7BF0">
              <w:rPr>
                <w:rStyle w:val="Hyperlink"/>
                <w:noProof/>
                <w:lang w:val="en-GB"/>
              </w:rPr>
              <w:t>Description of Installation package</w:t>
            </w:r>
            <w:r>
              <w:rPr>
                <w:noProof/>
                <w:webHidden/>
              </w:rPr>
              <w:tab/>
            </w:r>
            <w:r>
              <w:rPr>
                <w:noProof/>
                <w:webHidden/>
              </w:rPr>
              <w:fldChar w:fldCharType="begin"/>
            </w:r>
            <w:r>
              <w:rPr>
                <w:noProof/>
                <w:webHidden/>
              </w:rPr>
              <w:instrText xml:space="preserve"> PAGEREF _Toc43897004 \h </w:instrText>
            </w:r>
            <w:r>
              <w:rPr>
                <w:noProof/>
                <w:webHidden/>
              </w:rPr>
            </w:r>
            <w:r>
              <w:rPr>
                <w:noProof/>
                <w:webHidden/>
              </w:rPr>
              <w:fldChar w:fldCharType="separate"/>
            </w:r>
            <w:r>
              <w:rPr>
                <w:noProof/>
                <w:webHidden/>
              </w:rPr>
              <w:t>41</w:t>
            </w:r>
            <w:r>
              <w:rPr>
                <w:noProof/>
                <w:webHidden/>
              </w:rPr>
              <w:fldChar w:fldCharType="end"/>
            </w:r>
          </w:hyperlink>
        </w:p>
        <w:p w14:paraId="0C1C2B17" w14:textId="77777777" w:rsidR="008C2F22" w:rsidRDefault="008C2F22">
          <w:pPr>
            <w:pStyle w:val="TOC3"/>
            <w:rPr>
              <w:rFonts w:asciiTheme="minorHAnsi" w:hAnsiTheme="minorHAnsi"/>
              <w:noProof/>
              <w:color w:val="auto"/>
              <w:sz w:val="22"/>
              <w:szCs w:val="22"/>
            </w:rPr>
          </w:pPr>
          <w:hyperlink w:anchor="_Toc43897005" w:history="1">
            <w:r w:rsidRPr="00FA7BF0">
              <w:rPr>
                <w:rStyle w:val="Hyperlink"/>
                <w:noProof/>
                <w:lang w:val="en-GB"/>
              </w:rPr>
              <w:t>5.2.1</w:t>
            </w:r>
            <w:r>
              <w:rPr>
                <w:rFonts w:asciiTheme="minorHAnsi" w:hAnsiTheme="minorHAnsi"/>
                <w:noProof/>
                <w:color w:val="auto"/>
                <w:sz w:val="22"/>
                <w:szCs w:val="22"/>
              </w:rPr>
              <w:tab/>
            </w:r>
            <w:r w:rsidRPr="00FA7BF0">
              <w:rPr>
                <w:rStyle w:val="Hyperlink"/>
                <w:noProof/>
                <w:lang w:val="en-GB"/>
              </w:rPr>
              <w:t>callrec-zqm-axl-importer tool</w:t>
            </w:r>
            <w:r>
              <w:rPr>
                <w:noProof/>
                <w:webHidden/>
              </w:rPr>
              <w:tab/>
            </w:r>
            <w:r>
              <w:rPr>
                <w:noProof/>
                <w:webHidden/>
              </w:rPr>
              <w:fldChar w:fldCharType="begin"/>
            </w:r>
            <w:r>
              <w:rPr>
                <w:noProof/>
                <w:webHidden/>
              </w:rPr>
              <w:instrText xml:space="preserve"> PAGEREF _Toc43897005 \h </w:instrText>
            </w:r>
            <w:r>
              <w:rPr>
                <w:noProof/>
                <w:webHidden/>
              </w:rPr>
            </w:r>
            <w:r>
              <w:rPr>
                <w:noProof/>
                <w:webHidden/>
              </w:rPr>
              <w:fldChar w:fldCharType="separate"/>
            </w:r>
            <w:r>
              <w:rPr>
                <w:noProof/>
                <w:webHidden/>
              </w:rPr>
              <w:t>41</w:t>
            </w:r>
            <w:r>
              <w:rPr>
                <w:noProof/>
                <w:webHidden/>
              </w:rPr>
              <w:fldChar w:fldCharType="end"/>
            </w:r>
          </w:hyperlink>
        </w:p>
        <w:p w14:paraId="2FADBA0B" w14:textId="77777777" w:rsidR="008C2F22" w:rsidRDefault="008C2F22">
          <w:pPr>
            <w:pStyle w:val="TOC3"/>
            <w:rPr>
              <w:rFonts w:asciiTheme="minorHAnsi" w:hAnsiTheme="minorHAnsi"/>
              <w:noProof/>
              <w:color w:val="auto"/>
              <w:sz w:val="22"/>
              <w:szCs w:val="22"/>
            </w:rPr>
          </w:pPr>
          <w:hyperlink w:anchor="_Toc43897006" w:history="1">
            <w:r w:rsidRPr="00FA7BF0">
              <w:rPr>
                <w:rStyle w:val="Hyperlink"/>
                <w:noProof/>
                <w:lang w:val="en-GB"/>
              </w:rPr>
              <w:t>5.2.2</w:t>
            </w:r>
            <w:r>
              <w:rPr>
                <w:rFonts w:asciiTheme="minorHAnsi" w:hAnsiTheme="minorHAnsi"/>
                <w:noProof/>
                <w:color w:val="auto"/>
                <w:sz w:val="22"/>
                <w:szCs w:val="22"/>
              </w:rPr>
              <w:tab/>
            </w:r>
            <w:r w:rsidRPr="00FA7BF0">
              <w:rPr>
                <w:rStyle w:val="Hyperlink"/>
                <w:noProof/>
                <w:lang w:val="en-GB"/>
              </w:rPr>
              <w:t>Installation script</w:t>
            </w:r>
            <w:r>
              <w:rPr>
                <w:noProof/>
                <w:webHidden/>
              </w:rPr>
              <w:tab/>
            </w:r>
            <w:r>
              <w:rPr>
                <w:noProof/>
                <w:webHidden/>
              </w:rPr>
              <w:fldChar w:fldCharType="begin"/>
            </w:r>
            <w:r>
              <w:rPr>
                <w:noProof/>
                <w:webHidden/>
              </w:rPr>
              <w:instrText xml:space="preserve"> PAGEREF _Toc43897006 \h </w:instrText>
            </w:r>
            <w:r>
              <w:rPr>
                <w:noProof/>
                <w:webHidden/>
              </w:rPr>
            </w:r>
            <w:r>
              <w:rPr>
                <w:noProof/>
                <w:webHidden/>
              </w:rPr>
              <w:fldChar w:fldCharType="separate"/>
            </w:r>
            <w:r>
              <w:rPr>
                <w:noProof/>
                <w:webHidden/>
              </w:rPr>
              <w:t>42</w:t>
            </w:r>
            <w:r>
              <w:rPr>
                <w:noProof/>
                <w:webHidden/>
              </w:rPr>
              <w:fldChar w:fldCharType="end"/>
            </w:r>
          </w:hyperlink>
        </w:p>
        <w:p w14:paraId="36C703AD"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07" w:history="1">
            <w:r w:rsidRPr="00FA7BF0">
              <w:rPr>
                <w:rStyle w:val="Hyperlink"/>
                <w:noProof/>
                <w:lang w:val="en-GB"/>
              </w:rPr>
              <w:t>5.3</w:t>
            </w:r>
            <w:r>
              <w:rPr>
                <w:rFonts w:asciiTheme="minorHAnsi" w:hAnsiTheme="minorHAnsi"/>
                <w:noProof/>
                <w:color w:val="auto"/>
                <w:sz w:val="22"/>
                <w:szCs w:val="22"/>
              </w:rPr>
              <w:tab/>
            </w:r>
            <w:r w:rsidRPr="00FA7BF0">
              <w:rPr>
                <w:rStyle w:val="Hyperlink"/>
                <w:noProof/>
                <w:lang w:val="en-GB"/>
              </w:rPr>
              <w:t>Pre-deployment tasks</w:t>
            </w:r>
            <w:r>
              <w:rPr>
                <w:noProof/>
                <w:webHidden/>
              </w:rPr>
              <w:tab/>
            </w:r>
            <w:r>
              <w:rPr>
                <w:noProof/>
                <w:webHidden/>
              </w:rPr>
              <w:fldChar w:fldCharType="begin"/>
            </w:r>
            <w:r>
              <w:rPr>
                <w:noProof/>
                <w:webHidden/>
              </w:rPr>
              <w:instrText xml:space="preserve"> PAGEREF _Toc43897007 \h </w:instrText>
            </w:r>
            <w:r>
              <w:rPr>
                <w:noProof/>
                <w:webHidden/>
              </w:rPr>
            </w:r>
            <w:r>
              <w:rPr>
                <w:noProof/>
                <w:webHidden/>
              </w:rPr>
              <w:fldChar w:fldCharType="separate"/>
            </w:r>
            <w:r>
              <w:rPr>
                <w:noProof/>
                <w:webHidden/>
              </w:rPr>
              <w:t>42</w:t>
            </w:r>
            <w:r>
              <w:rPr>
                <w:noProof/>
                <w:webHidden/>
              </w:rPr>
              <w:fldChar w:fldCharType="end"/>
            </w:r>
          </w:hyperlink>
        </w:p>
        <w:p w14:paraId="0BE4C8DC"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08" w:history="1">
            <w:r w:rsidRPr="00FA7BF0">
              <w:rPr>
                <w:rStyle w:val="Hyperlink"/>
                <w:noProof/>
                <w:lang w:val="en-GB"/>
              </w:rPr>
              <w:t>5.4</w:t>
            </w:r>
            <w:r>
              <w:rPr>
                <w:rFonts w:asciiTheme="minorHAnsi" w:hAnsiTheme="minorHAnsi"/>
                <w:noProof/>
                <w:color w:val="auto"/>
                <w:sz w:val="22"/>
                <w:szCs w:val="22"/>
              </w:rPr>
              <w:tab/>
            </w:r>
            <w:r w:rsidRPr="00FA7BF0">
              <w:rPr>
                <w:rStyle w:val="Hyperlink"/>
                <w:noProof/>
                <w:lang w:val="en-GB"/>
              </w:rPr>
              <w:t>Deployment</w:t>
            </w:r>
            <w:r>
              <w:rPr>
                <w:noProof/>
                <w:webHidden/>
              </w:rPr>
              <w:tab/>
            </w:r>
            <w:r>
              <w:rPr>
                <w:noProof/>
                <w:webHidden/>
              </w:rPr>
              <w:fldChar w:fldCharType="begin"/>
            </w:r>
            <w:r>
              <w:rPr>
                <w:noProof/>
                <w:webHidden/>
              </w:rPr>
              <w:instrText xml:space="preserve"> PAGEREF _Toc43897008 \h </w:instrText>
            </w:r>
            <w:r>
              <w:rPr>
                <w:noProof/>
                <w:webHidden/>
              </w:rPr>
            </w:r>
            <w:r>
              <w:rPr>
                <w:noProof/>
                <w:webHidden/>
              </w:rPr>
              <w:fldChar w:fldCharType="separate"/>
            </w:r>
            <w:r>
              <w:rPr>
                <w:noProof/>
                <w:webHidden/>
              </w:rPr>
              <w:t>44</w:t>
            </w:r>
            <w:r>
              <w:rPr>
                <w:noProof/>
                <w:webHidden/>
              </w:rPr>
              <w:fldChar w:fldCharType="end"/>
            </w:r>
          </w:hyperlink>
        </w:p>
        <w:p w14:paraId="62FA5E8F" w14:textId="77777777" w:rsidR="008C2F22" w:rsidRDefault="008C2F22">
          <w:pPr>
            <w:pStyle w:val="TOC3"/>
            <w:rPr>
              <w:rFonts w:asciiTheme="minorHAnsi" w:hAnsiTheme="minorHAnsi"/>
              <w:noProof/>
              <w:color w:val="auto"/>
              <w:sz w:val="22"/>
              <w:szCs w:val="22"/>
            </w:rPr>
          </w:pPr>
          <w:hyperlink w:anchor="_Toc43897009" w:history="1">
            <w:r w:rsidRPr="00FA7BF0">
              <w:rPr>
                <w:rStyle w:val="Hyperlink"/>
                <w:noProof/>
                <w:lang w:val="en-GB"/>
              </w:rPr>
              <w:t>5.4.1</w:t>
            </w:r>
            <w:r>
              <w:rPr>
                <w:rFonts w:asciiTheme="minorHAnsi" w:hAnsiTheme="minorHAnsi"/>
                <w:noProof/>
                <w:color w:val="auto"/>
                <w:sz w:val="22"/>
                <w:szCs w:val="22"/>
              </w:rPr>
              <w:tab/>
            </w:r>
            <w:r w:rsidRPr="00FA7BF0">
              <w:rPr>
                <w:rStyle w:val="Hyperlink"/>
                <w:noProof/>
                <w:lang w:val="en-GB"/>
              </w:rPr>
              <w:t>Upload zqm-axl-importer to ZOOM QM server</w:t>
            </w:r>
            <w:r>
              <w:rPr>
                <w:noProof/>
                <w:webHidden/>
              </w:rPr>
              <w:tab/>
            </w:r>
            <w:r>
              <w:rPr>
                <w:noProof/>
                <w:webHidden/>
              </w:rPr>
              <w:fldChar w:fldCharType="begin"/>
            </w:r>
            <w:r>
              <w:rPr>
                <w:noProof/>
                <w:webHidden/>
              </w:rPr>
              <w:instrText xml:space="preserve"> PAGEREF _Toc43897009 \h </w:instrText>
            </w:r>
            <w:r>
              <w:rPr>
                <w:noProof/>
                <w:webHidden/>
              </w:rPr>
            </w:r>
            <w:r>
              <w:rPr>
                <w:noProof/>
                <w:webHidden/>
              </w:rPr>
              <w:fldChar w:fldCharType="separate"/>
            </w:r>
            <w:r>
              <w:rPr>
                <w:noProof/>
                <w:webHidden/>
              </w:rPr>
              <w:t>44</w:t>
            </w:r>
            <w:r>
              <w:rPr>
                <w:noProof/>
                <w:webHidden/>
              </w:rPr>
              <w:fldChar w:fldCharType="end"/>
            </w:r>
          </w:hyperlink>
        </w:p>
        <w:p w14:paraId="3A0A8E75" w14:textId="77777777" w:rsidR="008C2F22" w:rsidRDefault="008C2F22">
          <w:pPr>
            <w:pStyle w:val="TOC3"/>
            <w:rPr>
              <w:rFonts w:asciiTheme="minorHAnsi" w:hAnsiTheme="minorHAnsi"/>
              <w:noProof/>
              <w:color w:val="auto"/>
              <w:sz w:val="22"/>
              <w:szCs w:val="22"/>
            </w:rPr>
          </w:pPr>
          <w:hyperlink w:anchor="_Toc43897010" w:history="1">
            <w:r w:rsidRPr="00FA7BF0">
              <w:rPr>
                <w:rStyle w:val="Hyperlink"/>
                <w:noProof/>
                <w:lang w:val="en-GB"/>
              </w:rPr>
              <w:t>5.4.2</w:t>
            </w:r>
            <w:r>
              <w:rPr>
                <w:rFonts w:asciiTheme="minorHAnsi" w:hAnsiTheme="minorHAnsi"/>
                <w:noProof/>
                <w:color w:val="auto"/>
                <w:sz w:val="22"/>
                <w:szCs w:val="22"/>
              </w:rPr>
              <w:tab/>
            </w:r>
            <w:r w:rsidRPr="00FA7BF0">
              <w:rPr>
                <w:rStyle w:val="Hyperlink"/>
                <w:noProof/>
                <w:lang w:val="en-GB"/>
              </w:rPr>
              <w:t>Installation using installation script</w:t>
            </w:r>
            <w:r>
              <w:rPr>
                <w:noProof/>
                <w:webHidden/>
              </w:rPr>
              <w:tab/>
            </w:r>
            <w:r>
              <w:rPr>
                <w:noProof/>
                <w:webHidden/>
              </w:rPr>
              <w:fldChar w:fldCharType="begin"/>
            </w:r>
            <w:r>
              <w:rPr>
                <w:noProof/>
                <w:webHidden/>
              </w:rPr>
              <w:instrText xml:space="preserve"> PAGEREF _Toc43897010 \h </w:instrText>
            </w:r>
            <w:r>
              <w:rPr>
                <w:noProof/>
                <w:webHidden/>
              </w:rPr>
            </w:r>
            <w:r>
              <w:rPr>
                <w:noProof/>
                <w:webHidden/>
              </w:rPr>
              <w:fldChar w:fldCharType="separate"/>
            </w:r>
            <w:r>
              <w:rPr>
                <w:noProof/>
                <w:webHidden/>
              </w:rPr>
              <w:t>45</w:t>
            </w:r>
            <w:r>
              <w:rPr>
                <w:noProof/>
                <w:webHidden/>
              </w:rPr>
              <w:fldChar w:fldCharType="end"/>
            </w:r>
          </w:hyperlink>
        </w:p>
        <w:p w14:paraId="4207F7AB" w14:textId="77777777" w:rsidR="008C2F22" w:rsidRDefault="008C2F22">
          <w:pPr>
            <w:pStyle w:val="TOC3"/>
            <w:rPr>
              <w:rFonts w:asciiTheme="minorHAnsi" w:hAnsiTheme="minorHAnsi"/>
              <w:noProof/>
              <w:color w:val="auto"/>
              <w:sz w:val="22"/>
              <w:szCs w:val="22"/>
            </w:rPr>
          </w:pPr>
          <w:hyperlink w:anchor="_Toc43897011" w:history="1">
            <w:r w:rsidRPr="00FA7BF0">
              <w:rPr>
                <w:rStyle w:val="Hyperlink"/>
                <w:noProof/>
                <w:lang w:val="en-GB"/>
              </w:rPr>
              <w:t>5.4.3</w:t>
            </w:r>
            <w:r>
              <w:rPr>
                <w:rFonts w:asciiTheme="minorHAnsi" w:hAnsiTheme="minorHAnsi"/>
                <w:noProof/>
                <w:color w:val="auto"/>
                <w:sz w:val="22"/>
                <w:szCs w:val="22"/>
              </w:rPr>
              <w:tab/>
            </w:r>
            <w:r w:rsidRPr="00FA7BF0">
              <w:rPr>
                <w:rStyle w:val="Hyperlink"/>
                <w:noProof/>
                <w:lang w:val="en-GB"/>
              </w:rPr>
              <w:t>Adjusting configuration</w:t>
            </w:r>
            <w:r>
              <w:rPr>
                <w:noProof/>
                <w:webHidden/>
              </w:rPr>
              <w:tab/>
            </w:r>
            <w:r>
              <w:rPr>
                <w:noProof/>
                <w:webHidden/>
              </w:rPr>
              <w:fldChar w:fldCharType="begin"/>
            </w:r>
            <w:r>
              <w:rPr>
                <w:noProof/>
                <w:webHidden/>
              </w:rPr>
              <w:instrText xml:space="preserve"> PAGEREF _Toc43897011 \h </w:instrText>
            </w:r>
            <w:r>
              <w:rPr>
                <w:noProof/>
                <w:webHidden/>
              </w:rPr>
            </w:r>
            <w:r>
              <w:rPr>
                <w:noProof/>
                <w:webHidden/>
              </w:rPr>
              <w:fldChar w:fldCharType="separate"/>
            </w:r>
            <w:r>
              <w:rPr>
                <w:noProof/>
                <w:webHidden/>
              </w:rPr>
              <w:t>47</w:t>
            </w:r>
            <w:r>
              <w:rPr>
                <w:noProof/>
                <w:webHidden/>
              </w:rPr>
              <w:fldChar w:fldCharType="end"/>
            </w:r>
          </w:hyperlink>
        </w:p>
        <w:p w14:paraId="46B53ACE" w14:textId="77777777" w:rsidR="008C2F22" w:rsidRDefault="008C2F22">
          <w:pPr>
            <w:pStyle w:val="TOC3"/>
            <w:rPr>
              <w:rFonts w:asciiTheme="minorHAnsi" w:hAnsiTheme="minorHAnsi"/>
              <w:noProof/>
              <w:color w:val="auto"/>
              <w:sz w:val="22"/>
              <w:szCs w:val="22"/>
            </w:rPr>
          </w:pPr>
          <w:hyperlink w:anchor="_Toc43897012" w:history="1">
            <w:r w:rsidRPr="00FA7BF0">
              <w:rPr>
                <w:rStyle w:val="Hyperlink"/>
                <w:noProof/>
                <w:lang w:val="en-GB"/>
              </w:rPr>
              <w:t>5.4.4</w:t>
            </w:r>
            <w:r>
              <w:rPr>
                <w:rFonts w:asciiTheme="minorHAnsi" w:hAnsiTheme="minorHAnsi"/>
                <w:noProof/>
                <w:color w:val="auto"/>
                <w:sz w:val="22"/>
                <w:szCs w:val="22"/>
              </w:rPr>
              <w:tab/>
            </w:r>
            <w:r w:rsidRPr="00FA7BF0">
              <w:rPr>
                <w:rStyle w:val="Hyperlink"/>
                <w:noProof/>
                <w:lang w:val="en-GB"/>
              </w:rPr>
              <w:t>Database description</w:t>
            </w:r>
            <w:r>
              <w:rPr>
                <w:noProof/>
                <w:webHidden/>
              </w:rPr>
              <w:tab/>
            </w:r>
            <w:r>
              <w:rPr>
                <w:noProof/>
                <w:webHidden/>
              </w:rPr>
              <w:fldChar w:fldCharType="begin"/>
            </w:r>
            <w:r>
              <w:rPr>
                <w:noProof/>
                <w:webHidden/>
              </w:rPr>
              <w:instrText xml:space="preserve"> PAGEREF _Toc43897012 \h </w:instrText>
            </w:r>
            <w:r>
              <w:rPr>
                <w:noProof/>
                <w:webHidden/>
              </w:rPr>
            </w:r>
            <w:r>
              <w:rPr>
                <w:noProof/>
                <w:webHidden/>
              </w:rPr>
              <w:fldChar w:fldCharType="separate"/>
            </w:r>
            <w:r>
              <w:rPr>
                <w:noProof/>
                <w:webHidden/>
              </w:rPr>
              <w:t>50</w:t>
            </w:r>
            <w:r>
              <w:rPr>
                <w:noProof/>
                <w:webHidden/>
              </w:rPr>
              <w:fldChar w:fldCharType="end"/>
            </w:r>
          </w:hyperlink>
        </w:p>
        <w:p w14:paraId="319DC8F4" w14:textId="77777777" w:rsidR="008C2F22" w:rsidRDefault="008C2F22">
          <w:pPr>
            <w:pStyle w:val="TOC1"/>
            <w:tabs>
              <w:tab w:val="left" w:pos="440"/>
              <w:tab w:val="right" w:leader="dot" w:pos="9396"/>
            </w:tabs>
            <w:rPr>
              <w:rFonts w:asciiTheme="minorHAnsi" w:hAnsiTheme="minorHAnsi"/>
              <w:noProof/>
              <w:color w:val="auto"/>
              <w:sz w:val="22"/>
              <w:szCs w:val="22"/>
            </w:rPr>
          </w:pPr>
          <w:hyperlink w:anchor="_Toc43897013" w:history="1">
            <w:r w:rsidRPr="00FA7BF0">
              <w:rPr>
                <w:rStyle w:val="Hyperlink"/>
                <w:noProof/>
                <w:lang w:val="en-GB"/>
              </w:rPr>
              <w:t>6</w:t>
            </w:r>
            <w:r>
              <w:rPr>
                <w:rFonts w:asciiTheme="minorHAnsi" w:hAnsiTheme="minorHAnsi"/>
                <w:noProof/>
                <w:color w:val="auto"/>
                <w:sz w:val="22"/>
                <w:szCs w:val="22"/>
              </w:rPr>
              <w:tab/>
            </w:r>
            <w:r w:rsidRPr="00FA7BF0">
              <w:rPr>
                <w:rStyle w:val="Hyperlink"/>
                <w:noProof/>
                <w:lang w:val="en-GB"/>
              </w:rPr>
              <w:t>Troubleshooting</w:t>
            </w:r>
            <w:r>
              <w:rPr>
                <w:noProof/>
                <w:webHidden/>
              </w:rPr>
              <w:tab/>
            </w:r>
            <w:r>
              <w:rPr>
                <w:noProof/>
                <w:webHidden/>
              </w:rPr>
              <w:fldChar w:fldCharType="begin"/>
            </w:r>
            <w:r>
              <w:rPr>
                <w:noProof/>
                <w:webHidden/>
              </w:rPr>
              <w:instrText xml:space="preserve"> PAGEREF _Toc43897013 \h </w:instrText>
            </w:r>
            <w:r>
              <w:rPr>
                <w:noProof/>
                <w:webHidden/>
              </w:rPr>
            </w:r>
            <w:r>
              <w:rPr>
                <w:noProof/>
                <w:webHidden/>
              </w:rPr>
              <w:fldChar w:fldCharType="separate"/>
            </w:r>
            <w:r>
              <w:rPr>
                <w:noProof/>
                <w:webHidden/>
              </w:rPr>
              <w:t>54</w:t>
            </w:r>
            <w:r>
              <w:rPr>
                <w:noProof/>
                <w:webHidden/>
              </w:rPr>
              <w:fldChar w:fldCharType="end"/>
            </w:r>
          </w:hyperlink>
        </w:p>
        <w:p w14:paraId="0D33037F"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14" w:history="1">
            <w:r w:rsidRPr="00FA7BF0">
              <w:rPr>
                <w:rStyle w:val="Hyperlink"/>
                <w:noProof/>
                <w:lang w:val="en-GB"/>
              </w:rPr>
              <w:t>6.1</w:t>
            </w:r>
            <w:r>
              <w:rPr>
                <w:rFonts w:asciiTheme="minorHAnsi" w:hAnsiTheme="minorHAnsi"/>
                <w:noProof/>
                <w:color w:val="auto"/>
                <w:sz w:val="22"/>
                <w:szCs w:val="22"/>
              </w:rPr>
              <w:tab/>
            </w:r>
            <w:r w:rsidRPr="00FA7BF0">
              <w:rPr>
                <w:rStyle w:val="Hyperlink"/>
                <w:noProof/>
                <w:lang w:val="en-GB"/>
              </w:rPr>
              <w:t>Understanding the log file</w:t>
            </w:r>
            <w:r>
              <w:rPr>
                <w:noProof/>
                <w:webHidden/>
              </w:rPr>
              <w:tab/>
            </w:r>
            <w:r>
              <w:rPr>
                <w:noProof/>
                <w:webHidden/>
              </w:rPr>
              <w:fldChar w:fldCharType="begin"/>
            </w:r>
            <w:r>
              <w:rPr>
                <w:noProof/>
                <w:webHidden/>
              </w:rPr>
              <w:instrText xml:space="preserve"> PAGEREF _Toc43897014 \h </w:instrText>
            </w:r>
            <w:r>
              <w:rPr>
                <w:noProof/>
                <w:webHidden/>
              </w:rPr>
            </w:r>
            <w:r>
              <w:rPr>
                <w:noProof/>
                <w:webHidden/>
              </w:rPr>
              <w:fldChar w:fldCharType="separate"/>
            </w:r>
            <w:r>
              <w:rPr>
                <w:noProof/>
                <w:webHidden/>
              </w:rPr>
              <w:t>54</w:t>
            </w:r>
            <w:r>
              <w:rPr>
                <w:noProof/>
                <w:webHidden/>
              </w:rPr>
              <w:fldChar w:fldCharType="end"/>
            </w:r>
          </w:hyperlink>
        </w:p>
        <w:p w14:paraId="7919E438" w14:textId="77777777" w:rsidR="008C2F22" w:rsidRDefault="008C2F22">
          <w:pPr>
            <w:pStyle w:val="TOC3"/>
            <w:rPr>
              <w:rFonts w:asciiTheme="minorHAnsi" w:hAnsiTheme="minorHAnsi"/>
              <w:noProof/>
              <w:color w:val="auto"/>
              <w:sz w:val="22"/>
              <w:szCs w:val="22"/>
            </w:rPr>
          </w:pPr>
          <w:hyperlink w:anchor="_Toc43897015" w:history="1">
            <w:r w:rsidRPr="00FA7BF0">
              <w:rPr>
                <w:rStyle w:val="Hyperlink"/>
                <w:noProof/>
              </w:rPr>
              <w:t>6.1.1</w:t>
            </w:r>
            <w:r>
              <w:rPr>
                <w:rFonts w:asciiTheme="minorHAnsi" w:hAnsiTheme="minorHAnsi"/>
                <w:noProof/>
                <w:color w:val="auto"/>
                <w:sz w:val="22"/>
                <w:szCs w:val="22"/>
              </w:rPr>
              <w:tab/>
            </w:r>
            <w:r w:rsidRPr="00FA7BF0">
              <w:rPr>
                <w:rStyle w:val="Hyperlink"/>
                <w:noProof/>
              </w:rPr>
              <w:t>zqm-axl-tool initialisation.</w:t>
            </w:r>
            <w:r>
              <w:rPr>
                <w:noProof/>
                <w:webHidden/>
              </w:rPr>
              <w:tab/>
            </w:r>
            <w:r>
              <w:rPr>
                <w:noProof/>
                <w:webHidden/>
              </w:rPr>
              <w:fldChar w:fldCharType="begin"/>
            </w:r>
            <w:r>
              <w:rPr>
                <w:noProof/>
                <w:webHidden/>
              </w:rPr>
              <w:instrText xml:space="preserve"> PAGEREF _Toc43897015 \h </w:instrText>
            </w:r>
            <w:r>
              <w:rPr>
                <w:noProof/>
                <w:webHidden/>
              </w:rPr>
            </w:r>
            <w:r>
              <w:rPr>
                <w:noProof/>
                <w:webHidden/>
              </w:rPr>
              <w:fldChar w:fldCharType="separate"/>
            </w:r>
            <w:r>
              <w:rPr>
                <w:noProof/>
                <w:webHidden/>
              </w:rPr>
              <w:t>54</w:t>
            </w:r>
            <w:r>
              <w:rPr>
                <w:noProof/>
                <w:webHidden/>
              </w:rPr>
              <w:fldChar w:fldCharType="end"/>
            </w:r>
          </w:hyperlink>
        </w:p>
        <w:p w14:paraId="71552450" w14:textId="77777777" w:rsidR="008C2F22" w:rsidRDefault="008C2F22">
          <w:pPr>
            <w:pStyle w:val="TOC3"/>
            <w:rPr>
              <w:rFonts w:asciiTheme="minorHAnsi" w:hAnsiTheme="minorHAnsi"/>
              <w:noProof/>
              <w:color w:val="auto"/>
              <w:sz w:val="22"/>
              <w:szCs w:val="22"/>
            </w:rPr>
          </w:pPr>
          <w:hyperlink w:anchor="_Toc43897016" w:history="1">
            <w:r w:rsidRPr="00FA7BF0">
              <w:rPr>
                <w:rStyle w:val="Hyperlink"/>
                <w:noProof/>
              </w:rPr>
              <w:t>6.1.2</w:t>
            </w:r>
            <w:r>
              <w:rPr>
                <w:rFonts w:asciiTheme="minorHAnsi" w:hAnsiTheme="minorHAnsi"/>
                <w:noProof/>
                <w:color w:val="auto"/>
                <w:sz w:val="22"/>
                <w:szCs w:val="22"/>
              </w:rPr>
              <w:tab/>
            </w:r>
            <w:r w:rsidRPr="00FA7BF0">
              <w:rPr>
                <w:rStyle w:val="Hyperlink"/>
                <w:noProof/>
              </w:rPr>
              <w:t>Calls update</w:t>
            </w:r>
            <w:r>
              <w:rPr>
                <w:noProof/>
                <w:webHidden/>
              </w:rPr>
              <w:tab/>
            </w:r>
            <w:r>
              <w:rPr>
                <w:noProof/>
                <w:webHidden/>
              </w:rPr>
              <w:fldChar w:fldCharType="begin"/>
            </w:r>
            <w:r>
              <w:rPr>
                <w:noProof/>
                <w:webHidden/>
              </w:rPr>
              <w:instrText xml:space="preserve"> PAGEREF _Toc43897016 \h </w:instrText>
            </w:r>
            <w:r>
              <w:rPr>
                <w:noProof/>
                <w:webHidden/>
              </w:rPr>
            </w:r>
            <w:r>
              <w:rPr>
                <w:noProof/>
                <w:webHidden/>
              </w:rPr>
              <w:fldChar w:fldCharType="separate"/>
            </w:r>
            <w:r>
              <w:rPr>
                <w:noProof/>
                <w:webHidden/>
              </w:rPr>
              <w:t>54</w:t>
            </w:r>
            <w:r>
              <w:rPr>
                <w:noProof/>
                <w:webHidden/>
              </w:rPr>
              <w:fldChar w:fldCharType="end"/>
            </w:r>
          </w:hyperlink>
        </w:p>
        <w:p w14:paraId="6A5F0786" w14:textId="77777777" w:rsidR="008C2F22" w:rsidRDefault="008C2F22">
          <w:pPr>
            <w:pStyle w:val="TOC3"/>
            <w:rPr>
              <w:rFonts w:asciiTheme="minorHAnsi" w:hAnsiTheme="minorHAnsi"/>
              <w:noProof/>
              <w:color w:val="auto"/>
              <w:sz w:val="22"/>
              <w:szCs w:val="22"/>
            </w:rPr>
          </w:pPr>
          <w:hyperlink w:anchor="_Toc43897017" w:history="1">
            <w:r w:rsidRPr="00FA7BF0">
              <w:rPr>
                <w:rStyle w:val="Hyperlink"/>
                <w:noProof/>
              </w:rPr>
              <w:t>6.1.3</w:t>
            </w:r>
            <w:r>
              <w:rPr>
                <w:rFonts w:asciiTheme="minorHAnsi" w:hAnsiTheme="minorHAnsi"/>
                <w:noProof/>
                <w:color w:val="auto"/>
                <w:sz w:val="22"/>
                <w:szCs w:val="22"/>
              </w:rPr>
              <w:tab/>
            </w:r>
            <w:r w:rsidRPr="00FA7BF0">
              <w:rPr>
                <w:rStyle w:val="Hyperlink"/>
                <w:noProof/>
              </w:rPr>
              <w:t>User update</w:t>
            </w:r>
            <w:r>
              <w:rPr>
                <w:noProof/>
                <w:webHidden/>
              </w:rPr>
              <w:tab/>
            </w:r>
            <w:r>
              <w:rPr>
                <w:noProof/>
                <w:webHidden/>
              </w:rPr>
              <w:fldChar w:fldCharType="begin"/>
            </w:r>
            <w:r>
              <w:rPr>
                <w:noProof/>
                <w:webHidden/>
              </w:rPr>
              <w:instrText xml:space="preserve"> PAGEREF _Toc43897017 \h </w:instrText>
            </w:r>
            <w:r>
              <w:rPr>
                <w:noProof/>
                <w:webHidden/>
              </w:rPr>
            </w:r>
            <w:r>
              <w:rPr>
                <w:noProof/>
                <w:webHidden/>
              </w:rPr>
              <w:fldChar w:fldCharType="separate"/>
            </w:r>
            <w:r>
              <w:rPr>
                <w:noProof/>
                <w:webHidden/>
              </w:rPr>
              <w:t>55</w:t>
            </w:r>
            <w:r>
              <w:rPr>
                <w:noProof/>
                <w:webHidden/>
              </w:rPr>
              <w:fldChar w:fldCharType="end"/>
            </w:r>
          </w:hyperlink>
        </w:p>
        <w:p w14:paraId="5AB08043" w14:textId="77777777" w:rsidR="008C2F22" w:rsidRDefault="008C2F22">
          <w:pPr>
            <w:pStyle w:val="TOC3"/>
            <w:rPr>
              <w:rFonts w:asciiTheme="minorHAnsi" w:hAnsiTheme="minorHAnsi"/>
              <w:noProof/>
              <w:color w:val="auto"/>
              <w:sz w:val="22"/>
              <w:szCs w:val="22"/>
            </w:rPr>
          </w:pPr>
          <w:hyperlink w:anchor="_Toc43897018" w:history="1">
            <w:r w:rsidRPr="00FA7BF0">
              <w:rPr>
                <w:rStyle w:val="Hyperlink"/>
                <w:noProof/>
                <w:lang w:val="en-GB"/>
              </w:rPr>
              <w:t>6.1.4</w:t>
            </w:r>
            <w:r>
              <w:rPr>
                <w:rFonts w:asciiTheme="minorHAnsi" w:hAnsiTheme="minorHAnsi"/>
                <w:noProof/>
                <w:color w:val="auto"/>
                <w:sz w:val="22"/>
                <w:szCs w:val="22"/>
              </w:rPr>
              <w:tab/>
            </w:r>
            <w:r w:rsidRPr="00FA7BF0">
              <w:rPr>
                <w:rStyle w:val="Hyperlink"/>
                <w:noProof/>
                <w:lang w:val="en-GB"/>
              </w:rPr>
              <w:t>Error messages</w:t>
            </w:r>
            <w:r>
              <w:rPr>
                <w:noProof/>
                <w:webHidden/>
              </w:rPr>
              <w:tab/>
            </w:r>
            <w:r>
              <w:rPr>
                <w:noProof/>
                <w:webHidden/>
              </w:rPr>
              <w:fldChar w:fldCharType="begin"/>
            </w:r>
            <w:r>
              <w:rPr>
                <w:noProof/>
                <w:webHidden/>
              </w:rPr>
              <w:instrText xml:space="preserve"> PAGEREF _Toc43897018 \h </w:instrText>
            </w:r>
            <w:r>
              <w:rPr>
                <w:noProof/>
                <w:webHidden/>
              </w:rPr>
            </w:r>
            <w:r>
              <w:rPr>
                <w:noProof/>
                <w:webHidden/>
              </w:rPr>
              <w:fldChar w:fldCharType="separate"/>
            </w:r>
            <w:r>
              <w:rPr>
                <w:noProof/>
                <w:webHidden/>
              </w:rPr>
              <w:t>57</w:t>
            </w:r>
            <w:r>
              <w:rPr>
                <w:noProof/>
                <w:webHidden/>
              </w:rPr>
              <w:fldChar w:fldCharType="end"/>
            </w:r>
          </w:hyperlink>
        </w:p>
        <w:p w14:paraId="40356959"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19" w:history="1">
            <w:r w:rsidRPr="00FA7BF0">
              <w:rPr>
                <w:rStyle w:val="Hyperlink"/>
                <w:noProof/>
                <w:lang w:val="en-GB"/>
              </w:rPr>
              <w:t>6.2</w:t>
            </w:r>
            <w:r>
              <w:rPr>
                <w:rFonts w:asciiTheme="minorHAnsi" w:hAnsiTheme="minorHAnsi"/>
                <w:noProof/>
                <w:color w:val="auto"/>
                <w:sz w:val="22"/>
                <w:szCs w:val="22"/>
              </w:rPr>
              <w:tab/>
            </w:r>
            <w:r w:rsidRPr="00FA7BF0">
              <w:rPr>
                <w:rStyle w:val="Hyperlink"/>
                <w:noProof/>
                <w:lang w:val="en-GB"/>
              </w:rPr>
              <w:t>Verification of config file validity</w:t>
            </w:r>
            <w:r>
              <w:rPr>
                <w:noProof/>
                <w:webHidden/>
              </w:rPr>
              <w:tab/>
            </w:r>
            <w:r>
              <w:rPr>
                <w:noProof/>
                <w:webHidden/>
              </w:rPr>
              <w:fldChar w:fldCharType="begin"/>
            </w:r>
            <w:r>
              <w:rPr>
                <w:noProof/>
                <w:webHidden/>
              </w:rPr>
              <w:instrText xml:space="preserve"> PAGEREF _Toc43897019 \h </w:instrText>
            </w:r>
            <w:r>
              <w:rPr>
                <w:noProof/>
                <w:webHidden/>
              </w:rPr>
            </w:r>
            <w:r>
              <w:rPr>
                <w:noProof/>
                <w:webHidden/>
              </w:rPr>
              <w:fldChar w:fldCharType="separate"/>
            </w:r>
            <w:r>
              <w:rPr>
                <w:noProof/>
                <w:webHidden/>
              </w:rPr>
              <w:t>59</w:t>
            </w:r>
            <w:r>
              <w:rPr>
                <w:noProof/>
                <w:webHidden/>
              </w:rPr>
              <w:fldChar w:fldCharType="end"/>
            </w:r>
          </w:hyperlink>
        </w:p>
        <w:p w14:paraId="5C176175"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20" w:history="1">
            <w:r w:rsidRPr="00FA7BF0">
              <w:rPr>
                <w:rStyle w:val="Hyperlink"/>
                <w:noProof/>
                <w:lang w:val="en-GB"/>
              </w:rPr>
              <w:t>6.3</w:t>
            </w:r>
            <w:r>
              <w:rPr>
                <w:rFonts w:asciiTheme="minorHAnsi" w:hAnsiTheme="minorHAnsi"/>
                <w:noProof/>
                <w:color w:val="auto"/>
                <w:sz w:val="22"/>
                <w:szCs w:val="22"/>
              </w:rPr>
              <w:tab/>
            </w:r>
            <w:r w:rsidRPr="00FA7BF0">
              <w:rPr>
                <w:rStyle w:val="Hyperlink"/>
                <w:noProof/>
                <w:lang w:val="en-GB"/>
              </w:rPr>
              <w:t>Running one shot</w:t>
            </w:r>
            <w:r>
              <w:rPr>
                <w:noProof/>
                <w:webHidden/>
              </w:rPr>
              <w:tab/>
            </w:r>
            <w:r>
              <w:rPr>
                <w:noProof/>
                <w:webHidden/>
              </w:rPr>
              <w:fldChar w:fldCharType="begin"/>
            </w:r>
            <w:r>
              <w:rPr>
                <w:noProof/>
                <w:webHidden/>
              </w:rPr>
              <w:instrText xml:space="preserve"> PAGEREF _Toc43897020 \h </w:instrText>
            </w:r>
            <w:r>
              <w:rPr>
                <w:noProof/>
                <w:webHidden/>
              </w:rPr>
            </w:r>
            <w:r>
              <w:rPr>
                <w:noProof/>
                <w:webHidden/>
              </w:rPr>
              <w:fldChar w:fldCharType="separate"/>
            </w:r>
            <w:r>
              <w:rPr>
                <w:noProof/>
                <w:webHidden/>
              </w:rPr>
              <w:t>60</w:t>
            </w:r>
            <w:r>
              <w:rPr>
                <w:noProof/>
                <w:webHidden/>
              </w:rPr>
              <w:fldChar w:fldCharType="end"/>
            </w:r>
          </w:hyperlink>
        </w:p>
        <w:p w14:paraId="0802B573" w14:textId="77777777" w:rsidR="008C2F22" w:rsidRDefault="008C2F22">
          <w:pPr>
            <w:pStyle w:val="TOC2"/>
            <w:tabs>
              <w:tab w:val="left" w:pos="880"/>
              <w:tab w:val="right" w:leader="dot" w:pos="9396"/>
            </w:tabs>
            <w:rPr>
              <w:rFonts w:asciiTheme="minorHAnsi" w:hAnsiTheme="minorHAnsi"/>
              <w:noProof/>
              <w:color w:val="auto"/>
              <w:sz w:val="22"/>
              <w:szCs w:val="22"/>
            </w:rPr>
          </w:pPr>
          <w:hyperlink w:anchor="_Toc43897021" w:history="1">
            <w:r w:rsidRPr="00FA7BF0">
              <w:rPr>
                <w:rStyle w:val="Hyperlink"/>
                <w:noProof/>
                <w:lang w:val="en-GB"/>
              </w:rPr>
              <w:t>6.4</w:t>
            </w:r>
            <w:r>
              <w:rPr>
                <w:rFonts w:asciiTheme="minorHAnsi" w:hAnsiTheme="minorHAnsi"/>
                <w:noProof/>
                <w:color w:val="auto"/>
                <w:sz w:val="22"/>
                <w:szCs w:val="22"/>
              </w:rPr>
              <w:tab/>
            </w:r>
            <w:r w:rsidRPr="00FA7BF0">
              <w:rPr>
                <w:rStyle w:val="Hyperlink"/>
                <w:noProof/>
                <w:lang w:val="en-GB"/>
              </w:rPr>
              <w:t>Forcing calls re-scan</w:t>
            </w:r>
            <w:r>
              <w:rPr>
                <w:noProof/>
                <w:webHidden/>
              </w:rPr>
              <w:tab/>
            </w:r>
            <w:r>
              <w:rPr>
                <w:noProof/>
                <w:webHidden/>
              </w:rPr>
              <w:fldChar w:fldCharType="begin"/>
            </w:r>
            <w:r>
              <w:rPr>
                <w:noProof/>
                <w:webHidden/>
              </w:rPr>
              <w:instrText xml:space="preserve"> PAGEREF _Toc43897021 \h </w:instrText>
            </w:r>
            <w:r>
              <w:rPr>
                <w:noProof/>
                <w:webHidden/>
              </w:rPr>
            </w:r>
            <w:r>
              <w:rPr>
                <w:noProof/>
                <w:webHidden/>
              </w:rPr>
              <w:fldChar w:fldCharType="separate"/>
            </w:r>
            <w:r>
              <w:rPr>
                <w:noProof/>
                <w:webHidden/>
              </w:rPr>
              <w:t>60</w:t>
            </w:r>
            <w:r>
              <w:rPr>
                <w:noProof/>
                <w:webHidden/>
              </w:rPr>
              <w:fldChar w:fldCharType="end"/>
            </w:r>
          </w:hyperlink>
        </w:p>
        <w:p w14:paraId="6AF7BE7D" w14:textId="77777777" w:rsidR="008C2F22" w:rsidRDefault="008C2F22">
          <w:pPr>
            <w:pStyle w:val="TOC1"/>
            <w:tabs>
              <w:tab w:val="left" w:pos="440"/>
              <w:tab w:val="right" w:leader="dot" w:pos="9396"/>
            </w:tabs>
            <w:rPr>
              <w:rFonts w:asciiTheme="minorHAnsi" w:hAnsiTheme="minorHAnsi"/>
              <w:noProof/>
              <w:color w:val="auto"/>
              <w:sz w:val="22"/>
              <w:szCs w:val="22"/>
            </w:rPr>
          </w:pPr>
          <w:hyperlink w:anchor="_Toc43897022" w:history="1">
            <w:r w:rsidRPr="00FA7BF0">
              <w:rPr>
                <w:rStyle w:val="Hyperlink"/>
                <w:noProof/>
                <w:lang w:val="en-GB"/>
              </w:rPr>
              <w:t>7</w:t>
            </w:r>
            <w:r>
              <w:rPr>
                <w:rFonts w:asciiTheme="minorHAnsi" w:hAnsiTheme="minorHAnsi"/>
                <w:noProof/>
                <w:color w:val="auto"/>
                <w:sz w:val="22"/>
                <w:szCs w:val="22"/>
              </w:rPr>
              <w:tab/>
            </w:r>
            <w:r w:rsidRPr="00FA7BF0">
              <w:rPr>
                <w:rStyle w:val="Hyperlink"/>
                <w:noProof/>
                <w:lang w:val="en-GB"/>
              </w:rPr>
              <w:t>About ZOOM International &amp; Eleveo</w:t>
            </w:r>
            <w:r>
              <w:rPr>
                <w:noProof/>
                <w:webHidden/>
              </w:rPr>
              <w:tab/>
            </w:r>
            <w:r>
              <w:rPr>
                <w:noProof/>
                <w:webHidden/>
              </w:rPr>
              <w:fldChar w:fldCharType="begin"/>
            </w:r>
            <w:r>
              <w:rPr>
                <w:noProof/>
                <w:webHidden/>
              </w:rPr>
              <w:instrText xml:space="preserve"> PAGEREF _Toc43897022 \h </w:instrText>
            </w:r>
            <w:r>
              <w:rPr>
                <w:noProof/>
                <w:webHidden/>
              </w:rPr>
            </w:r>
            <w:r>
              <w:rPr>
                <w:noProof/>
                <w:webHidden/>
              </w:rPr>
              <w:fldChar w:fldCharType="separate"/>
            </w:r>
            <w:r>
              <w:rPr>
                <w:noProof/>
                <w:webHidden/>
              </w:rPr>
              <w:t>61</w:t>
            </w:r>
            <w:r>
              <w:rPr>
                <w:noProof/>
                <w:webHidden/>
              </w:rPr>
              <w:fldChar w:fldCharType="end"/>
            </w:r>
          </w:hyperlink>
        </w:p>
        <w:p w14:paraId="3D53A6B7" w14:textId="77777777" w:rsidR="008C2F22" w:rsidRDefault="008C2F22">
          <w:pPr>
            <w:pStyle w:val="TOC2"/>
            <w:tabs>
              <w:tab w:val="right" w:leader="dot" w:pos="9396"/>
            </w:tabs>
            <w:rPr>
              <w:rFonts w:asciiTheme="minorHAnsi" w:hAnsiTheme="minorHAnsi"/>
              <w:noProof/>
              <w:color w:val="auto"/>
              <w:sz w:val="22"/>
              <w:szCs w:val="22"/>
            </w:rPr>
          </w:pPr>
          <w:hyperlink w:anchor="_Toc43897023" w:history="1">
            <w:r w:rsidRPr="00FA7BF0">
              <w:rPr>
                <w:rStyle w:val="Hyperlink"/>
                <w:noProof/>
                <w:lang w:val="en-GB"/>
              </w:rPr>
              <w:t>Contact Details</w:t>
            </w:r>
            <w:r>
              <w:rPr>
                <w:noProof/>
                <w:webHidden/>
              </w:rPr>
              <w:tab/>
            </w:r>
            <w:r>
              <w:rPr>
                <w:noProof/>
                <w:webHidden/>
              </w:rPr>
              <w:fldChar w:fldCharType="begin"/>
            </w:r>
            <w:r>
              <w:rPr>
                <w:noProof/>
                <w:webHidden/>
              </w:rPr>
              <w:instrText xml:space="preserve"> PAGEREF _Toc43897023 \h </w:instrText>
            </w:r>
            <w:r>
              <w:rPr>
                <w:noProof/>
                <w:webHidden/>
              </w:rPr>
            </w:r>
            <w:r>
              <w:rPr>
                <w:noProof/>
                <w:webHidden/>
              </w:rPr>
              <w:fldChar w:fldCharType="separate"/>
            </w:r>
            <w:r>
              <w:rPr>
                <w:noProof/>
                <w:webHidden/>
              </w:rPr>
              <w:t>61</w:t>
            </w:r>
            <w:r>
              <w:rPr>
                <w:noProof/>
                <w:webHidden/>
              </w:rPr>
              <w:fldChar w:fldCharType="end"/>
            </w:r>
          </w:hyperlink>
        </w:p>
        <w:p w14:paraId="4D2F8422" w14:textId="77777777" w:rsidR="002B24B7" w:rsidRPr="0004199F" w:rsidRDefault="002B24B7" w:rsidP="002B24B7">
          <w:pPr>
            <w:pStyle w:val="TOC1"/>
            <w:jc w:val="both"/>
            <w:rPr>
              <w:b/>
              <w:bCs/>
              <w:lang w:val="en-GB"/>
            </w:rPr>
          </w:pPr>
          <w:r w:rsidRPr="0004199F">
            <w:rPr>
              <w:b/>
              <w:bCs/>
              <w:lang w:val="en-GB"/>
            </w:rPr>
            <w:fldChar w:fldCharType="end"/>
          </w:r>
        </w:p>
        <w:bookmarkStart w:id="0" w:name="_GoBack" w:displacedByCustomXml="next"/>
        <w:bookmarkEnd w:id="0" w:displacedByCustomXml="next"/>
      </w:sdtContent>
    </w:sdt>
    <w:p w14:paraId="32ECFB65" w14:textId="77777777" w:rsidR="002B24B7" w:rsidRPr="0004199F" w:rsidRDefault="002B24B7" w:rsidP="002B24B7">
      <w:pPr>
        <w:rPr>
          <w:lang w:val="en-GB"/>
        </w:rPr>
      </w:pPr>
      <w:r w:rsidRPr="0004199F">
        <w:rPr>
          <w:lang w:val="en-GB"/>
        </w:rPr>
        <w:br w:type="page"/>
      </w:r>
    </w:p>
    <w:p w14:paraId="487532E0" w14:textId="77777777" w:rsidR="002B24B7" w:rsidRPr="0004199F" w:rsidRDefault="002B24B7" w:rsidP="00C90576">
      <w:pPr>
        <w:pStyle w:val="Heading1"/>
        <w:rPr>
          <w:rStyle w:val="Heading1Char"/>
          <w:b/>
          <w:bCs/>
          <w:lang w:val="en-GB"/>
        </w:rPr>
      </w:pPr>
      <w:bookmarkStart w:id="1" w:name="_Ref337714903"/>
      <w:bookmarkStart w:id="2" w:name="_Ref337714904"/>
      <w:bookmarkStart w:id="3" w:name="_Toc459380569"/>
      <w:bookmarkStart w:id="4" w:name="_Toc43896985"/>
      <w:r w:rsidRPr="0004199F">
        <w:rPr>
          <w:rStyle w:val="Heading1Char"/>
          <w:b/>
          <w:bCs/>
          <w:lang w:val="en-GB"/>
        </w:rPr>
        <w:lastRenderedPageBreak/>
        <w:t>Version Control</w:t>
      </w:r>
      <w:bookmarkEnd w:id="1"/>
      <w:bookmarkEnd w:id="2"/>
      <w:bookmarkEnd w:id="3"/>
      <w:bookmarkEnd w:id="4"/>
    </w:p>
    <w:tbl>
      <w:tblPr>
        <w:tblStyle w:val="LightList-Accent1"/>
        <w:tblW w:w="9698" w:type="dxa"/>
        <w:tblLook w:val="04A0" w:firstRow="1" w:lastRow="0" w:firstColumn="1" w:lastColumn="0" w:noHBand="0" w:noVBand="1"/>
      </w:tblPr>
      <w:tblGrid>
        <w:gridCol w:w="1198"/>
        <w:gridCol w:w="1161"/>
        <w:gridCol w:w="5572"/>
        <w:gridCol w:w="1767"/>
      </w:tblGrid>
      <w:tr w:rsidR="002B24B7" w:rsidRPr="0004199F" w14:paraId="5362BEBE" w14:textId="77777777" w:rsidTr="001938D9">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198" w:type="dxa"/>
          </w:tcPr>
          <w:p w14:paraId="532D8567" w14:textId="77777777" w:rsidR="002B24B7" w:rsidRPr="0004199F" w:rsidRDefault="002B24B7" w:rsidP="001938D9">
            <w:pPr>
              <w:pStyle w:val="TableHeader"/>
              <w:rPr>
                <w:b/>
                <w:lang w:val="en-GB"/>
              </w:rPr>
            </w:pPr>
            <w:r w:rsidRPr="0004199F">
              <w:rPr>
                <w:lang w:val="en-GB"/>
              </w:rPr>
              <w:t>Release</w:t>
            </w:r>
          </w:p>
        </w:tc>
        <w:tc>
          <w:tcPr>
            <w:tcW w:w="1161" w:type="dxa"/>
          </w:tcPr>
          <w:p w14:paraId="1463ABF1" w14:textId="77777777" w:rsidR="002B24B7" w:rsidRPr="0004199F" w:rsidRDefault="002B24B7" w:rsidP="001938D9">
            <w:pPr>
              <w:pStyle w:val="TableHeader"/>
              <w:cnfStyle w:val="100000000000" w:firstRow="1" w:lastRow="0" w:firstColumn="0" w:lastColumn="0" w:oddVBand="0" w:evenVBand="0" w:oddHBand="0" w:evenHBand="0" w:firstRowFirstColumn="0" w:firstRowLastColumn="0" w:lastRowFirstColumn="0" w:lastRowLastColumn="0"/>
              <w:rPr>
                <w:b/>
                <w:lang w:val="en-GB"/>
              </w:rPr>
            </w:pPr>
            <w:r w:rsidRPr="0004199F">
              <w:rPr>
                <w:lang w:val="en-GB"/>
              </w:rPr>
              <w:t>Date</w:t>
            </w:r>
          </w:p>
        </w:tc>
        <w:tc>
          <w:tcPr>
            <w:tcW w:w="5572" w:type="dxa"/>
          </w:tcPr>
          <w:p w14:paraId="4EC80920" w14:textId="77777777" w:rsidR="002B24B7" w:rsidRPr="0004199F" w:rsidRDefault="002B24B7" w:rsidP="001938D9">
            <w:pPr>
              <w:pStyle w:val="TableHeader"/>
              <w:cnfStyle w:val="100000000000" w:firstRow="1" w:lastRow="0" w:firstColumn="0" w:lastColumn="0" w:oddVBand="0" w:evenVBand="0" w:oddHBand="0" w:evenHBand="0" w:firstRowFirstColumn="0" w:firstRowLastColumn="0" w:lastRowFirstColumn="0" w:lastRowLastColumn="0"/>
              <w:rPr>
                <w:b/>
                <w:lang w:val="en-GB"/>
              </w:rPr>
            </w:pPr>
            <w:r w:rsidRPr="0004199F">
              <w:rPr>
                <w:lang w:val="en-GB"/>
              </w:rPr>
              <w:t>Comments</w:t>
            </w:r>
          </w:p>
        </w:tc>
        <w:tc>
          <w:tcPr>
            <w:tcW w:w="1767" w:type="dxa"/>
          </w:tcPr>
          <w:p w14:paraId="6B1302E3" w14:textId="77777777" w:rsidR="002B24B7" w:rsidRPr="0004199F" w:rsidRDefault="002B24B7" w:rsidP="001938D9">
            <w:pPr>
              <w:pStyle w:val="TableHeader"/>
              <w:cnfStyle w:val="100000000000" w:firstRow="1" w:lastRow="0" w:firstColumn="0" w:lastColumn="0" w:oddVBand="0" w:evenVBand="0" w:oddHBand="0" w:evenHBand="0" w:firstRowFirstColumn="0" w:firstRowLastColumn="0" w:lastRowFirstColumn="0" w:lastRowLastColumn="0"/>
              <w:rPr>
                <w:b/>
                <w:lang w:val="en-GB"/>
              </w:rPr>
            </w:pPr>
            <w:r w:rsidRPr="0004199F">
              <w:rPr>
                <w:lang w:val="en-GB"/>
              </w:rPr>
              <w:t>Owner</w:t>
            </w:r>
          </w:p>
        </w:tc>
      </w:tr>
      <w:tr w:rsidR="002B24B7" w:rsidRPr="0004199F" w14:paraId="5F6C5038" w14:textId="77777777" w:rsidTr="001938D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198" w:type="dxa"/>
            <w:vAlign w:val="center"/>
          </w:tcPr>
          <w:p w14:paraId="0E3C57AB" w14:textId="77777777" w:rsidR="002B24B7" w:rsidRPr="0004199F" w:rsidRDefault="002B24B7" w:rsidP="001938D9">
            <w:pPr>
              <w:pStyle w:val="TableBody"/>
            </w:pPr>
            <w:r w:rsidRPr="0004199F">
              <w:t>1</w:t>
            </w:r>
          </w:p>
        </w:tc>
        <w:tc>
          <w:tcPr>
            <w:tcW w:w="1161" w:type="dxa"/>
            <w:vAlign w:val="center"/>
          </w:tcPr>
          <w:p w14:paraId="3BFBEA07" w14:textId="77777777" w:rsidR="002B24B7" w:rsidRPr="0004199F" w:rsidRDefault="000A731A" w:rsidP="001938D9">
            <w:pPr>
              <w:pStyle w:val="TableBody"/>
              <w:cnfStyle w:val="000000100000" w:firstRow="0" w:lastRow="0" w:firstColumn="0" w:lastColumn="0" w:oddVBand="0" w:evenVBand="0" w:oddHBand="1" w:evenHBand="0" w:firstRowFirstColumn="0" w:firstRowLastColumn="0" w:lastRowFirstColumn="0" w:lastRowLastColumn="0"/>
            </w:pPr>
            <w:r w:rsidRPr="0004199F">
              <w:t>20</w:t>
            </w:r>
            <w:r w:rsidR="004C22B2" w:rsidRPr="0004199F">
              <w:t>20</w:t>
            </w:r>
            <w:r w:rsidRPr="0004199F">
              <w:t>-</w:t>
            </w:r>
            <w:r w:rsidR="004C22B2" w:rsidRPr="0004199F">
              <w:t>0</w:t>
            </w:r>
            <w:r w:rsidR="00C14E99" w:rsidRPr="0004199F">
              <w:t>5</w:t>
            </w:r>
            <w:r w:rsidRPr="0004199F">
              <w:t>-</w:t>
            </w:r>
            <w:r w:rsidR="00C14E99" w:rsidRPr="0004199F">
              <w:t>07</w:t>
            </w:r>
          </w:p>
        </w:tc>
        <w:tc>
          <w:tcPr>
            <w:tcW w:w="5572" w:type="dxa"/>
            <w:vAlign w:val="center"/>
          </w:tcPr>
          <w:p w14:paraId="4A4DDD24" w14:textId="77777777" w:rsidR="002B24B7" w:rsidRPr="0004199F" w:rsidRDefault="000A731A" w:rsidP="001938D9">
            <w:pPr>
              <w:pStyle w:val="TableBody"/>
              <w:cnfStyle w:val="000000100000" w:firstRow="0" w:lastRow="0" w:firstColumn="0" w:lastColumn="0" w:oddVBand="0" w:evenVBand="0" w:oddHBand="1" w:evenHBand="0" w:firstRowFirstColumn="0" w:firstRowLastColumn="0" w:lastRowFirstColumn="0" w:lastRowLastColumn="0"/>
            </w:pPr>
            <w:r w:rsidRPr="0004199F">
              <w:t xml:space="preserve">Version 1 for </w:t>
            </w:r>
            <w:r w:rsidR="004C22B2" w:rsidRPr="0004199F">
              <w:t>User</w:t>
            </w:r>
            <w:r w:rsidRPr="0004199F">
              <w:t xml:space="preserve"> Tool </w:t>
            </w:r>
            <w:r w:rsidR="00C14E99" w:rsidRPr="0004199F">
              <w:t>2</w:t>
            </w:r>
            <w:r w:rsidR="004C22B2" w:rsidRPr="0004199F">
              <w:t>.0.0</w:t>
            </w:r>
          </w:p>
        </w:tc>
        <w:tc>
          <w:tcPr>
            <w:tcW w:w="1767" w:type="dxa"/>
            <w:vAlign w:val="center"/>
          </w:tcPr>
          <w:p w14:paraId="28299CAD" w14:textId="77777777" w:rsidR="002B24B7" w:rsidRPr="0004199F" w:rsidRDefault="000A731A" w:rsidP="001938D9">
            <w:pPr>
              <w:pStyle w:val="TableBody"/>
              <w:cnfStyle w:val="000000100000" w:firstRow="0" w:lastRow="0" w:firstColumn="0" w:lastColumn="0" w:oddVBand="0" w:evenVBand="0" w:oddHBand="1" w:evenHBand="0" w:firstRowFirstColumn="0" w:firstRowLastColumn="0" w:lastRowFirstColumn="0" w:lastRowLastColumn="0"/>
            </w:pPr>
            <w:r w:rsidRPr="0004199F">
              <w:t>Petr Borovička</w:t>
            </w:r>
          </w:p>
        </w:tc>
      </w:tr>
      <w:tr w:rsidR="004F38DC" w:rsidRPr="0004199F" w14:paraId="64DB28FA" w14:textId="77777777" w:rsidTr="001938D9">
        <w:trPr>
          <w:trHeight w:val="369"/>
        </w:trPr>
        <w:tc>
          <w:tcPr>
            <w:cnfStyle w:val="001000000000" w:firstRow="0" w:lastRow="0" w:firstColumn="1" w:lastColumn="0" w:oddVBand="0" w:evenVBand="0" w:oddHBand="0" w:evenHBand="0" w:firstRowFirstColumn="0" w:firstRowLastColumn="0" w:lastRowFirstColumn="0" w:lastRowLastColumn="0"/>
            <w:tcW w:w="1198" w:type="dxa"/>
            <w:vAlign w:val="center"/>
          </w:tcPr>
          <w:p w14:paraId="594E5719" w14:textId="77777777" w:rsidR="004F38DC" w:rsidRPr="0004199F" w:rsidRDefault="004F38DC" w:rsidP="004F38DC">
            <w:pPr>
              <w:pStyle w:val="TableBody"/>
            </w:pPr>
            <w:r w:rsidRPr="0004199F">
              <w:t>1.1</w:t>
            </w:r>
          </w:p>
        </w:tc>
        <w:tc>
          <w:tcPr>
            <w:tcW w:w="1161" w:type="dxa"/>
            <w:vAlign w:val="center"/>
          </w:tcPr>
          <w:p w14:paraId="2D70435C" w14:textId="77777777" w:rsidR="004F38DC" w:rsidRPr="0004199F" w:rsidRDefault="004F38DC" w:rsidP="004F38DC">
            <w:pPr>
              <w:pStyle w:val="TableBody"/>
              <w:cnfStyle w:val="000000000000" w:firstRow="0" w:lastRow="0" w:firstColumn="0" w:lastColumn="0" w:oddVBand="0" w:evenVBand="0" w:oddHBand="0" w:evenHBand="0" w:firstRowFirstColumn="0" w:firstRowLastColumn="0" w:lastRowFirstColumn="0" w:lastRowLastColumn="0"/>
            </w:pPr>
            <w:r w:rsidRPr="0004199F">
              <w:t>2020-05-18</w:t>
            </w:r>
          </w:p>
        </w:tc>
        <w:tc>
          <w:tcPr>
            <w:tcW w:w="5572" w:type="dxa"/>
            <w:vAlign w:val="center"/>
          </w:tcPr>
          <w:p w14:paraId="46D4DBC4" w14:textId="77777777" w:rsidR="004F38DC" w:rsidRPr="0004199F" w:rsidRDefault="004F38DC" w:rsidP="004F38DC">
            <w:pPr>
              <w:pStyle w:val="TableBody"/>
              <w:cnfStyle w:val="000000000000" w:firstRow="0" w:lastRow="0" w:firstColumn="0" w:lastColumn="0" w:oddVBand="0" w:evenVBand="0" w:oddHBand="0" w:evenHBand="0" w:firstRowFirstColumn="0" w:firstRowLastColumn="0" w:lastRowFirstColumn="0" w:lastRowLastColumn="0"/>
            </w:pPr>
            <w:r w:rsidRPr="0004199F">
              <w:t>Added support of mapping calls with user accounts. Tool 2.0.2</w:t>
            </w:r>
          </w:p>
        </w:tc>
        <w:tc>
          <w:tcPr>
            <w:tcW w:w="1767" w:type="dxa"/>
            <w:vAlign w:val="center"/>
          </w:tcPr>
          <w:p w14:paraId="6EFFC2A5" w14:textId="77777777" w:rsidR="004F38DC" w:rsidRPr="0004199F" w:rsidRDefault="004F38DC" w:rsidP="004F38DC">
            <w:pPr>
              <w:pStyle w:val="TableBody"/>
              <w:cnfStyle w:val="000000000000" w:firstRow="0" w:lastRow="0" w:firstColumn="0" w:lastColumn="0" w:oddVBand="0" w:evenVBand="0" w:oddHBand="0" w:evenHBand="0" w:firstRowFirstColumn="0" w:firstRowLastColumn="0" w:lastRowFirstColumn="0" w:lastRowLastColumn="0"/>
            </w:pPr>
            <w:r w:rsidRPr="0004199F">
              <w:t>Petr Borovička</w:t>
            </w:r>
          </w:p>
        </w:tc>
      </w:tr>
      <w:tr w:rsidR="008C2F22" w:rsidRPr="0004199F" w14:paraId="767924EF" w14:textId="77777777" w:rsidTr="001938D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198" w:type="dxa"/>
            <w:vAlign w:val="center"/>
          </w:tcPr>
          <w:p w14:paraId="46BFF488" w14:textId="77777777" w:rsidR="008C2F22" w:rsidRDefault="008C2F22" w:rsidP="008C2F22">
            <w:pPr>
              <w:pStyle w:val="TableBody"/>
            </w:pPr>
            <w:r>
              <w:t>1.2</w:t>
            </w:r>
          </w:p>
        </w:tc>
        <w:tc>
          <w:tcPr>
            <w:tcW w:w="1161" w:type="dxa"/>
            <w:vAlign w:val="center"/>
          </w:tcPr>
          <w:p w14:paraId="4D14ECF5" w14:textId="77777777" w:rsidR="008C2F22" w:rsidRDefault="008C2F22" w:rsidP="008C2F22">
            <w:pPr>
              <w:pStyle w:val="TableBody"/>
              <w:cnfStyle w:val="000000100000" w:firstRow="0" w:lastRow="0" w:firstColumn="0" w:lastColumn="0" w:oddVBand="0" w:evenVBand="0" w:oddHBand="1" w:evenHBand="0" w:firstRowFirstColumn="0" w:firstRowLastColumn="0" w:lastRowFirstColumn="0" w:lastRowLastColumn="0"/>
            </w:pPr>
            <w:r>
              <w:t>2020-05-25</w:t>
            </w:r>
          </w:p>
        </w:tc>
        <w:tc>
          <w:tcPr>
            <w:tcW w:w="5572" w:type="dxa"/>
            <w:vAlign w:val="center"/>
          </w:tcPr>
          <w:p w14:paraId="36D34DE5" w14:textId="77777777" w:rsidR="008C2F22" w:rsidRDefault="008C2F22" w:rsidP="008C2F22">
            <w:pPr>
              <w:pStyle w:val="TableBody"/>
              <w:cnfStyle w:val="000000100000" w:firstRow="0" w:lastRow="0" w:firstColumn="0" w:lastColumn="0" w:oddVBand="0" w:evenVBand="0" w:oddHBand="1" w:evenHBand="0" w:firstRowFirstColumn="0" w:firstRowLastColumn="0" w:lastRowFirstColumn="0" w:lastRowLastColumn="0"/>
            </w:pPr>
            <w:r>
              <w:t>Understanding the log file – added example for wrong AXL user permissions</w:t>
            </w:r>
          </w:p>
        </w:tc>
        <w:tc>
          <w:tcPr>
            <w:tcW w:w="1767" w:type="dxa"/>
            <w:vAlign w:val="center"/>
          </w:tcPr>
          <w:p w14:paraId="63600A54" w14:textId="77777777" w:rsidR="008C2F22" w:rsidRPr="00DC5E48" w:rsidRDefault="008C2F22" w:rsidP="008C2F22">
            <w:pPr>
              <w:pStyle w:val="TableBody"/>
              <w:cnfStyle w:val="000000100000" w:firstRow="0" w:lastRow="0" w:firstColumn="0" w:lastColumn="0" w:oddVBand="0" w:evenVBand="0" w:oddHBand="1" w:evenHBand="0" w:firstRowFirstColumn="0" w:firstRowLastColumn="0" w:lastRowFirstColumn="0" w:lastRowLastColumn="0"/>
              <w:rPr>
                <w:lang w:val="cs-CZ"/>
              </w:rPr>
            </w:pPr>
            <w:r>
              <w:t>Petr Borovi</w:t>
            </w:r>
            <w:r>
              <w:rPr>
                <w:lang w:val="cs-CZ"/>
              </w:rPr>
              <w:t>čka</w:t>
            </w:r>
          </w:p>
        </w:tc>
      </w:tr>
      <w:tr w:rsidR="008C2F22" w:rsidRPr="0004199F" w14:paraId="33703874" w14:textId="77777777" w:rsidTr="001938D9">
        <w:trPr>
          <w:trHeight w:val="369"/>
        </w:trPr>
        <w:tc>
          <w:tcPr>
            <w:cnfStyle w:val="001000000000" w:firstRow="0" w:lastRow="0" w:firstColumn="1" w:lastColumn="0" w:oddVBand="0" w:evenVBand="0" w:oddHBand="0" w:evenHBand="0" w:firstRowFirstColumn="0" w:firstRowLastColumn="0" w:lastRowFirstColumn="0" w:lastRowLastColumn="0"/>
            <w:tcW w:w="1198" w:type="dxa"/>
            <w:vAlign w:val="center"/>
          </w:tcPr>
          <w:p w14:paraId="208ADEA9" w14:textId="77777777" w:rsidR="008C2F22" w:rsidRDefault="008C2F22" w:rsidP="008C2F22">
            <w:pPr>
              <w:pStyle w:val="TableBody"/>
            </w:pPr>
            <w:r>
              <w:t>1.3</w:t>
            </w:r>
          </w:p>
        </w:tc>
        <w:tc>
          <w:tcPr>
            <w:tcW w:w="1161" w:type="dxa"/>
            <w:vAlign w:val="center"/>
          </w:tcPr>
          <w:p w14:paraId="0A8CBA5C" w14:textId="77777777" w:rsidR="008C2F22" w:rsidRDefault="008C2F22" w:rsidP="008C2F22">
            <w:pPr>
              <w:pStyle w:val="TableBody"/>
              <w:cnfStyle w:val="000000000000" w:firstRow="0" w:lastRow="0" w:firstColumn="0" w:lastColumn="0" w:oddVBand="0" w:evenVBand="0" w:oddHBand="0" w:evenHBand="0" w:firstRowFirstColumn="0" w:firstRowLastColumn="0" w:lastRowFirstColumn="0" w:lastRowLastColumn="0"/>
            </w:pPr>
            <w:r>
              <w:t>2020-06-24</w:t>
            </w:r>
          </w:p>
        </w:tc>
        <w:tc>
          <w:tcPr>
            <w:tcW w:w="5572" w:type="dxa"/>
            <w:vAlign w:val="center"/>
          </w:tcPr>
          <w:p w14:paraId="53D62167" w14:textId="77777777" w:rsidR="008C2F22" w:rsidRDefault="008C2F22" w:rsidP="008C2F22">
            <w:pPr>
              <w:pStyle w:val="TableBody"/>
              <w:cnfStyle w:val="000000000000" w:firstRow="0" w:lastRow="0" w:firstColumn="0" w:lastColumn="0" w:oddVBand="0" w:evenVBand="0" w:oddHBand="0" w:evenHBand="0" w:firstRowFirstColumn="0" w:firstRowLastColumn="0" w:lastRowFirstColumn="0" w:lastRowLastColumn="0"/>
            </w:pPr>
            <w:r>
              <w:t>Updated Eleveo Brand</w:t>
            </w:r>
          </w:p>
        </w:tc>
        <w:tc>
          <w:tcPr>
            <w:tcW w:w="1767" w:type="dxa"/>
            <w:vAlign w:val="center"/>
          </w:tcPr>
          <w:p w14:paraId="58CC5F48" w14:textId="77777777" w:rsidR="008C2F22" w:rsidRPr="008C2F22" w:rsidRDefault="008C2F22" w:rsidP="008C2F22">
            <w:pPr>
              <w:pStyle w:val="TableBody"/>
              <w:cnfStyle w:val="000000000000" w:firstRow="0" w:lastRow="0" w:firstColumn="0" w:lastColumn="0" w:oddVBand="0" w:evenVBand="0" w:oddHBand="0" w:evenHBand="0" w:firstRowFirstColumn="0" w:firstRowLastColumn="0" w:lastRowFirstColumn="0" w:lastRowLastColumn="0"/>
              <w:rPr>
                <w:lang w:val="cs-CZ"/>
              </w:rPr>
            </w:pPr>
            <w:r>
              <w:t>Jitka Bártová</w:t>
            </w:r>
          </w:p>
        </w:tc>
      </w:tr>
      <w:tr w:rsidR="008C2F22" w:rsidRPr="0004199F" w14:paraId="5AC7EBEE" w14:textId="77777777" w:rsidTr="001938D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198" w:type="dxa"/>
            <w:vAlign w:val="center"/>
          </w:tcPr>
          <w:p w14:paraId="7332982C" w14:textId="77777777" w:rsidR="008C2F22" w:rsidRDefault="008C2F22" w:rsidP="008C2F22">
            <w:pPr>
              <w:pStyle w:val="TableBody"/>
            </w:pPr>
          </w:p>
        </w:tc>
        <w:tc>
          <w:tcPr>
            <w:tcW w:w="1161" w:type="dxa"/>
            <w:vAlign w:val="center"/>
          </w:tcPr>
          <w:p w14:paraId="7704CE9C" w14:textId="77777777" w:rsidR="008C2F22" w:rsidRDefault="008C2F22" w:rsidP="008C2F22">
            <w:pPr>
              <w:pStyle w:val="TableBody"/>
              <w:cnfStyle w:val="000000100000" w:firstRow="0" w:lastRow="0" w:firstColumn="0" w:lastColumn="0" w:oddVBand="0" w:evenVBand="0" w:oddHBand="1" w:evenHBand="0" w:firstRowFirstColumn="0" w:firstRowLastColumn="0" w:lastRowFirstColumn="0" w:lastRowLastColumn="0"/>
            </w:pPr>
          </w:p>
        </w:tc>
        <w:tc>
          <w:tcPr>
            <w:tcW w:w="5572" w:type="dxa"/>
            <w:vAlign w:val="center"/>
          </w:tcPr>
          <w:p w14:paraId="0E7735FA" w14:textId="77777777" w:rsidR="008C2F22" w:rsidRDefault="008C2F22" w:rsidP="008C2F22">
            <w:pPr>
              <w:pStyle w:val="TableBody"/>
              <w:cnfStyle w:val="000000100000" w:firstRow="0" w:lastRow="0" w:firstColumn="0" w:lastColumn="0" w:oddVBand="0" w:evenVBand="0" w:oddHBand="1" w:evenHBand="0" w:firstRowFirstColumn="0" w:firstRowLastColumn="0" w:lastRowFirstColumn="0" w:lastRowLastColumn="0"/>
            </w:pPr>
          </w:p>
        </w:tc>
        <w:tc>
          <w:tcPr>
            <w:tcW w:w="1767" w:type="dxa"/>
            <w:vAlign w:val="center"/>
          </w:tcPr>
          <w:p w14:paraId="0E5E82AD" w14:textId="77777777" w:rsidR="008C2F22" w:rsidRDefault="008C2F22" w:rsidP="008C2F22">
            <w:pPr>
              <w:pStyle w:val="TableBody"/>
              <w:cnfStyle w:val="000000100000" w:firstRow="0" w:lastRow="0" w:firstColumn="0" w:lastColumn="0" w:oddVBand="0" w:evenVBand="0" w:oddHBand="1" w:evenHBand="0" w:firstRowFirstColumn="0" w:firstRowLastColumn="0" w:lastRowFirstColumn="0" w:lastRowLastColumn="0"/>
            </w:pPr>
          </w:p>
        </w:tc>
      </w:tr>
    </w:tbl>
    <w:p w14:paraId="42B2F56F" w14:textId="77777777" w:rsidR="002B24B7" w:rsidRPr="0004199F" w:rsidRDefault="002B24B7" w:rsidP="002B24B7">
      <w:pPr>
        <w:rPr>
          <w:rFonts w:ascii="ArialMT" w:hAnsi="ArialMT" w:cs="ArialMT"/>
          <w:color w:val="000000"/>
          <w:lang w:val="en-GB"/>
        </w:rPr>
      </w:pPr>
      <w:r w:rsidRPr="0004199F">
        <w:rPr>
          <w:rFonts w:ascii="ArialMT" w:hAnsi="ArialMT" w:cs="ArialMT"/>
          <w:color w:val="000000"/>
          <w:lang w:val="en-GB"/>
        </w:rPr>
        <w:br w:type="page"/>
      </w:r>
    </w:p>
    <w:p w14:paraId="667E7358" w14:textId="77777777" w:rsidR="002B24B7" w:rsidRPr="0004199F" w:rsidRDefault="002B24B7" w:rsidP="002B24B7">
      <w:pPr>
        <w:pStyle w:val="Heading1"/>
        <w:keepNext/>
        <w:keepLines/>
        <w:autoSpaceDE/>
        <w:autoSpaceDN/>
        <w:adjustRightInd/>
        <w:rPr>
          <w:lang w:val="en-GB"/>
        </w:rPr>
      </w:pPr>
      <w:bookmarkStart w:id="5" w:name="_Toc263410892"/>
      <w:bookmarkStart w:id="6" w:name="_Toc270364199"/>
      <w:bookmarkStart w:id="7" w:name="_Toc424652434"/>
      <w:bookmarkStart w:id="8" w:name="_Toc43896986"/>
      <w:r w:rsidRPr="0004199F">
        <w:rPr>
          <w:lang w:val="en-GB"/>
        </w:rPr>
        <w:lastRenderedPageBreak/>
        <w:t>Introduction/Background</w:t>
      </w:r>
      <w:bookmarkEnd w:id="5"/>
      <w:bookmarkEnd w:id="6"/>
      <w:bookmarkEnd w:id="7"/>
      <w:bookmarkEnd w:id="8"/>
    </w:p>
    <w:p w14:paraId="1C1BF6E0" w14:textId="77777777" w:rsidR="002B24B7" w:rsidRPr="0004199F" w:rsidRDefault="002B24B7" w:rsidP="002B24B7">
      <w:pPr>
        <w:rPr>
          <w:lang w:val="en-GB"/>
        </w:rPr>
      </w:pPr>
      <w:r w:rsidRPr="0004199F">
        <w:rPr>
          <w:lang w:val="en-GB"/>
        </w:rPr>
        <w:t xml:space="preserve">ZOOM International is a leading provider of multimedia recording and quality management solutions for contact centres, financial trading floors, and emergency services. ZOOM’s solutions are designed to Recording communications and provide analysis while delivering critical business information to support the decision-making processes of your organization. </w:t>
      </w:r>
    </w:p>
    <w:p w14:paraId="77DAA52C" w14:textId="77777777" w:rsidR="002B24B7" w:rsidRPr="0004199F" w:rsidRDefault="002B24B7" w:rsidP="002B24B7">
      <w:pPr>
        <w:rPr>
          <w:lang w:val="en-GB"/>
        </w:rPr>
      </w:pPr>
      <w:r w:rsidRPr="0004199F">
        <w:rPr>
          <w:lang w:val="en-GB"/>
        </w:rPr>
        <w:t xml:space="preserve">With the birth of IP telephony as the new communication standard, ZOOM provides solutions, which seamlessly integrate with the unified communication environments for our worldwide clients. </w:t>
      </w:r>
    </w:p>
    <w:p w14:paraId="19FF72DC" w14:textId="77777777" w:rsidR="002B24B7" w:rsidRPr="0004199F" w:rsidRDefault="002B24B7" w:rsidP="002D14FC">
      <w:pPr>
        <w:rPr>
          <w:lang w:val="en-GB"/>
        </w:rPr>
      </w:pPr>
      <w:r w:rsidRPr="0004199F">
        <w:rPr>
          <w:lang w:val="en-GB"/>
        </w:rPr>
        <w:t xml:space="preserve">The award-winning </w:t>
      </w:r>
      <w:hyperlink r:id="rId16" w:history="1">
        <w:r w:rsidRPr="0004199F">
          <w:rPr>
            <w:bdr w:val="none" w:sz="0" w:space="0" w:color="auto" w:frame="1"/>
            <w:lang w:val="en-GB"/>
          </w:rPr>
          <w:t>ZOOM Quality Management</w:t>
        </w:r>
        <w:r w:rsidRPr="0004199F">
          <w:rPr>
            <w:bdr w:val="none" w:sz="0" w:space="0" w:color="auto" w:frame="1"/>
            <w:vertAlign w:val="superscript"/>
            <w:lang w:val="en-GB"/>
          </w:rPr>
          <w:t>®</w:t>
        </w:r>
      </w:hyperlink>
      <w:r w:rsidRPr="0004199F">
        <w:rPr>
          <w:lang w:val="en-GB"/>
        </w:rPr>
        <w:t xml:space="preserve"> (ZOOM QM) software sets new standards for IP Recording solutions, offering full features and quality affordable by companies of all sizes. ZOOM has become the solution of choice for customers who demand cutting-edge technology, exceptional support and attractive cost of ownership. </w:t>
      </w:r>
    </w:p>
    <w:p w14:paraId="77E62EB8" w14:textId="77777777" w:rsidR="002D14FC" w:rsidRPr="0004199F" w:rsidRDefault="002D14FC" w:rsidP="002D14FC">
      <w:pPr>
        <w:rPr>
          <w:lang w:val="en-GB" w:eastAsia="cs-CZ"/>
        </w:rPr>
      </w:pPr>
    </w:p>
    <w:p w14:paraId="549B5003" w14:textId="77777777" w:rsidR="002D14FC" w:rsidRPr="0004199F" w:rsidRDefault="002D14FC" w:rsidP="002D14FC">
      <w:pPr>
        <w:pStyle w:val="Heading1"/>
        <w:rPr>
          <w:lang w:val="en-GB" w:eastAsia="cs-CZ"/>
        </w:rPr>
      </w:pPr>
      <w:bookmarkStart w:id="9" w:name="_Toc43896987"/>
      <w:r w:rsidRPr="0004199F">
        <w:rPr>
          <w:lang w:val="en-GB" w:eastAsia="cs-CZ"/>
        </w:rPr>
        <w:lastRenderedPageBreak/>
        <w:t>Product Description</w:t>
      </w:r>
      <w:bookmarkEnd w:id="9"/>
    </w:p>
    <w:p w14:paraId="65597701" w14:textId="77777777" w:rsidR="00F578F5" w:rsidRPr="0004199F" w:rsidRDefault="006707DF" w:rsidP="002D14FC">
      <w:pPr>
        <w:pStyle w:val="Instructions"/>
        <w:jc w:val="both"/>
        <w:rPr>
          <w:rFonts w:ascii="Arial" w:hAnsi="Arial" w:cs="Arial"/>
          <w:sz w:val="20"/>
          <w:szCs w:val="20"/>
          <w:lang w:val="en-GB"/>
        </w:rPr>
      </w:pPr>
      <w:r w:rsidRPr="0004199F">
        <w:rPr>
          <w:rFonts w:ascii="Arial" w:hAnsi="Arial" w:cs="Arial"/>
          <w:sz w:val="20"/>
          <w:szCs w:val="20"/>
          <w:lang w:val="en-GB"/>
        </w:rPr>
        <w:t xml:space="preserve">The </w:t>
      </w:r>
      <w:r w:rsidR="00BA4503" w:rsidRPr="0004199F">
        <w:rPr>
          <w:rFonts w:ascii="Arial" w:hAnsi="Arial" w:cs="Arial"/>
          <w:sz w:val="20"/>
          <w:szCs w:val="20"/>
          <w:lang w:val="en-GB"/>
        </w:rPr>
        <w:t xml:space="preserve">callrec-zqm-axl-importer tool was developed to import CUCM users into ZOOM Quality Management to provide Active directory authentication possibility. </w:t>
      </w:r>
      <w:r w:rsidR="00625D44" w:rsidRPr="0004199F">
        <w:rPr>
          <w:rFonts w:ascii="Arial" w:hAnsi="Arial" w:cs="Arial"/>
          <w:sz w:val="20"/>
          <w:szCs w:val="20"/>
          <w:lang w:val="en-GB"/>
        </w:rPr>
        <w:t xml:space="preserve">In addition, it provides the possibility for back office users to simply pair calls with this CUCM AXL back office user. </w:t>
      </w:r>
    </w:p>
    <w:p w14:paraId="34373B21" w14:textId="77777777" w:rsidR="006707DF" w:rsidRPr="0004199F" w:rsidRDefault="00625D44" w:rsidP="002D14FC">
      <w:pPr>
        <w:pStyle w:val="Instructions"/>
        <w:jc w:val="both"/>
        <w:rPr>
          <w:rFonts w:ascii="Arial" w:hAnsi="Arial" w:cs="Arial"/>
          <w:sz w:val="20"/>
          <w:szCs w:val="20"/>
          <w:lang w:val="en-GB"/>
        </w:rPr>
      </w:pPr>
      <w:r w:rsidRPr="0004199F">
        <w:rPr>
          <w:rFonts w:ascii="Arial" w:hAnsi="Arial" w:cs="Arial"/>
          <w:sz w:val="20"/>
          <w:szCs w:val="20"/>
          <w:lang w:val="en-GB"/>
        </w:rPr>
        <w:t xml:space="preserve">The tool is delivered in form of Linux unit service for CentOS 7.x. The tool was developed on top of ZOOM version 6.6.x. The tool is to be running on ZOOM server site. </w:t>
      </w:r>
    </w:p>
    <w:p w14:paraId="45E42BB1" w14:textId="77777777" w:rsidR="006707DF" w:rsidRPr="0004199F" w:rsidRDefault="00625D44" w:rsidP="002D14FC">
      <w:pPr>
        <w:pStyle w:val="Instructions"/>
        <w:jc w:val="both"/>
        <w:rPr>
          <w:rFonts w:ascii="Arial" w:hAnsi="Arial" w:cs="Arial"/>
          <w:sz w:val="20"/>
          <w:szCs w:val="20"/>
          <w:lang w:val="en-GB"/>
        </w:rPr>
      </w:pPr>
      <w:r w:rsidRPr="0004199F">
        <w:rPr>
          <w:rFonts w:ascii="Arial" w:hAnsi="Arial" w:cs="Arial"/>
          <w:sz w:val="20"/>
          <w:szCs w:val="20"/>
          <w:lang w:val="en-GB"/>
        </w:rPr>
        <w:t>In order to respect different scenarios of customer environment, callrec-zqm-axl-importer tool can run with several different parameters/variables, which change its operational behaviour.</w:t>
      </w:r>
    </w:p>
    <w:p w14:paraId="5D6D02CF" w14:textId="77777777" w:rsidR="00625D44" w:rsidRPr="0004199F" w:rsidRDefault="00625D44" w:rsidP="002D14FC">
      <w:pPr>
        <w:pStyle w:val="Instructions"/>
        <w:jc w:val="both"/>
        <w:rPr>
          <w:rFonts w:ascii="Arial" w:hAnsi="Arial" w:cs="Arial"/>
          <w:sz w:val="20"/>
          <w:szCs w:val="20"/>
          <w:lang w:val="en-GB"/>
        </w:rPr>
      </w:pPr>
    </w:p>
    <w:p w14:paraId="3A11B36A" w14:textId="77777777" w:rsidR="00625D44" w:rsidRPr="0004199F" w:rsidRDefault="00625D44" w:rsidP="002D14FC">
      <w:pPr>
        <w:pStyle w:val="Instructions"/>
        <w:jc w:val="both"/>
        <w:rPr>
          <w:rFonts w:ascii="Arial" w:hAnsi="Arial" w:cs="Arial"/>
          <w:sz w:val="20"/>
          <w:szCs w:val="20"/>
          <w:lang w:val="en-GB"/>
        </w:rPr>
      </w:pPr>
    </w:p>
    <w:p w14:paraId="541CB8C8" w14:textId="77777777" w:rsidR="00835D74" w:rsidRPr="0004199F" w:rsidRDefault="00835D74" w:rsidP="00835D74">
      <w:pPr>
        <w:pStyle w:val="Heading1"/>
        <w:rPr>
          <w:lang w:val="en-GB"/>
        </w:rPr>
      </w:pPr>
      <w:bookmarkStart w:id="10" w:name="_Toc43896988"/>
      <w:r w:rsidRPr="0004199F">
        <w:rPr>
          <w:lang w:val="en-GB"/>
        </w:rPr>
        <w:lastRenderedPageBreak/>
        <w:t xml:space="preserve">Description of Application </w:t>
      </w:r>
      <w:r w:rsidR="00464038" w:rsidRPr="0004199F">
        <w:rPr>
          <w:lang w:val="en-GB"/>
        </w:rPr>
        <w:t>behaviour</w:t>
      </w:r>
      <w:bookmarkEnd w:id="10"/>
    </w:p>
    <w:p w14:paraId="6CE9B13D" w14:textId="77777777" w:rsidR="00DF14AA" w:rsidRPr="0004199F" w:rsidRDefault="00DF14AA" w:rsidP="00DF14AA">
      <w:pPr>
        <w:rPr>
          <w:lang w:val="en-GB"/>
        </w:rPr>
      </w:pPr>
      <w:r w:rsidRPr="0004199F">
        <w:rPr>
          <w:lang w:val="en-GB"/>
        </w:rPr>
        <w:t>The callrec-zqm-axl-importer tool connects to the CUCM AXL service and periodically downloads the list of end users and their associated devices and extensions. In addition to user import, the callrec-zqm-axl-importer ensures mapping of calls created by the phone device to user accounts of imported users in ZOOM Quality Management. User accounts’ updates in CUCM are propagated to ZOOM application.</w:t>
      </w:r>
    </w:p>
    <w:p w14:paraId="5C41502B" w14:textId="77777777" w:rsidR="00391B98" w:rsidRPr="0004199F" w:rsidRDefault="00391B98" w:rsidP="00DF14AA">
      <w:pPr>
        <w:pStyle w:val="Heading2"/>
        <w:rPr>
          <w:lang w:val="en-GB"/>
        </w:rPr>
      </w:pPr>
      <w:bookmarkStart w:id="11" w:name="_Ref39563401"/>
      <w:bookmarkStart w:id="12" w:name="_Toc43896989"/>
      <w:r w:rsidRPr="0004199F">
        <w:rPr>
          <w:lang w:val="en-GB"/>
        </w:rPr>
        <w:t>Creating new user</w:t>
      </w:r>
      <w:r w:rsidR="00E71A0B" w:rsidRPr="0004199F">
        <w:rPr>
          <w:lang w:val="en-GB"/>
        </w:rPr>
        <w:t>s</w:t>
      </w:r>
      <w:r w:rsidRPr="0004199F">
        <w:rPr>
          <w:lang w:val="en-GB"/>
        </w:rPr>
        <w:t xml:space="preserve"> in CUCM</w:t>
      </w:r>
      <w:bookmarkEnd w:id="11"/>
      <w:bookmarkEnd w:id="12"/>
    </w:p>
    <w:p w14:paraId="50AD67BF" w14:textId="77777777" w:rsidR="005C26F9" w:rsidRPr="0004199F" w:rsidRDefault="005C26F9" w:rsidP="005C26F9">
      <w:pPr>
        <w:rPr>
          <w:lang w:val="en-GB"/>
        </w:rPr>
      </w:pPr>
      <w:r w:rsidRPr="0004199F">
        <w:rPr>
          <w:lang w:val="en-GB"/>
        </w:rPr>
        <w:t>User management in the CUCM have impact how the users will be managed by the callrec-zqm-axl-importer tool. There are th</w:t>
      </w:r>
      <w:r w:rsidR="00EA78C2" w:rsidRPr="0004199F">
        <w:rPr>
          <w:lang w:val="en-GB"/>
        </w:rPr>
        <w:t>r</w:t>
      </w:r>
      <w:r w:rsidRPr="0004199F">
        <w:rPr>
          <w:lang w:val="en-GB"/>
        </w:rPr>
        <w:t>ee possible scenarios:</w:t>
      </w:r>
    </w:p>
    <w:p w14:paraId="2771FA55" w14:textId="77777777" w:rsidR="00BE4E2C" w:rsidRPr="0004199F" w:rsidRDefault="005C26F9" w:rsidP="00BE4E2C">
      <w:pPr>
        <w:pStyle w:val="ListParagraph"/>
        <w:numPr>
          <w:ilvl w:val="0"/>
          <w:numId w:val="31"/>
        </w:numPr>
        <w:rPr>
          <w:color w:val="595959" w:themeColor="text1" w:themeTint="A6"/>
          <w:lang w:val="en-GB"/>
        </w:rPr>
      </w:pPr>
      <w:r w:rsidRPr="0004199F">
        <w:rPr>
          <w:color w:val="595959" w:themeColor="text1" w:themeTint="A6"/>
          <w:lang w:val="en-GB"/>
        </w:rPr>
        <w:t xml:space="preserve">1) User needs to login into QM only. </w:t>
      </w:r>
      <w:r w:rsidR="00BE4E2C" w:rsidRPr="0004199F">
        <w:rPr>
          <w:color w:val="595959" w:themeColor="text1" w:themeTint="A6"/>
          <w:lang w:val="en-GB"/>
        </w:rPr>
        <w:t>His / her phone is not recorded.</w:t>
      </w:r>
      <w:r w:rsidR="00BE4E2C" w:rsidRPr="0004199F">
        <w:rPr>
          <w:color w:val="595959" w:themeColor="text1" w:themeTint="A6"/>
          <w:lang w:val="en-GB"/>
        </w:rPr>
        <w:br/>
        <w:t>This case requires to have user account assigned specific Access Control Group in his/her permissions only. Such user is imported as ACTIVE into ZOOM Quality Management.</w:t>
      </w:r>
      <w:r w:rsidR="00F307B6" w:rsidRPr="0004199F">
        <w:rPr>
          <w:color w:val="595959" w:themeColor="text1" w:themeTint="A6"/>
          <w:lang w:val="en-GB"/>
        </w:rPr>
        <w:t xml:space="preserve"> User authenticates with CUCM (LDAP) on login.</w:t>
      </w:r>
    </w:p>
    <w:p w14:paraId="5A9D5097" w14:textId="77777777" w:rsidR="005C26F9" w:rsidRPr="0004199F" w:rsidRDefault="005C26F9" w:rsidP="005C26F9">
      <w:pPr>
        <w:pStyle w:val="ListParagraph"/>
        <w:numPr>
          <w:ilvl w:val="0"/>
          <w:numId w:val="31"/>
        </w:numPr>
        <w:rPr>
          <w:color w:val="595959" w:themeColor="text1" w:themeTint="A6"/>
          <w:lang w:val="en-GB"/>
        </w:rPr>
      </w:pPr>
      <w:r w:rsidRPr="0004199F">
        <w:rPr>
          <w:color w:val="595959" w:themeColor="text1" w:themeTint="A6"/>
          <w:lang w:val="en-GB"/>
        </w:rPr>
        <w:t>2) User will not login into QM, but his/her phone is recorded. Phone needs to be associated to this user in the QM UI for search purposes.</w:t>
      </w:r>
      <w:r w:rsidR="00BE4E2C" w:rsidRPr="0004199F">
        <w:rPr>
          <w:color w:val="595959" w:themeColor="text1" w:themeTint="A6"/>
          <w:lang w:val="en-GB"/>
        </w:rPr>
        <w:br/>
        <w:t xml:space="preserve">This case requires to have the device observed by the ZOOM JTAPI application user and device needs to be associated with the use account. Such user is imported as INACTIVE with associated devices. Matching calls with user account in the Quality </w:t>
      </w:r>
      <w:r w:rsidR="00F307B6" w:rsidRPr="0004199F">
        <w:rPr>
          <w:color w:val="595959" w:themeColor="text1" w:themeTint="A6"/>
          <w:lang w:val="en-GB"/>
        </w:rPr>
        <w:t>M</w:t>
      </w:r>
      <w:r w:rsidR="00BE4E2C" w:rsidRPr="0004199F">
        <w:rPr>
          <w:color w:val="595959" w:themeColor="text1" w:themeTint="A6"/>
          <w:lang w:val="en-GB"/>
        </w:rPr>
        <w:t>anage</w:t>
      </w:r>
      <w:r w:rsidR="00F307B6" w:rsidRPr="0004199F">
        <w:rPr>
          <w:color w:val="595959" w:themeColor="text1" w:themeTint="A6"/>
          <w:lang w:val="en-GB"/>
        </w:rPr>
        <w:t>me</w:t>
      </w:r>
      <w:r w:rsidR="00BE4E2C" w:rsidRPr="0004199F">
        <w:rPr>
          <w:color w:val="595959" w:themeColor="text1" w:themeTint="A6"/>
          <w:lang w:val="en-GB"/>
        </w:rPr>
        <w:t>nt is functional, but the user is not able to login into Quality Management.</w:t>
      </w:r>
    </w:p>
    <w:p w14:paraId="60299628" w14:textId="77777777" w:rsidR="005C26F9" w:rsidRPr="0004199F" w:rsidRDefault="005C26F9" w:rsidP="005C26F9">
      <w:pPr>
        <w:pStyle w:val="ListParagraph"/>
        <w:numPr>
          <w:ilvl w:val="0"/>
          <w:numId w:val="31"/>
        </w:numPr>
        <w:rPr>
          <w:lang w:val="en-GB"/>
        </w:rPr>
      </w:pPr>
      <w:r w:rsidRPr="0004199F">
        <w:rPr>
          <w:color w:val="595959" w:themeColor="text1" w:themeTint="A6"/>
          <w:lang w:val="en-GB"/>
        </w:rPr>
        <w:t>3) User needs to login into QM and his/her phone is recorded (combination of option 1 and 2).</w:t>
      </w:r>
      <w:r w:rsidR="00BE4E2C" w:rsidRPr="0004199F">
        <w:rPr>
          <w:color w:val="595959" w:themeColor="text1" w:themeTint="A6"/>
          <w:lang w:val="en-GB"/>
        </w:rPr>
        <w:t xml:space="preserve"> </w:t>
      </w:r>
      <w:r w:rsidR="00BE4E2C" w:rsidRPr="0004199F">
        <w:rPr>
          <w:color w:val="595959" w:themeColor="text1" w:themeTint="A6"/>
          <w:lang w:val="en-GB"/>
        </w:rPr>
        <w:br/>
        <w:t xml:space="preserve">This case requires </w:t>
      </w:r>
      <w:r w:rsidR="00F307B6" w:rsidRPr="0004199F">
        <w:rPr>
          <w:color w:val="595959" w:themeColor="text1" w:themeTint="A6"/>
          <w:lang w:val="en-GB"/>
        </w:rPr>
        <w:t xml:space="preserve">to have user account assigned specific Access Control Group in his/her permissions. I n addition user must have device associated with the user account and the device must be observed by the ZOOM application user used for call recording. As a result, the user is imported as ACTIVE and matching calls with user account in QM is functional. </w:t>
      </w:r>
    </w:p>
    <w:p w14:paraId="36726C8D" w14:textId="77777777" w:rsidR="00F307B6" w:rsidRPr="0004199F" w:rsidRDefault="00F307B6" w:rsidP="00F307B6">
      <w:pPr>
        <w:pStyle w:val="Heading3"/>
        <w:rPr>
          <w:lang w:val="en-GB"/>
        </w:rPr>
      </w:pPr>
      <w:bookmarkStart w:id="13" w:name="_Ref38466292"/>
      <w:bookmarkStart w:id="14" w:name="_Toc43896990"/>
      <w:r w:rsidRPr="0004199F">
        <w:rPr>
          <w:lang w:val="en-GB"/>
        </w:rPr>
        <w:t xml:space="preserve">Configuring users for user </w:t>
      </w:r>
      <w:r w:rsidR="00084469" w:rsidRPr="0004199F">
        <w:rPr>
          <w:lang w:val="en-GB"/>
        </w:rPr>
        <w:t xml:space="preserve">import and </w:t>
      </w:r>
      <w:r w:rsidR="00415954" w:rsidRPr="0004199F">
        <w:rPr>
          <w:lang w:val="en-GB"/>
        </w:rPr>
        <w:t>QM login</w:t>
      </w:r>
      <w:r w:rsidRPr="0004199F">
        <w:rPr>
          <w:lang w:val="en-GB"/>
        </w:rPr>
        <w:t xml:space="preserve"> only</w:t>
      </w:r>
      <w:bookmarkEnd w:id="13"/>
      <w:bookmarkEnd w:id="14"/>
    </w:p>
    <w:p w14:paraId="5EBB25E7" w14:textId="77777777" w:rsidR="00F307B6" w:rsidRPr="0004199F" w:rsidRDefault="00F307B6" w:rsidP="00F307B6">
      <w:pPr>
        <w:rPr>
          <w:color w:val="595959" w:themeColor="text1" w:themeTint="A6"/>
          <w:lang w:val="en-GB"/>
        </w:rPr>
      </w:pPr>
      <w:r w:rsidRPr="0004199F">
        <w:rPr>
          <w:color w:val="595959" w:themeColor="text1" w:themeTint="A6"/>
          <w:lang w:val="en-GB"/>
        </w:rPr>
        <w:t>This case requires to have user account assigned specific Access Control Group in his/her permissions only. Such user is imported into QM as ACTIVE into ZOOM Quality Management. User authenticates with CUCM (LDAP) on login.</w:t>
      </w:r>
    </w:p>
    <w:p w14:paraId="4CA9F019" w14:textId="77777777" w:rsidR="00F307B6" w:rsidRPr="0004199F" w:rsidRDefault="00F307B6" w:rsidP="00F307B6">
      <w:pPr>
        <w:rPr>
          <w:lang w:val="en-GB"/>
        </w:rPr>
      </w:pPr>
      <w:r w:rsidRPr="0004199F">
        <w:rPr>
          <w:lang w:val="en-GB"/>
        </w:rPr>
        <w:t>For initial setup, this configuration requires configuration both on CUCM site (Create am Access Control Group) and on ZOOM QM site (configure the Access Group Name in callrec-zqm-axl-importer tool). Chapter describes just the CUCM part.</w:t>
      </w:r>
    </w:p>
    <w:p w14:paraId="2E6CDF7A" w14:textId="77777777" w:rsidR="00F307B6" w:rsidRPr="0004199F" w:rsidRDefault="00F307B6" w:rsidP="00F307B6">
      <w:pPr>
        <w:rPr>
          <w:b/>
          <w:lang w:val="en-GB"/>
        </w:rPr>
      </w:pPr>
      <w:r w:rsidRPr="0004199F">
        <w:rPr>
          <w:lang w:val="en-GB"/>
        </w:rPr>
        <w:t>A</w:t>
      </w:r>
      <w:r w:rsidR="009B0CCA" w:rsidRPr="0004199F">
        <w:rPr>
          <w:lang w:val="en-GB"/>
        </w:rPr>
        <w:t>s</w:t>
      </w:r>
      <w:r w:rsidRPr="0004199F">
        <w:rPr>
          <w:lang w:val="en-GB"/>
        </w:rPr>
        <w:t xml:space="preserve"> a prerequisite </w:t>
      </w:r>
      <w:r w:rsidR="009B0CCA" w:rsidRPr="0004199F">
        <w:rPr>
          <w:lang w:val="en-GB"/>
        </w:rPr>
        <w:t xml:space="preserve">for the user import is to create new User Access Control Group. In the CUCM </w:t>
      </w:r>
      <w:r w:rsidR="00A36B17" w:rsidRPr="0004199F">
        <w:rPr>
          <w:lang w:val="en-GB"/>
        </w:rPr>
        <w:t xml:space="preserve">navigate to </w:t>
      </w:r>
      <w:r w:rsidR="00A36B17" w:rsidRPr="0004199F">
        <w:rPr>
          <w:b/>
          <w:lang w:val="en-GB"/>
        </w:rPr>
        <w:t>User  Management -&gt; User Settings -&gt; Access Control Group</w:t>
      </w:r>
    </w:p>
    <w:p w14:paraId="21C6107B" w14:textId="77777777" w:rsidR="00A36B17" w:rsidRPr="0004199F" w:rsidRDefault="00A36B17" w:rsidP="00F307B6">
      <w:pPr>
        <w:rPr>
          <w:lang w:val="en-GB"/>
        </w:rPr>
      </w:pPr>
      <w:r w:rsidRPr="0004199F">
        <w:rPr>
          <w:lang w:val="en-GB"/>
        </w:rPr>
        <w:object w:dxaOrig="15091" w:dyaOrig="6931" w14:anchorId="68FD3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3in" o:ole="">
            <v:imagedata r:id="rId17" o:title=""/>
          </v:shape>
          <o:OLEObject Type="Embed" ProgID="Visio.Drawing.15" ShapeID="_x0000_i1025" DrawAspect="Content" ObjectID="_1654509851" r:id="rId18"/>
        </w:object>
      </w:r>
    </w:p>
    <w:p w14:paraId="46730B43" w14:textId="77777777" w:rsidR="00A36B17" w:rsidRPr="0004199F" w:rsidRDefault="00A36B17" w:rsidP="00F307B6">
      <w:pPr>
        <w:rPr>
          <w:lang w:val="en-GB"/>
        </w:rPr>
      </w:pPr>
      <w:r w:rsidRPr="0004199F">
        <w:rPr>
          <w:lang w:val="en-GB"/>
        </w:rPr>
        <w:t>Within the Access Control Group settings clink “</w:t>
      </w:r>
      <w:r w:rsidRPr="0004199F">
        <w:rPr>
          <w:b/>
          <w:lang w:val="en-GB"/>
        </w:rPr>
        <w:t>Add new”</w:t>
      </w:r>
    </w:p>
    <w:p w14:paraId="4683D53E" w14:textId="77777777" w:rsidR="00A36B17" w:rsidRPr="0004199F" w:rsidRDefault="00A36B17" w:rsidP="00F307B6">
      <w:pPr>
        <w:rPr>
          <w:lang w:val="en-GB"/>
        </w:rPr>
      </w:pPr>
      <w:r w:rsidRPr="0004199F">
        <w:rPr>
          <w:noProof/>
          <w:lang w:val="en-GB"/>
        </w:rPr>
        <w:drawing>
          <wp:inline distT="0" distB="0" distL="0" distR="0" wp14:anchorId="79B01370" wp14:editId="72E69942">
            <wp:extent cx="5972810" cy="18923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972810" cy="1892300"/>
                    </a:xfrm>
                    <a:prstGeom prst="rect">
                      <a:avLst/>
                    </a:prstGeom>
                  </pic:spPr>
                </pic:pic>
              </a:graphicData>
            </a:graphic>
          </wp:inline>
        </w:drawing>
      </w:r>
    </w:p>
    <w:p w14:paraId="4A988570" w14:textId="77777777" w:rsidR="00A36B17" w:rsidRPr="0004199F" w:rsidRDefault="00A36B17" w:rsidP="00F307B6">
      <w:pPr>
        <w:rPr>
          <w:lang w:val="en-GB"/>
        </w:rPr>
      </w:pPr>
      <w:r w:rsidRPr="0004199F">
        <w:rPr>
          <w:lang w:val="en-GB"/>
        </w:rPr>
        <w:t xml:space="preserve">Fill in the </w:t>
      </w:r>
      <w:r w:rsidRPr="0004199F">
        <w:rPr>
          <w:b/>
          <w:lang w:val="en-GB"/>
        </w:rPr>
        <w:t>Access Control Group Name</w:t>
      </w:r>
      <w:r w:rsidRPr="0004199F">
        <w:rPr>
          <w:lang w:val="en-GB"/>
        </w:rPr>
        <w:t xml:space="preserve"> and click “</w:t>
      </w:r>
      <w:r w:rsidRPr="0004199F">
        <w:rPr>
          <w:b/>
          <w:lang w:val="en-GB"/>
        </w:rPr>
        <w:t>Save”.</w:t>
      </w:r>
      <w:r w:rsidRPr="0004199F">
        <w:rPr>
          <w:lang w:val="en-GB"/>
        </w:rPr>
        <w:t xml:space="preserve"> </w:t>
      </w:r>
    </w:p>
    <w:p w14:paraId="5843F254" w14:textId="77777777" w:rsidR="00A36B17" w:rsidRPr="0004199F" w:rsidRDefault="00A36B17" w:rsidP="00F307B6">
      <w:pPr>
        <w:rPr>
          <w:lang w:val="en-GB"/>
        </w:rPr>
      </w:pPr>
      <w:r w:rsidRPr="0004199F">
        <w:rPr>
          <w:noProof/>
          <w:lang w:val="en-GB"/>
        </w:rPr>
        <w:drawing>
          <wp:inline distT="0" distB="0" distL="0" distR="0" wp14:anchorId="139276A2" wp14:editId="74DDEFDA">
            <wp:extent cx="5972810" cy="255143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972810" cy="2551430"/>
                    </a:xfrm>
                    <a:prstGeom prst="rect">
                      <a:avLst/>
                    </a:prstGeom>
                  </pic:spPr>
                </pic:pic>
              </a:graphicData>
            </a:graphic>
          </wp:inline>
        </w:drawing>
      </w:r>
    </w:p>
    <w:p w14:paraId="41B455C9" w14:textId="77777777" w:rsidR="00A36B17" w:rsidRPr="0004199F" w:rsidRDefault="00A36B17" w:rsidP="00F307B6">
      <w:pPr>
        <w:rPr>
          <w:lang w:val="en-GB"/>
        </w:rPr>
      </w:pPr>
      <w:r w:rsidRPr="0004199F">
        <w:rPr>
          <w:lang w:val="en-GB"/>
        </w:rPr>
        <w:lastRenderedPageBreak/>
        <w:t>As a next step create a new user or edit the existing one. This user will be imported by the callrec-zqm-axl-importer tool into ZOOM Quality Management.</w:t>
      </w:r>
    </w:p>
    <w:p w14:paraId="3E4BCE9F" w14:textId="77777777" w:rsidR="00A36B17" w:rsidRPr="0004199F" w:rsidRDefault="00782EDE" w:rsidP="00F307B6">
      <w:pPr>
        <w:rPr>
          <w:lang w:val="en-GB"/>
        </w:rPr>
      </w:pPr>
      <w:r w:rsidRPr="0004199F">
        <w:rPr>
          <w:lang w:val="en-GB"/>
        </w:rPr>
        <w:t xml:space="preserve">In the CUCM configuration navigate to User </w:t>
      </w:r>
      <w:r w:rsidRPr="0004199F">
        <w:rPr>
          <w:b/>
          <w:lang w:val="en-GB"/>
        </w:rPr>
        <w:t>Management -&gt; End User</w:t>
      </w:r>
      <w:r w:rsidRPr="0004199F">
        <w:rPr>
          <w:lang w:val="en-GB"/>
        </w:rPr>
        <w:t xml:space="preserve">. </w:t>
      </w:r>
    </w:p>
    <w:p w14:paraId="7D4271FD" w14:textId="77777777" w:rsidR="00782EDE" w:rsidRPr="0004199F" w:rsidRDefault="00782EDE" w:rsidP="00F307B6">
      <w:pPr>
        <w:rPr>
          <w:lang w:val="en-GB"/>
        </w:rPr>
      </w:pPr>
      <w:r w:rsidRPr="0004199F">
        <w:rPr>
          <w:noProof/>
          <w:lang w:val="en-GB"/>
        </w:rPr>
        <w:drawing>
          <wp:inline distT="0" distB="0" distL="0" distR="0" wp14:anchorId="01477795" wp14:editId="2DC34C7F">
            <wp:extent cx="5972810" cy="201549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015490"/>
                    </a:xfrm>
                    <a:prstGeom prst="rect">
                      <a:avLst/>
                    </a:prstGeom>
                  </pic:spPr>
                </pic:pic>
              </a:graphicData>
            </a:graphic>
          </wp:inline>
        </w:drawing>
      </w:r>
    </w:p>
    <w:p w14:paraId="791BFB01" w14:textId="77777777" w:rsidR="00782EDE" w:rsidRPr="0004199F" w:rsidRDefault="009B7362" w:rsidP="009B7362">
      <w:pPr>
        <w:rPr>
          <w:lang w:val="en-GB"/>
        </w:rPr>
      </w:pPr>
      <w:r w:rsidRPr="0004199F">
        <w:rPr>
          <w:lang w:val="en-GB"/>
        </w:rPr>
        <w:t>For user import is not required to have device associated with the user account. (device association with user account is required for matching calls with user accounts in ZOOM QM).</w:t>
      </w:r>
    </w:p>
    <w:p w14:paraId="41795E8F" w14:textId="77777777" w:rsidR="009B7362" w:rsidRPr="0004199F" w:rsidRDefault="009B7362" w:rsidP="009B7362">
      <w:pPr>
        <w:rPr>
          <w:lang w:val="en-GB"/>
        </w:rPr>
      </w:pPr>
      <w:r w:rsidRPr="0004199F">
        <w:rPr>
          <w:lang w:val="en-GB"/>
        </w:rPr>
        <w:t xml:space="preserve">To import user into ZOOM Quality </w:t>
      </w:r>
      <w:r w:rsidR="002B0059" w:rsidRPr="0004199F">
        <w:rPr>
          <w:lang w:val="en-GB"/>
        </w:rPr>
        <w:t>Management,</w:t>
      </w:r>
      <w:r w:rsidRPr="0004199F">
        <w:rPr>
          <w:lang w:val="en-GB"/>
        </w:rPr>
        <w:t xml:space="preserve"> add this user into Access Control Group created in previous step. </w:t>
      </w:r>
      <w:r w:rsidR="0027761E" w:rsidRPr="0004199F">
        <w:rPr>
          <w:lang w:val="en-GB"/>
        </w:rPr>
        <w:t xml:space="preserve">In the user management scroll down to </w:t>
      </w:r>
      <w:r w:rsidR="0027761E" w:rsidRPr="0004199F">
        <w:rPr>
          <w:b/>
          <w:lang w:val="en-GB"/>
        </w:rPr>
        <w:t>Permission Information</w:t>
      </w:r>
      <w:r w:rsidR="0027761E" w:rsidRPr="0004199F">
        <w:rPr>
          <w:lang w:val="en-GB"/>
        </w:rPr>
        <w:t xml:space="preserve"> and click “</w:t>
      </w:r>
      <w:r w:rsidR="0027761E" w:rsidRPr="0004199F">
        <w:rPr>
          <w:b/>
          <w:lang w:val="en-GB"/>
        </w:rPr>
        <w:t>Add to Access Control Group</w:t>
      </w:r>
      <w:r w:rsidR="0027761E" w:rsidRPr="0004199F">
        <w:rPr>
          <w:lang w:val="en-GB"/>
        </w:rPr>
        <w:t>”.</w:t>
      </w:r>
    </w:p>
    <w:p w14:paraId="682D5DE7" w14:textId="77777777" w:rsidR="009B7362" w:rsidRPr="0004199F" w:rsidRDefault="009B7362" w:rsidP="009B7362">
      <w:pPr>
        <w:jc w:val="center"/>
        <w:rPr>
          <w:lang w:val="en-GB"/>
        </w:rPr>
      </w:pPr>
      <w:r w:rsidRPr="0004199F">
        <w:rPr>
          <w:noProof/>
          <w:lang w:val="en-GB"/>
        </w:rPr>
        <w:drawing>
          <wp:inline distT="0" distB="0" distL="0" distR="0" wp14:anchorId="385A74E9" wp14:editId="0143ECA5">
            <wp:extent cx="3828896" cy="345072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3831973" cy="3453501"/>
                    </a:xfrm>
                    <a:prstGeom prst="rect">
                      <a:avLst/>
                    </a:prstGeom>
                  </pic:spPr>
                </pic:pic>
              </a:graphicData>
            </a:graphic>
          </wp:inline>
        </w:drawing>
      </w:r>
    </w:p>
    <w:p w14:paraId="2F784B79" w14:textId="77777777" w:rsidR="00EA78C2" w:rsidRPr="0004199F" w:rsidRDefault="00EA78C2">
      <w:pPr>
        <w:widowControl/>
        <w:spacing w:before="0" w:after="160" w:line="259" w:lineRule="auto"/>
        <w:rPr>
          <w:lang w:val="en-GB"/>
        </w:rPr>
      </w:pPr>
      <w:r w:rsidRPr="0004199F">
        <w:rPr>
          <w:lang w:val="en-GB"/>
        </w:rPr>
        <w:br w:type="page"/>
      </w:r>
    </w:p>
    <w:p w14:paraId="34F431A8" w14:textId="77777777" w:rsidR="009B7362" w:rsidRPr="0004199F" w:rsidRDefault="0027761E" w:rsidP="009B7362">
      <w:pPr>
        <w:rPr>
          <w:lang w:val="en-GB"/>
        </w:rPr>
      </w:pPr>
      <w:r w:rsidRPr="0004199F">
        <w:rPr>
          <w:lang w:val="en-GB"/>
        </w:rPr>
        <w:lastRenderedPageBreak/>
        <w:t>In the list of Control Groups find the group created for callrec-zqm-axl-importer tool usage and click “Add selected”.</w:t>
      </w:r>
    </w:p>
    <w:p w14:paraId="1721C590" w14:textId="77777777" w:rsidR="0027761E" w:rsidRPr="0004199F" w:rsidRDefault="0027761E" w:rsidP="0027761E">
      <w:pPr>
        <w:jc w:val="center"/>
        <w:rPr>
          <w:lang w:val="en-GB"/>
        </w:rPr>
      </w:pPr>
      <w:r w:rsidRPr="0004199F">
        <w:rPr>
          <w:noProof/>
          <w:lang w:val="en-GB"/>
        </w:rPr>
        <w:drawing>
          <wp:inline distT="0" distB="0" distL="0" distR="0" wp14:anchorId="25DA3795" wp14:editId="3F93071A">
            <wp:extent cx="3568620" cy="300559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3571474" cy="3007997"/>
                    </a:xfrm>
                    <a:prstGeom prst="rect">
                      <a:avLst/>
                    </a:prstGeom>
                  </pic:spPr>
                </pic:pic>
              </a:graphicData>
            </a:graphic>
          </wp:inline>
        </w:drawing>
      </w:r>
    </w:p>
    <w:p w14:paraId="05A4DC64" w14:textId="77777777" w:rsidR="0027761E" w:rsidRPr="0004199F" w:rsidRDefault="0027761E" w:rsidP="0027761E">
      <w:pPr>
        <w:rPr>
          <w:lang w:val="en-GB"/>
        </w:rPr>
      </w:pPr>
      <w:r w:rsidRPr="0004199F">
        <w:rPr>
          <w:lang w:val="en-GB"/>
        </w:rPr>
        <w:t>Save the user configuration after the user is added to the group.</w:t>
      </w:r>
    </w:p>
    <w:p w14:paraId="20A788D9" w14:textId="77777777" w:rsidR="0027761E" w:rsidRPr="0004199F" w:rsidRDefault="0027761E" w:rsidP="0027761E">
      <w:pPr>
        <w:jc w:val="center"/>
        <w:rPr>
          <w:lang w:val="en-GB"/>
        </w:rPr>
      </w:pPr>
      <w:r w:rsidRPr="0004199F">
        <w:rPr>
          <w:noProof/>
          <w:lang w:val="en-GB"/>
        </w:rPr>
        <w:drawing>
          <wp:inline distT="0" distB="0" distL="0" distR="0" wp14:anchorId="068449BA" wp14:editId="1C0D1520">
            <wp:extent cx="3923010" cy="1689155"/>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3931255" cy="1692705"/>
                    </a:xfrm>
                    <a:prstGeom prst="rect">
                      <a:avLst/>
                    </a:prstGeom>
                  </pic:spPr>
                </pic:pic>
              </a:graphicData>
            </a:graphic>
          </wp:inline>
        </w:drawing>
      </w:r>
    </w:p>
    <w:p w14:paraId="5639C03A" w14:textId="77777777" w:rsidR="0027761E" w:rsidRPr="0004199F" w:rsidRDefault="0027761E" w:rsidP="0027761E">
      <w:pPr>
        <w:rPr>
          <w:lang w:val="en-GB"/>
        </w:rPr>
      </w:pPr>
      <w:r w:rsidRPr="0004199F">
        <w:rPr>
          <w:lang w:val="en-GB"/>
        </w:rPr>
        <w:t>Once the user is added to the Acce</w:t>
      </w:r>
      <w:r w:rsidR="00C824AD" w:rsidRPr="0004199F">
        <w:rPr>
          <w:lang w:val="en-GB"/>
        </w:rPr>
        <w:t>s</w:t>
      </w:r>
      <w:r w:rsidRPr="0004199F">
        <w:rPr>
          <w:lang w:val="en-GB"/>
        </w:rPr>
        <w:t xml:space="preserve">s Control Group used by the </w:t>
      </w:r>
      <w:r w:rsidR="00C824AD" w:rsidRPr="0004199F">
        <w:rPr>
          <w:lang w:val="en-GB"/>
        </w:rPr>
        <w:t xml:space="preserve">callrec-zqm-axl-importer tool, the user will be imported into QM and will authenticate with CUCM. </w:t>
      </w:r>
    </w:p>
    <w:p w14:paraId="00905148" w14:textId="77777777" w:rsidR="00DD3944" w:rsidRPr="0004199F" w:rsidRDefault="00F307B6" w:rsidP="005C26F9">
      <w:pPr>
        <w:pStyle w:val="Heading3"/>
        <w:rPr>
          <w:lang w:val="en-GB"/>
        </w:rPr>
      </w:pPr>
      <w:bookmarkStart w:id="15" w:name="_Ref38466302"/>
      <w:bookmarkStart w:id="16" w:name="_Toc43896991"/>
      <w:r w:rsidRPr="0004199F">
        <w:rPr>
          <w:lang w:val="en-GB"/>
        </w:rPr>
        <w:t>Configuring user for mapping calls with user account only</w:t>
      </w:r>
      <w:bookmarkEnd w:id="15"/>
      <w:bookmarkEnd w:id="16"/>
    </w:p>
    <w:p w14:paraId="3B8AF353" w14:textId="77777777" w:rsidR="00B573D1" w:rsidRPr="0004199F" w:rsidRDefault="0058342E" w:rsidP="00F307B6">
      <w:pPr>
        <w:rPr>
          <w:color w:val="595959" w:themeColor="text1" w:themeTint="A6"/>
          <w:lang w:val="en-GB"/>
        </w:rPr>
      </w:pPr>
      <w:r w:rsidRPr="0004199F">
        <w:rPr>
          <w:color w:val="595959" w:themeColor="text1" w:themeTint="A6"/>
          <w:lang w:val="en-GB"/>
        </w:rPr>
        <w:t>This chapter describes configuration of CUCM w</w:t>
      </w:r>
      <w:r w:rsidR="002719F2" w:rsidRPr="0004199F">
        <w:rPr>
          <w:color w:val="595959" w:themeColor="text1" w:themeTint="A6"/>
          <w:lang w:val="en-GB"/>
        </w:rPr>
        <w:t xml:space="preserve">hen recorded calls </w:t>
      </w:r>
      <w:r w:rsidRPr="0004199F">
        <w:rPr>
          <w:color w:val="595959" w:themeColor="text1" w:themeTint="A6"/>
          <w:lang w:val="en-GB"/>
        </w:rPr>
        <w:t xml:space="preserve">needs to be </w:t>
      </w:r>
      <w:r w:rsidR="002719F2" w:rsidRPr="0004199F">
        <w:rPr>
          <w:color w:val="595959" w:themeColor="text1" w:themeTint="A6"/>
          <w:lang w:val="en-GB"/>
        </w:rPr>
        <w:t xml:space="preserve">matched with </w:t>
      </w:r>
      <w:r w:rsidRPr="0004199F">
        <w:rPr>
          <w:color w:val="595959" w:themeColor="text1" w:themeTint="A6"/>
          <w:lang w:val="en-GB"/>
        </w:rPr>
        <w:t xml:space="preserve">user accounts in ZOOM </w:t>
      </w:r>
      <w:r w:rsidR="002719F2" w:rsidRPr="0004199F">
        <w:rPr>
          <w:color w:val="595959" w:themeColor="text1" w:themeTint="A6"/>
          <w:lang w:val="en-GB"/>
        </w:rPr>
        <w:t>Q</w:t>
      </w:r>
      <w:r w:rsidRPr="0004199F">
        <w:rPr>
          <w:color w:val="595959" w:themeColor="text1" w:themeTint="A6"/>
          <w:lang w:val="en-GB"/>
        </w:rPr>
        <w:t>uality Management</w:t>
      </w:r>
      <w:r w:rsidR="00AF614F" w:rsidRPr="0004199F">
        <w:rPr>
          <w:color w:val="595959" w:themeColor="text1" w:themeTint="A6"/>
          <w:lang w:val="en-GB"/>
        </w:rPr>
        <w:t>.</w:t>
      </w:r>
      <w:r w:rsidRPr="0004199F">
        <w:rPr>
          <w:color w:val="595959" w:themeColor="text1" w:themeTint="A6"/>
          <w:lang w:val="en-GB"/>
        </w:rPr>
        <w:t xml:space="preserve"> </w:t>
      </w:r>
      <w:r w:rsidR="00F307B6" w:rsidRPr="0004199F">
        <w:rPr>
          <w:color w:val="595959" w:themeColor="text1" w:themeTint="A6"/>
          <w:lang w:val="en-GB"/>
        </w:rPr>
        <w:t>This case requires to have the device observed by the ZOOM JTAPI application user and device needs to be associated with the use account. Such user is imported as INACTIVE with associated devices. Matching calls with user account in the Quality Management is functional, but the user is not able to login into Quality Management.</w:t>
      </w:r>
      <w:r w:rsidR="00D72B80" w:rsidRPr="0004199F">
        <w:rPr>
          <w:color w:val="595959" w:themeColor="text1" w:themeTint="A6"/>
          <w:lang w:val="en-GB"/>
        </w:rPr>
        <w:t xml:space="preserve"> </w:t>
      </w:r>
    </w:p>
    <w:p w14:paraId="5CA58B85" w14:textId="77777777" w:rsidR="00B573D1" w:rsidRPr="0004199F" w:rsidRDefault="00B573D1" w:rsidP="00F307B6">
      <w:pPr>
        <w:rPr>
          <w:color w:val="595959" w:themeColor="text1" w:themeTint="A6"/>
          <w:lang w:val="en-GB"/>
        </w:rPr>
      </w:pPr>
      <w:r w:rsidRPr="0004199F">
        <w:rPr>
          <w:color w:val="595959" w:themeColor="text1" w:themeTint="A6"/>
          <w:lang w:val="en-GB"/>
        </w:rPr>
        <w:t xml:space="preserve">The zqm-axl-importer tool supports </w:t>
      </w:r>
      <w:r w:rsidR="002B0059" w:rsidRPr="0004199F">
        <w:rPr>
          <w:color w:val="595959" w:themeColor="text1" w:themeTint="A6"/>
          <w:lang w:val="en-GB"/>
        </w:rPr>
        <w:t>following</w:t>
      </w:r>
      <w:r w:rsidRPr="0004199F">
        <w:rPr>
          <w:color w:val="595959" w:themeColor="text1" w:themeTint="A6"/>
          <w:lang w:val="en-GB"/>
        </w:rPr>
        <w:t xml:space="preserve"> methods of mapping:</w:t>
      </w:r>
    </w:p>
    <w:p w14:paraId="55E666D9" w14:textId="77777777" w:rsidR="00B573D1" w:rsidRPr="0004199F" w:rsidRDefault="00B573D1" w:rsidP="00B573D1">
      <w:pPr>
        <w:ind w:firstLine="720"/>
        <w:rPr>
          <w:color w:val="595959" w:themeColor="text1" w:themeTint="A6"/>
          <w:lang w:val="en-GB"/>
        </w:rPr>
      </w:pPr>
      <w:r w:rsidRPr="0004199F">
        <w:rPr>
          <w:color w:val="595959" w:themeColor="text1" w:themeTint="A6"/>
          <w:lang w:val="en-GB"/>
        </w:rPr>
        <w:t>- Based on the device name</w:t>
      </w:r>
    </w:p>
    <w:p w14:paraId="03048481" w14:textId="77777777" w:rsidR="00B573D1" w:rsidRPr="0004199F" w:rsidRDefault="00B573D1" w:rsidP="00B573D1">
      <w:pPr>
        <w:ind w:firstLine="720"/>
        <w:rPr>
          <w:color w:val="595959" w:themeColor="text1" w:themeTint="A6"/>
          <w:lang w:val="en-GB"/>
        </w:rPr>
      </w:pPr>
      <w:r w:rsidRPr="0004199F">
        <w:rPr>
          <w:color w:val="595959" w:themeColor="text1" w:themeTint="A6"/>
          <w:lang w:val="en-GB"/>
        </w:rPr>
        <w:t>- Based on the line number</w:t>
      </w:r>
    </w:p>
    <w:p w14:paraId="5F5BEB07" w14:textId="77777777" w:rsidR="00B573D1" w:rsidRPr="0004199F" w:rsidRDefault="00B573D1" w:rsidP="00B573D1">
      <w:pPr>
        <w:ind w:firstLine="720"/>
        <w:rPr>
          <w:color w:val="595959" w:themeColor="text1" w:themeTint="A6"/>
          <w:lang w:val="en-GB"/>
        </w:rPr>
      </w:pPr>
      <w:r w:rsidRPr="0004199F">
        <w:rPr>
          <w:color w:val="595959" w:themeColor="text1" w:themeTint="A6"/>
          <w:lang w:val="en-GB"/>
        </w:rPr>
        <w:lastRenderedPageBreak/>
        <w:t>- Based on device name and line number</w:t>
      </w:r>
    </w:p>
    <w:p w14:paraId="64546527" w14:textId="77777777" w:rsidR="00F307B6" w:rsidRPr="0004199F" w:rsidRDefault="00D72B80" w:rsidP="00B573D1">
      <w:pPr>
        <w:rPr>
          <w:color w:val="595959" w:themeColor="text1" w:themeTint="A6"/>
          <w:lang w:val="en-GB"/>
        </w:rPr>
      </w:pPr>
      <w:r w:rsidRPr="0004199F">
        <w:rPr>
          <w:b/>
          <w:color w:val="595959" w:themeColor="text1" w:themeTint="A6"/>
          <w:lang w:val="en-GB"/>
        </w:rPr>
        <w:t>NOTE:</w:t>
      </w:r>
      <w:r w:rsidRPr="0004199F">
        <w:rPr>
          <w:color w:val="595959" w:themeColor="text1" w:themeTint="A6"/>
          <w:lang w:val="en-GB"/>
        </w:rPr>
        <w:t xml:space="preserve"> Review scheduler will not display users with inactive accounts. Review of calls made by inactive users is possible using the conversation screen only. </w:t>
      </w:r>
    </w:p>
    <w:p w14:paraId="14B97272" w14:textId="77777777" w:rsidR="00F307B6" w:rsidRPr="0004199F" w:rsidRDefault="0058342E" w:rsidP="00391B98">
      <w:pPr>
        <w:rPr>
          <w:lang w:val="en-GB"/>
        </w:rPr>
      </w:pPr>
      <w:r w:rsidRPr="0004199F">
        <w:rPr>
          <w:lang w:val="en-GB"/>
        </w:rPr>
        <w:t>If the user device is recorded via JTAPI, then it is exp</w:t>
      </w:r>
      <w:r w:rsidR="00AF614F" w:rsidRPr="0004199F">
        <w:rPr>
          <w:lang w:val="en-GB"/>
        </w:rPr>
        <w:t>e</w:t>
      </w:r>
      <w:r w:rsidRPr="0004199F">
        <w:rPr>
          <w:lang w:val="en-GB"/>
        </w:rPr>
        <w:t>ct</w:t>
      </w:r>
      <w:r w:rsidR="00AF614F" w:rsidRPr="0004199F">
        <w:rPr>
          <w:lang w:val="en-GB"/>
        </w:rPr>
        <w:t>e</w:t>
      </w:r>
      <w:r w:rsidRPr="0004199F">
        <w:rPr>
          <w:lang w:val="en-GB"/>
        </w:rPr>
        <w:t xml:space="preserve">d, the device is observed by the ZOOM application user created for call recording. This configuration can be verified in the CUCM under </w:t>
      </w:r>
      <w:r w:rsidRPr="0004199F">
        <w:rPr>
          <w:b/>
          <w:lang w:val="en-GB"/>
        </w:rPr>
        <w:t>User Management -&gt; Application user</w:t>
      </w:r>
      <w:r w:rsidRPr="0004199F">
        <w:rPr>
          <w:lang w:val="en-GB"/>
        </w:rPr>
        <w:t xml:space="preserve">. </w:t>
      </w:r>
    </w:p>
    <w:p w14:paraId="29683AC2" w14:textId="77777777" w:rsidR="0058342E" w:rsidRPr="0004199F" w:rsidRDefault="0058342E" w:rsidP="00391B98">
      <w:pPr>
        <w:rPr>
          <w:lang w:val="en-GB"/>
        </w:rPr>
      </w:pPr>
      <w:r w:rsidRPr="0004199F">
        <w:rPr>
          <w:noProof/>
          <w:lang w:val="en-GB"/>
        </w:rPr>
        <w:drawing>
          <wp:inline distT="0" distB="0" distL="0" distR="0" wp14:anchorId="3CF03B13" wp14:editId="6717288F">
            <wp:extent cx="5972810" cy="299656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996565"/>
                    </a:xfrm>
                    <a:prstGeom prst="rect">
                      <a:avLst/>
                    </a:prstGeom>
                  </pic:spPr>
                </pic:pic>
              </a:graphicData>
            </a:graphic>
          </wp:inline>
        </w:drawing>
      </w:r>
    </w:p>
    <w:p w14:paraId="1EA2F8EC" w14:textId="77777777" w:rsidR="0058342E" w:rsidRPr="0004199F" w:rsidRDefault="00270E78" w:rsidP="00391B98">
      <w:pPr>
        <w:rPr>
          <w:lang w:val="en-GB"/>
        </w:rPr>
      </w:pPr>
      <w:r w:rsidRPr="0004199F">
        <w:rPr>
          <w:lang w:val="en-GB"/>
        </w:rPr>
        <w:t xml:space="preserve">Find the application user used for call capture and check the application user </w:t>
      </w:r>
      <w:r w:rsidR="00DD3BA9" w:rsidRPr="0004199F">
        <w:rPr>
          <w:lang w:val="en-GB"/>
        </w:rPr>
        <w:t>c</w:t>
      </w:r>
      <w:r w:rsidRPr="0004199F">
        <w:rPr>
          <w:lang w:val="en-GB"/>
        </w:rPr>
        <w:t>onfiguration</w:t>
      </w:r>
      <w:r w:rsidR="00DD3BA9" w:rsidRPr="0004199F">
        <w:rPr>
          <w:lang w:val="en-GB"/>
        </w:rPr>
        <w:t xml:space="preserve">. </w:t>
      </w:r>
    </w:p>
    <w:p w14:paraId="6D344468" w14:textId="77777777" w:rsidR="00DD3BA9" w:rsidRPr="0004199F" w:rsidRDefault="00DD3BA9" w:rsidP="00DD3BA9">
      <w:pPr>
        <w:jc w:val="center"/>
        <w:rPr>
          <w:lang w:val="en-GB"/>
        </w:rPr>
      </w:pPr>
      <w:r w:rsidRPr="0004199F">
        <w:rPr>
          <w:noProof/>
          <w:lang w:val="en-GB"/>
        </w:rPr>
        <w:lastRenderedPageBreak/>
        <w:drawing>
          <wp:inline distT="0" distB="0" distL="0" distR="0" wp14:anchorId="7E7BDBEC" wp14:editId="70B0F51A">
            <wp:extent cx="4210735" cy="4405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2303" cy="4417124"/>
                    </a:xfrm>
                    <a:prstGeom prst="rect">
                      <a:avLst/>
                    </a:prstGeom>
                  </pic:spPr>
                </pic:pic>
              </a:graphicData>
            </a:graphic>
          </wp:inline>
        </w:drawing>
      </w:r>
    </w:p>
    <w:p w14:paraId="09313F59" w14:textId="77777777" w:rsidR="00391B98" w:rsidRPr="0004199F" w:rsidRDefault="00DD3BA9" w:rsidP="00391B98">
      <w:pPr>
        <w:rPr>
          <w:lang w:val="en-GB"/>
        </w:rPr>
      </w:pPr>
      <w:r w:rsidRPr="0004199F">
        <w:rPr>
          <w:lang w:val="en-GB"/>
        </w:rPr>
        <w:t xml:space="preserve">If the device is monitored by the application user created for call recording, then the </w:t>
      </w:r>
      <w:r w:rsidR="00F42DAA" w:rsidRPr="0004199F">
        <w:rPr>
          <w:lang w:val="en-GB"/>
        </w:rPr>
        <w:t xml:space="preserve">user accounts </w:t>
      </w:r>
      <w:r w:rsidRPr="0004199F">
        <w:rPr>
          <w:lang w:val="en-GB"/>
        </w:rPr>
        <w:t xml:space="preserve">associated with this device </w:t>
      </w:r>
      <w:r w:rsidR="00F42DAA" w:rsidRPr="0004199F">
        <w:rPr>
          <w:lang w:val="en-GB"/>
        </w:rPr>
        <w:t xml:space="preserve">must be created in CUCM as a prerequisite to user import. </w:t>
      </w:r>
      <w:r w:rsidR="008D72CB" w:rsidRPr="0004199F">
        <w:rPr>
          <w:lang w:val="en-GB"/>
        </w:rPr>
        <w:t>The callrec-zqm-axl-importer tool processes CUCM End users only.</w:t>
      </w:r>
    </w:p>
    <w:p w14:paraId="4157ECA8" w14:textId="77777777" w:rsidR="00D46588" w:rsidRPr="0004199F" w:rsidRDefault="00D46588" w:rsidP="00D46588">
      <w:pPr>
        <w:rPr>
          <w:lang w:val="en-GB"/>
        </w:rPr>
      </w:pPr>
      <w:r w:rsidRPr="0004199F">
        <w:rPr>
          <w:b/>
          <w:lang w:val="en-GB"/>
        </w:rPr>
        <w:t>NOTE:</w:t>
      </w:r>
      <w:r w:rsidRPr="0004199F">
        <w:rPr>
          <w:lang w:val="en-GB"/>
        </w:rPr>
        <w:t xml:space="preserve">  For correct matching calls with user accounts in ZOOM Quality Management is necessary to meet following prerequisites:</w:t>
      </w:r>
    </w:p>
    <w:p w14:paraId="651ED321" w14:textId="77777777" w:rsidR="00D46588" w:rsidRPr="0004199F" w:rsidRDefault="00D46588" w:rsidP="00D46588">
      <w:pPr>
        <w:pStyle w:val="ListParagraph"/>
        <w:numPr>
          <w:ilvl w:val="0"/>
          <w:numId w:val="29"/>
        </w:numPr>
        <w:rPr>
          <w:color w:val="595959" w:themeColor="text1" w:themeTint="A6"/>
          <w:lang w:val="en-GB"/>
        </w:rPr>
      </w:pPr>
      <w:r w:rsidRPr="0004199F">
        <w:rPr>
          <w:color w:val="595959" w:themeColor="text1" w:themeTint="A6"/>
          <w:lang w:val="en-GB"/>
        </w:rPr>
        <w:t>Controlled device associated with the user account is configured for call recording based on the</w:t>
      </w:r>
      <w:r w:rsidR="00084469" w:rsidRPr="0004199F">
        <w:rPr>
          <w:color w:val="595959" w:themeColor="text1" w:themeTint="A6"/>
          <w:lang w:val="en-GB"/>
        </w:rPr>
        <w:t xml:space="preserve"> </w:t>
      </w:r>
      <w:r w:rsidRPr="0004199F">
        <w:rPr>
          <w:color w:val="595959" w:themeColor="text1" w:themeTint="A6"/>
          <w:lang w:val="en-GB"/>
        </w:rPr>
        <w:t>JTAPI notifications.</w:t>
      </w:r>
    </w:p>
    <w:p w14:paraId="6A967A9E" w14:textId="77777777" w:rsidR="00D46588" w:rsidRPr="0004199F" w:rsidRDefault="00D46588" w:rsidP="00D46588">
      <w:pPr>
        <w:pStyle w:val="ListParagraph"/>
        <w:numPr>
          <w:ilvl w:val="0"/>
          <w:numId w:val="29"/>
        </w:numPr>
        <w:rPr>
          <w:color w:val="595959" w:themeColor="text1" w:themeTint="A6"/>
          <w:lang w:val="en-GB"/>
        </w:rPr>
      </w:pPr>
      <w:r w:rsidRPr="0004199F">
        <w:rPr>
          <w:color w:val="595959" w:themeColor="text1" w:themeTint="A6"/>
          <w:lang w:val="en-GB"/>
        </w:rPr>
        <w:t>One device must be associated with one user only</w:t>
      </w:r>
    </w:p>
    <w:p w14:paraId="29EAF33D" w14:textId="77777777" w:rsidR="00D46588" w:rsidRPr="0004199F" w:rsidRDefault="00D46588" w:rsidP="00D46588">
      <w:pPr>
        <w:pStyle w:val="ListParagraph"/>
        <w:numPr>
          <w:ilvl w:val="0"/>
          <w:numId w:val="29"/>
        </w:numPr>
        <w:rPr>
          <w:color w:val="595959" w:themeColor="text1" w:themeTint="A6"/>
          <w:lang w:val="en-GB"/>
        </w:rPr>
      </w:pPr>
      <w:r w:rsidRPr="0004199F">
        <w:rPr>
          <w:color w:val="595959" w:themeColor="text1" w:themeTint="A6"/>
          <w:lang w:val="en-GB"/>
        </w:rPr>
        <w:t>One line (directory number) must be assigned to one user only. Shared lines are not supported.</w:t>
      </w:r>
    </w:p>
    <w:p w14:paraId="35823DF5" w14:textId="77777777" w:rsidR="00D46588" w:rsidRPr="0004199F" w:rsidRDefault="00D46588" w:rsidP="00D46588">
      <w:pPr>
        <w:pStyle w:val="ListParagraph"/>
        <w:numPr>
          <w:ilvl w:val="0"/>
          <w:numId w:val="29"/>
        </w:numPr>
        <w:rPr>
          <w:color w:val="595959" w:themeColor="text1" w:themeTint="A6"/>
          <w:lang w:val="en-GB"/>
        </w:rPr>
      </w:pPr>
      <w:r w:rsidRPr="0004199F">
        <w:rPr>
          <w:color w:val="595959" w:themeColor="text1" w:themeTint="A6"/>
          <w:lang w:val="en-GB"/>
        </w:rPr>
        <w:t>One user can manage multiple devices if each of these devices is managed by this user only</w:t>
      </w:r>
    </w:p>
    <w:p w14:paraId="608FAED4" w14:textId="77777777" w:rsidR="00D46588" w:rsidRPr="0004199F" w:rsidRDefault="00D46588" w:rsidP="00D46588">
      <w:pPr>
        <w:pStyle w:val="ListParagraph"/>
        <w:numPr>
          <w:ilvl w:val="0"/>
          <w:numId w:val="29"/>
        </w:numPr>
        <w:rPr>
          <w:color w:val="595959" w:themeColor="text1" w:themeTint="A6"/>
          <w:lang w:val="en-GB"/>
        </w:rPr>
      </w:pPr>
      <w:r w:rsidRPr="0004199F">
        <w:rPr>
          <w:color w:val="595959" w:themeColor="text1" w:themeTint="A6"/>
          <w:lang w:val="en-GB"/>
        </w:rPr>
        <w:t>One device can have multiple lines configured if the lines are managed by single user only</w:t>
      </w:r>
    </w:p>
    <w:p w14:paraId="0332D828" w14:textId="77777777" w:rsidR="00D46588" w:rsidRPr="0004199F" w:rsidRDefault="00D46588" w:rsidP="00D46588">
      <w:pPr>
        <w:pStyle w:val="ListParagraph"/>
        <w:numPr>
          <w:ilvl w:val="0"/>
          <w:numId w:val="29"/>
        </w:numPr>
        <w:rPr>
          <w:color w:val="595959" w:themeColor="text1" w:themeTint="A6"/>
          <w:lang w:val="en-GB"/>
        </w:rPr>
      </w:pPr>
      <w:r w:rsidRPr="0004199F">
        <w:rPr>
          <w:color w:val="595959" w:themeColor="text1" w:themeTint="A6"/>
          <w:lang w:val="en-GB"/>
        </w:rPr>
        <w:t xml:space="preserve">All devices managed by a single user may have configured the same lines. </w:t>
      </w:r>
    </w:p>
    <w:p w14:paraId="509B218A" w14:textId="77777777" w:rsidR="00D46588" w:rsidRPr="0004199F" w:rsidRDefault="00D46588" w:rsidP="00D46588">
      <w:pPr>
        <w:ind w:left="360"/>
        <w:rPr>
          <w:lang w:val="en-GB"/>
        </w:rPr>
      </w:pPr>
      <w:r w:rsidRPr="0004199F">
        <w:rPr>
          <w:lang w:val="en-GB"/>
        </w:rPr>
        <w:t>Example1: User uses 2 phones: Jabber (CSFSMITHJ) and desk phone (SEP44547AD4). Both phones have configured lines 20665542 and 23665542.  Both phones and lines are not used by any other user. Such scenario is supported</w:t>
      </w:r>
    </w:p>
    <w:p w14:paraId="6A628F03" w14:textId="77777777" w:rsidR="00D46588" w:rsidRPr="0004199F" w:rsidRDefault="00D46588" w:rsidP="00D46588">
      <w:pPr>
        <w:ind w:left="360"/>
        <w:rPr>
          <w:lang w:val="en-GB"/>
        </w:rPr>
      </w:pPr>
      <w:r w:rsidRPr="0004199F">
        <w:rPr>
          <w:lang w:val="en-GB"/>
        </w:rPr>
        <w:lastRenderedPageBreak/>
        <w:t>Example2: User uses 1 phone (SEP44547AD4) with 2 lines configured (20665542 and 23111155). Line 23111155 is shared with other users. Such deployment is not supported.</w:t>
      </w:r>
    </w:p>
    <w:p w14:paraId="62155BCD" w14:textId="77777777" w:rsidR="00D46588" w:rsidRPr="0004199F" w:rsidRDefault="00D46588" w:rsidP="00391B98">
      <w:pPr>
        <w:rPr>
          <w:lang w:val="en-GB"/>
        </w:rPr>
      </w:pPr>
      <w:r w:rsidRPr="0004199F">
        <w:rPr>
          <w:lang w:val="en-GB"/>
        </w:rPr>
        <w:t xml:space="preserve">In the CUCM configuration navigate to </w:t>
      </w:r>
      <w:r w:rsidRPr="0004199F">
        <w:rPr>
          <w:b/>
          <w:lang w:val="en-GB"/>
        </w:rPr>
        <w:t>User Management -&gt; End Users.</w:t>
      </w:r>
    </w:p>
    <w:p w14:paraId="686FAF05" w14:textId="77777777" w:rsidR="008D72CB" w:rsidRPr="0004199F" w:rsidRDefault="008D72CB" w:rsidP="00391B98">
      <w:pPr>
        <w:rPr>
          <w:lang w:val="en-GB"/>
        </w:rPr>
      </w:pPr>
      <w:r w:rsidRPr="0004199F">
        <w:rPr>
          <w:noProof/>
          <w:lang w:val="en-GB"/>
        </w:rPr>
        <w:drawing>
          <wp:inline distT="0" distB="0" distL="0" distR="0" wp14:anchorId="4FB7D6C3" wp14:editId="5AB6DB78">
            <wp:extent cx="5972810" cy="201549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015490"/>
                    </a:xfrm>
                    <a:prstGeom prst="rect">
                      <a:avLst/>
                    </a:prstGeom>
                  </pic:spPr>
                </pic:pic>
              </a:graphicData>
            </a:graphic>
          </wp:inline>
        </w:drawing>
      </w:r>
    </w:p>
    <w:p w14:paraId="1F9A5412" w14:textId="77777777" w:rsidR="008D72CB" w:rsidRPr="0004199F" w:rsidRDefault="008D72CB" w:rsidP="00391B98">
      <w:pPr>
        <w:rPr>
          <w:lang w:val="en-GB"/>
        </w:rPr>
      </w:pPr>
      <w:r w:rsidRPr="0004199F">
        <w:rPr>
          <w:lang w:val="en-GB"/>
        </w:rPr>
        <w:t xml:space="preserve">The </w:t>
      </w:r>
      <w:r w:rsidR="00E71A0B" w:rsidRPr="0004199F">
        <w:rPr>
          <w:lang w:val="en-GB"/>
        </w:rPr>
        <w:t>user must have to have the controlled device assigned and following roles assigned</w:t>
      </w:r>
      <w:r w:rsidR="00D46588" w:rsidRPr="0004199F">
        <w:rPr>
          <w:lang w:val="en-GB"/>
        </w:rPr>
        <w:t xml:space="preserve"> to match calls to user accounts in ZOOM </w:t>
      </w:r>
      <w:r w:rsidR="006F3367" w:rsidRPr="0004199F">
        <w:rPr>
          <w:lang w:val="en-GB"/>
        </w:rPr>
        <w:t>Quality</w:t>
      </w:r>
      <w:r w:rsidR="00D46588" w:rsidRPr="0004199F">
        <w:rPr>
          <w:lang w:val="en-GB"/>
        </w:rPr>
        <w:t xml:space="preserve"> Management only.</w:t>
      </w:r>
    </w:p>
    <w:p w14:paraId="7E97F6AD" w14:textId="77777777" w:rsidR="00E71A0B" w:rsidRPr="0004199F" w:rsidRDefault="00E71A0B" w:rsidP="00E71A0B">
      <w:pPr>
        <w:pStyle w:val="ListParagraph"/>
        <w:numPr>
          <w:ilvl w:val="0"/>
          <w:numId w:val="30"/>
        </w:numPr>
        <w:rPr>
          <w:color w:val="595959" w:themeColor="text1" w:themeTint="A6"/>
          <w:lang w:val="en-GB"/>
        </w:rPr>
      </w:pPr>
      <w:r w:rsidRPr="0004199F">
        <w:rPr>
          <w:color w:val="595959" w:themeColor="text1" w:themeTint="A6"/>
          <w:lang w:val="en-GB"/>
        </w:rPr>
        <w:t>Standard CCM End Users</w:t>
      </w:r>
    </w:p>
    <w:p w14:paraId="26DF3745" w14:textId="77777777" w:rsidR="00E71A0B" w:rsidRPr="0004199F" w:rsidRDefault="00E71A0B" w:rsidP="00E71A0B">
      <w:pPr>
        <w:pStyle w:val="ListParagraph"/>
        <w:numPr>
          <w:ilvl w:val="0"/>
          <w:numId w:val="30"/>
        </w:numPr>
        <w:rPr>
          <w:color w:val="595959" w:themeColor="text1" w:themeTint="A6"/>
          <w:lang w:val="en-GB"/>
        </w:rPr>
      </w:pPr>
      <w:r w:rsidRPr="0004199F">
        <w:rPr>
          <w:color w:val="595959" w:themeColor="text1" w:themeTint="A6"/>
          <w:lang w:val="en-GB"/>
        </w:rPr>
        <w:t>Standard CCM</w:t>
      </w:r>
      <w:r w:rsidR="006F3367" w:rsidRPr="0004199F">
        <w:rPr>
          <w:color w:val="595959" w:themeColor="text1" w:themeTint="A6"/>
          <w:lang w:val="en-GB"/>
        </w:rPr>
        <w:t xml:space="preserve"> </w:t>
      </w:r>
      <w:r w:rsidRPr="0004199F">
        <w:rPr>
          <w:color w:val="595959" w:themeColor="text1" w:themeTint="A6"/>
          <w:lang w:val="en-GB"/>
        </w:rPr>
        <w:t>User Administration</w:t>
      </w:r>
    </w:p>
    <w:p w14:paraId="5C58259C" w14:textId="77777777" w:rsidR="00E71A0B" w:rsidRPr="0004199F" w:rsidRDefault="00E71A0B" w:rsidP="00E71A0B">
      <w:pPr>
        <w:pStyle w:val="ListParagraph"/>
        <w:numPr>
          <w:ilvl w:val="0"/>
          <w:numId w:val="30"/>
        </w:numPr>
        <w:rPr>
          <w:color w:val="595959" w:themeColor="text1" w:themeTint="A6"/>
          <w:lang w:val="en-GB"/>
        </w:rPr>
      </w:pPr>
      <w:r w:rsidRPr="0004199F">
        <w:rPr>
          <w:color w:val="595959" w:themeColor="text1" w:themeTint="A6"/>
          <w:lang w:val="en-GB"/>
        </w:rPr>
        <w:t>Standard CTI Enabled</w:t>
      </w:r>
    </w:p>
    <w:p w14:paraId="3CA7BFD1" w14:textId="77777777" w:rsidR="00EA78C2" w:rsidRPr="0004199F" w:rsidRDefault="00EA78C2">
      <w:pPr>
        <w:widowControl/>
        <w:spacing w:before="0" w:after="160" w:line="259" w:lineRule="auto"/>
        <w:rPr>
          <w:lang w:val="en-GB"/>
        </w:rPr>
      </w:pPr>
      <w:r w:rsidRPr="0004199F">
        <w:rPr>
          <w:lang w:val="en-GB"/>
        </w:rPr>
        <w:br w:type="page"/>
      </w:r>
    </w:p>
    <w:p w14:paraId="0A768F38" w14:textId="77777777" w:rsidR="00E71A0B" w:rsidRPr="0004199F" w:rsidRDefault="00981A9A" w:rsidP="00E71A0B">
      <w:pPr>
        <w:rPr>
          <w:lang w:val="en-GB"/>
        </w:rPr>
      </w:pPr>
      <w:r w:rsidRPr="0004199F">
        <w:rPr>
          <w:lang w:val="en-GB"/>
        </w:rPr>
        <w:lastRenderedPageBreak/>
        <w:t>The callrec-zqm-axl-importer tool imports only users, who have assigned devices configured for call recording based on the JTAPI notifications.</w:t>
      </w:r>
    </w:p>
    <w:p w14:paraId="0161061A" w14:textId="77777777" w:rsidR="008E3664" w:rsidRPr="0004199F" w:rsidRDefault="00E71A0B" w:rsidP="00DD3BA9">
      <w:pPr>
        <w:jc w:val="center"/>
        <w:rPr>
          <w:lang w:val="en-GB"/>
        </w:rPr>
      </w:pPr>
      <w:r w:rsidRPr="0004199F">
        <w:rPr>
          <w:noProof/>
          <w:lang w:val="en-GB"/>
        </w:rPr>
        <w:drawing>
          <wp:inline distT="0" distB="0" distL="0" distR="0" wp14:anchorId="340E6243" wp14:editId="26DC6BC0">
            <wp:extent cx="5131234" cy="5931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7614" cy="5939048"/>
                    </a:xfrm>
                    <a:prstGeom prst="rect">
                      <a:avLst/>
                    </a:prstGeom>
                  </pic:spPr>
                </pic:pic>
              </a:graphicData>
            </a:graphic>
          </wp:inline>
        </w:drawing>
      </w:r>
    </w:p>
    <w:p w14:paraId="0233D41D" w14:textId="77777777" w:rsidR="003D037E" w:rsidRPr="0004199F" w:rsidRDefault="003D037E" w:rsidP="00391B98">
      <w:pPr>
        <w:rPr>
          <w:lang w:val="en-GB"/>
        </w:rPr>
      </w:pPr>
    </w:p>
    <w:p w14:paraId="195D06A6" w14:textId="77777777" w:rsidR="00D46588" w:rsidRPr="0004199F" w:rsidRDefault="00D46588" w:rsidP="00391B98">
      <w:pPr>
        <w:rPr>
          <w:lang w:val="en-GB"/>
        </w:rPr>
      </w:pPr>
      <w:r w:rsidRPr="0004199F">
        <w:rPr>
          <w:lang w:val="en-GB"/>
        </w:rPr>
        <w:t xml:space="preserve">User create without the Access Control Group for callrec-zqm-axl-importer tool, will be imported by the tool as INACTIVE. Calls will be matched with this INACTIVE account and searchable based on the user details. The user will not be able to login into the ZOOM Quality Management UI. </w:t>
      </w:r>
    </w:p>
    <w:p w14:paraId="20D4D06E" w14:textId="77777777" w:rsidR="00084469" w:rsidRPr="0004199F" w:rsidRDefault="00084469" w:rsidP="00084469">
      <w:pPr>
        <w:pStyle w:val="Heading3"/>
        <w:rPr>
          <w:lang w:val="en-GB"/>
        </w:rPr>
      </w:pPr>
      <w:bookmarkStart w:id="17" w:name="_Ref39649397"/>
      <w:bookmarkStart w:id="18" w:name="_Toc43896992"/>
      <w:r w:rsidRPr="0004199F">
        <w:rPr>
          <w:lang w:val="en-GB"/>
        </w:rPr>
        <w:t>Configuring users both for user import and QM login and for calls mapping</w:t>
      </w:r>
      <w:bookmarkEnd w:id="17"/>
      <w:bookmarkEnd w:id="18"/>
    </w:p>
    <w:p w14:paraId="1F4CC70B" w14:textId="77777777" w:rsidR="00084469" w:rsidRPr="0004199F" w:rsidRDefault="00084469" w:rsidP="00084469">
      <w:pPr>
        <w:rPr>
          <w:lang w:val="en-GB"/>
        </w:rPr>
      </w:pPr>
      <w:r w:rsidRPr="0004199F">
        <w:rPr>
          <w:lang w:val="en-GB"/>
        </w:rPr>
        <w:t xml:space="preserve">Users, which have devices to be recorded and mapped to their user accounts in QM and need to login into ZOOM Quality Management is the needed both to finalize configuration described in chapter </w:t>
      </w:r>
      <w:r w:rsidRPr="0004199F">
        <w:rPr>
          <w:lang w:val="en-GB"/>
        </w:rPr>
        <w:fldChar w:fldCharType="begin"/>
      </w:r>
      <w:r w:rsidRPr="0004199F">
        <w:rPr>
          <w:lang w:val="en-GB"/>
        </w:rPr>
        <w:instrText xml:space="preserve"> REF _Ref38466292 \r \h </w:instrText>
      </w:r>
      <w:r w:rsidRPr="0004199F">
        <w:rPr>
          <w:lang w:val="en-GB"/>
        </w:rPr>
      </w:r>
      <w:r w:rsidRPr="0004199F">
        <w:rPr>
          <w:lang w:val="en-GB"/>
        </w:rPr>
        <w:fldChar w:fldCharType="separate"/>
      </w:r>
      <w:r w:rsidRPr="0004199F">
        <w:rPr>
          <w:lang w:val="en-GB"/>
        </w:rPr>
        <w:t>4.1.1</w:t>
      </w:r>
      <w:r w:rsidRPr="0004199F">
        <w:rPr>
          <w:lang w:val="en-GB"/>
        </w:rPr>
        <w:fldChar w:fldCharType="end"/>
      </w:r>
      <w:r w:rsidRPr="0004199F">
        <w:rPr>
          <w:lang w:val="en-GB"/>
        </w:rPr>
        <w:t xml:space="preserve"> and in </w:t>
      </w:r>
      <w:r w:rsidRPr="0004199F">
        <w:rPr>
          <w:lang w:val="en-GB"/>
        </w:rPr>
        <w:lastRenderedPageBreak/>
        <w:t xml:space="preserve">chapter </w:t>
      </w:r>
      <w:r w:rsidRPr="0004199F">
        <w:rPr>
          <w:lang w:val="en-GB"/>
        </w:rPr>
        <w:fldChar w:fldCharType="begin"/>
      </w:r>
      <w:r w:rsidRPr="0004199F">
        <w:rPr>
          <w:lang w:val="en-GB"/>
        </w:rPr>
        <w:instrText xml:space="preserve"> REF _Ref38466302 \r \h </w:instrText>
      </w:r>
      <w:r w:rsidRPr="0004199F">
        <w:rPr>
          <w:lang w:val="en-GB"/>
        </w:rPr>
      </w:r>
      <w:r w:rsidRPr="0004199F">
        <w:rPr>
          <w:lang w:val="en-GB"/>
        </w:rPr>
        <w:fldChar w:fldCharType="separate"/>
      </w:r>
      <w:r w:rsidRPr="0004199F">
        <w:rPr>
          <w:lang w:val="en-GB"/>
        </w:rPr>
        <w:t>4.1.2</w:t>
      </w:r>
      <w:r w:rsidRPr="0004199F">
        <w:rPr>
          <w:lang w:val="en-GB"/>
        </w:rPr>
        <w:fldChar w:fldCharType="end"/>
      </w:r>
      <w:r w:rsidRPr="0004199F">
        <w:rPr>
          <w:lang w:val="en-GB"/>
        </w:rPr>
        <w:t xml:space="preserve">. </w:t>
      </w:r>
    </w:p>
    <w:p w14:paraId="5F7CC03B" w14:textId="77777777" w:rsidR="00084469" w:rsidRPr="0004199F" w:rsidRDefault="00084469" w:rsidP="00084469">
      <w:pPr>
        <w:rPr>
          <w:color w:val="595959" w:themeColor="text1" w:themeTint="A6"/>
          <w:lang w:val="en-GB"/>
        </w:rPr>
      </w:pPr>
      <w:r w:rsidRPr="0004199F">
        <w:rPr>
          <w:lang w:val="en-GB"/>
        </w:rPr>
        <w:t xml:space="preserve">The configuration requires </w:t>
      </w:r>
      <w:r w:rsidRPr="0004199F">
        <w:rPr>
          <w:color w:val="595959" w:themeColor="text1" w:themeTint="A6"/>
          <w:lang w:val="en-GB"/>
        </w:rPr>
        <w:t>to have user account assigned specific Access Control Group in his/her permissions. I n addition user must have device associated with the user account and the device must be observed by the ZOOM application user used for call recording.  The same prerequisites as for the call mapping to user accounts are applied in this case.</w:t>
      </w:r>
    </w:p>
    <w:p w14:paraId="4FE787B7" w14:textId="77777777" w:rsidR="00084469" w:rsidRPr="0004199F" w:rsidRDefault="00084469" w:rsidP="00084469">
      <w:pPr>
        <w:rPr>
          <w:lang w:val="en-GB"/>
        </w:rPr>
      </w:pPr>
      <w:r w:rsidRPr="0004199F">
        <w:rPr>
          <w:b/>
          <w:lang w:val="en-GB"/>
        </w:rPr>
        <w:t>NOTE:</w:t>
      </w:r>
      <w:r w:rsidRPr="0004199F">
        <w:rPr>
          <w:lang w:val="en-GB"/>
        </w:rPr>
        <w:t xml:space="preserve">  For correct matching calls with user accounts in ZOOM Quality Management is necessary to meet following prerequisites:</w:t>
      </w:r>
    </w:p>
    <w:p w14:paraId="004E4569" w14:textId="77777777" w:rsidR="00084469" w:rsidRPr="0004199F" w:rsidRDefault="00084469" w:rsidP="00084469">
      <w:pPr>
        <w:pStyle w:val="ListParagraph"/>
        <w:numPr>
          <w:ilvl w:val="0"/>
          <w:numId w:val="29"/>
        </w:numPr>
        <w:rPr>
          <w:color w:val="595959" w:themeColor="text1" w:themeTint="A6"/>
          <w:lang w:val="en-GB"/>
        </w:rPr>
      </w:pPr>
      <w:r w:rsidRPr="0004199F">
        <w:rPr>
          <w:color w:val="595959" w:themeColor="text1" w:themeTint="A6"/>
          <w:lang w:val="en-GB"/>
        </w:rPr>
        <w:t>Controlled device associated with the user account is configured for call recording based on the JTAPI notifications.</w:t>
      </w:r>
    </w:p>
    <w:p w14:paraId="55C97D06" w14:textId="77777777" w:rsidR="00084469" w:rsidRPr="0004199F" w:rsidRDefault="00084469" w:rsidP="00084469">
      <w:pPr>
        <w:pStyle w:val="ListParagraph"/>
        <w:numPr>
          <w:ilvl w:val="0"/>
          <w:numId w:val="29"/>
        </w:numPr>
        <w:rPr>
          <w:color w:val="595959" w:themeColor="text1" w:themeTint="A6"/>
          <w:lang w:val="en-GB"/>
        </w:rPr>
      </w:pPr>
      <w:r w:rsidRPr="0004199F">
        <w:rPr>
          <w:color w:val="595959" w:themeColor="text1" w:themeTint="A6"/>
          <w:lang w:val="en-GB"/>
        </w:rPr>
        <w:t>One device must be associated with one user only</w:t>
      </w:r>
    </w:p>
    <w:p w14:paraId="2DCE2BA5" w14:textId="77777777" w:rsidR="00084469" w:rsidRPr="0004199F" w:rsidRDefault="00084469" w:rsidP="00084469">
      <w:pPr>
        <w:pStyle w:val="ListParagraph"/>
        <w:numPr>
          <w:ilvl w:val="0"/>
          <w:numId w:val="29"/>
        </w:numPr>
        <w:rPr>
          <w:color w:val="595959" w:themeColor="text1" w:themeTint="A6"/>
          <w:lang w:val="en-GB"/>
        </w:rPr>
      </w:pPr>
      <w:r w:rsidRPr="0004199F">
        <w:rPr>
          <w:color w:val="595959" w:themeColor="text1" w:themeTint="A6"/>
          <w:lang w:val="en-GB"/>
        </w:rPr>
        <w:t>One line (directory number) must be assigned to one user only. Shared lines are not supported.</w:t>
      </w:r>
    </w:p>
    <w:p w14:paraId="596D2059" w14:textId="77777777" w:rsidR="00084469" w:rsidRPr="0004199F" w:rsidRDefault="00084469" w:rsidP="00084469">
      <w:pPr>
        <w:pStyle w:val="ListParagraph"/>
        <w:numPr>
          <w:ilvl w:val="0"/>
          <w:numId w:val="29"/>
        </w:numPr>
        <w:rPr>
          <w:color w:val="595959" w:themeColor="text1" w:themeTint="A6"/>
          <w:lang w:val="en-GB"/>
        </w:rPr>
      </w:pPr>
      <w:r w:rsidRPr="0004199F">
        <w:rPr>
          <w:color w:val="595959" w:themeColor="text1" w:themeTint="A6"/>
          <w:lang w:val="en-GB"/>
        </w:rPr>
        <w:t>One user can manage multiple devices if each of these devices is managed by this user only</w:t>
      </w:r>
    </w:p>
    <w:p w14:paraId="4A7ED424" w14:textId="77777777" w:rsidR="00084469" w:rsidRPr="0004199F" w:rsidRDefault="00084469" w:rsidP="00084469">
      <w:pPr>
        <w:pStyle w:val="ListParagraph"/>
        <w:numPr>
          <w:ilvl w:val="0"/>
          <w:numId w:val="29"/>
        </w:numPr>
        <w:rPr>
          <w:color w:val="595959" w:themeColor="text1" w:themeTint="A6"/>
          <w:lang w:val="en-GB"/>
        </w:rPr>
      </w:pPr>
      <w:r w:rsidRPr="0004199F">
        <w:rPr>
          <w:color w:val="595959" w:themeColor="text1" w:themeTint="A6"/>
          <w:lang w:val="en-GB"/>
        </w:rPr>
        <w:t>One device can have multiple lines configured if the lines are managed by single user only</w:t>
      </w:r>
    </w:p>
    <w:p w14:paraId="7E9D52CC" w14:textId="77777777" w:rsidR="00084469" w:rsidRPr="0004199F" w:rsidRDefault="00084469" w:rsidP="00084469">
      <w:pPr>
        <w:pStyle w:val="ListParagraph"/>
        <w:numPr>
          <w:ilvl w:val="0"/>
          <w:numId w:val="29"/>
        </w:numPr>
        <w:rPr>
          <w:color w:val="595959" w:themeColor="text1" w:themeTint="A6"/>
          <w:lang w:val="en-GB"/>
        </w:rPr>
      </w:pPr>
      <w:r w:rsidRPr="0004199F">
        <w:rPr>
          <w:color w:val="595959" w:themeColor="text1" w:themeTint="A6"/>
          <w:lang w:val="en-GB"/>
        </w:rPr>
        <w:t xml:space="preserve">All devices managed by a single user may have configured the same lines. </w:t>
      </w:r>
    </w:p>
    <w:p w14:paraId="747E679F" w14:textId="77777777" w:rsidR="00084469" w:rsidRPr="0004199F" w:rsidRDefault="00084469" w:rsidP="00084469">
      <w:pPr>
        <w:rPr>
          <w:color w:val="595959" w:themeColor="text1" w:themeTint="A6"/>
          <w:lang w:val="en-GB"/>
        </w:rPr>
      </w:pPr>
    </w:p>
    <w:p w14:paraId="305A475B" w14:textId="77777777" w:rsidR="00084469" w:rsidRPr="0004199F" w:rsidRDefault="00084469" w:rsidP="00084469">
      <w:pPr>
        <w:rPr>
          <w:color w:val="595959" w:themeColor="text1" w:themeTint="A6"/>
          <w:lang w:val="en-GB"/>
        </w:rPr>
      </w:pPr>
      <w:r w:rsidRPr="0004199F">
        <w:rPr>
          <w:noProof/>
          <w:lang w:val="en-GB"/>
        </w:rPr>
        <w:lastRenderedPageBreak/>
        <w:drawing>
          <wp:inline distT="0" distB="0" distL="0" distR="0" wp14:anchorId="711E5C32" wp14:editId="34C3D3E4">
            <wp:extent cx="4882101" cy="65394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743" cy="6545620"/>
                    </a:xfrm>
                    <a:prstGeom prst="rect">
                      <a:avLst/>
                    </a:prstGeom>
                  </pic:spPr>
                </pic:pic>
              </a:graphicData>
            </a:graphic>
          </wp:inline>
        </w:drawing>
      </w:r>
    </w:p>
    <w:p w14:paraId="12704CFF" w14:textId="77777777" w:rsidR="00084469" w:rsidRPr="0004199F" w:rsidRDefault="00084469" w:rsidP="00084469">
      <w:pPr>
        <w:rPr>
          <w:lang w:val="en-GB"/>
        </w:rPr>
      </w:pPr>
      <w:r w:rsidRPr="0004199F">
        <w:rPr>
          <w:color w:val="595959" w:themeColor="text1" w:themeTint="A6"/>
          <w:lang w:val="en-GB"/>
        </w:rPr>
        <w:t xml:space="preserve">As a result of this configuration, the user is imported as ACTIVE and matching calls with user account in QM is functional. </w:t>
      </w:r>
    </w:p>
    <w:p w14:paraId="79468B6E" w14:textId="77777777" w:rsidR="00084469" w:rsidRPr="0004199F" w:rsidRDefault="00084469" w:rsidP="00084469">
      <w:pPr>
        <w:rPr>
          <w:lang w:val="en-GB"/>
        </w:rPr>
      </w:pPr>
    </w:p>
    <w:p w14:paraId="225FEF07" w14:textId="77777777" w:rsidR="00EA78C2" w:rsidRPr="0004199F" w:rsidRDefault="00EA78C2">
      <w:pPr>
        <w:widowControl/>
        <w:spacing w:before="0" w:after="160" w:line="259" w:lineRule="auto"/>
        <w:rPr>
          <w:rFonts w:eastAsiaTheme="majorEastAsia" w:cstheme="majorBidi"/>
          <w:b/>
          <w:bCs/>
          <w:color w:val="5B9BD5" w:themeColor="accent1"/>
          <w:sz w:val="26"/>
          <w:szCs w:val="28"/>
          <w:lang w:val="en-GB"/>
        </w:rPr>
      </w:pPr>
      <w:r w:rsidRPr="0004199F">
        <w:rPr>
          <w:lang w:val="en-GB"/>
        </w:rPr>
        <w:br w:type="page"/>
      </w:r>
    </w:p>
    <w:p w14:paraId="5561A0F4" w14:textId="77777777" w:rsidR="00464038" w:rsidRPr="0004199F" w:rsidRDefault="00464038" w:rsidP="00835D74">
      <w:pPr>
        <w:pStyle w:val="Heading2"/>
        <w:rPr>
          <w:lang w:val="en-GB"/>
        </w:rPr>
      </w:pPr>
      <w:bookmarkStart w:id="19" w:name="_Toc43896993"/>
      <w:r w:rsidRPr="0004199F">
        <w:rPr>
          <w:lang w:val="en-GB"/>
        </w:rPr>
        <w:lastRenderedPageBreak/>
        <w:t>User import</w:t>
      </w:r>
      <w:bookmarkEnd w:id="19"/>
    </w:p>
    <w:p w14:paraId="1D68A070" w14:textId="77777777" w:rsidR="00F578F5" w:rsidRPr="0004199F" w:rsidRDefault="00F578F5" w:rsidP="00F578F5">
      <w:pPr>
        <w:rPr>
          <w:lang w:val="en-GB"/>
        </w:rPr>
      </w:pPr>
      <w:r w:rsidRPr="0004199F">
        <w:rPr>
          <w:lang w:val="en-GB"/>
        </w:rPr>
        <w:t>The callrec-zqm-axl-importer tool connects to the CUCM AXL service and periodically downloads the list of end users</w:t>
      </w:r>
      <w:r w:rsidR="00451DBA" w:rsidRPr="0004199F">
        <w:rPr>
          <w:lang w:val="en-GB"/>
        </w:rPr>
        <w:t xml:space="preserve"> and their associated devices and extensions</w:t>
      </w:r>
      <w:r w:rsidRPr="0004199F">
        <w:rPr>
          <w:lang w:val="en-GB"/>
        </w:rPr>
        <w:t xml:space="preserve">. These </w:t>
      </w:r>
      <w:r w:rsidR="00451DBA" w:rsidRPr="0004199F">
        <w:rPr>
          <w:lang w:val="en-GB"/>
        </w:rPr>
        <w:t>users are imported into ZOOM DB into separate DB table. The list of imported users is pushed into ZOOM QM database, which provides the possibility to log into ZOO QM. In addition, the imported users are paired with recorded calls to provide the possibility to pair the calls with QM imported users.</w:t>
      </w:r>
    </w:p>
    <w:p w14:paraId="51DF9C76" w14:textId="77777777" w:rsidR="00464038" w:rsidRPr="0004199F" w:rsidRDefault="00464038" w:rsidP="00464038">
      <w:pPr>
        <w:rPr>
          <w:lang w:val="en-GB"/>
        </w:rPr>
      </w:pPr>
      <w:r w:rsidRPr="0004199F">
        <w:rPr>
          <w:lang w:val="en-GB"/>
        </w:rPr>
        <w:object w:dxaOrig="11281" w:dyaOrig="9691" w14:anchorId="17DE3951">
          <v:shape id="_x0000_i1026" type="#_x0000_t75" style="width:469.55pt;height:403.85pt" o:ole="">
            <v:imagedata r:id="rId29" o:title=""/>
          </v:shape>
          <o:OLEObject Type="Embed" ProgID="Visio.Drawing.15" ShapeID="_x0000_i1026" DrawAspect="Content" ObjectID="_1654509852" r:id="rId30"/>
        </w:object>
      </w:r>
    </w:p>
    <w:p w14:paraId="0A82486A" w14:textId="77777777" w:rsidR="004813E9" w:rsidRPr="0004199F" w:rsidRDefault="00451DBA" w:rsidP="00451DBA">
      <w:pPr>
        <w:rPr>
          <w:lang w:val="en-GB"/>
        </w:rPr>
      </w:pPr>
      <w:r w:rsidRPr="0004199F">
        <w:rPr>
          <w:lang w:val="en-GB"/>
        </w:rPr>
        <w:t xml:space="preserve">The user import has its own limitations: </w:t>
      </w:r>
    </w:p>
    <w:p w14:paraId="4320D36A" w14:textId="77777777" w:rsidR="004813E9" w:rsidRPr="0004199F" w:rsidRDefault="00451DBA" w:rsidP="004813E9">
      <w:pPr>
        <w:pStyle w:val="ListParagraph"/>
        <w:numPr>
          <w:ilvl w:val="0"/>
          <w:numId w:val="28"/>
        </w:numPr>
        <w:rPr>
          <w:color w:val="595959" w:themeColor="text1" w:themeTint="A6"/>
          <w:lang w:val="en-GB"/>
        </w:rPr>
      </w:pPr>
      <w:r w:rsidRPr="0004199F">
        <w:rPr>
          <w:color w:val="595959" w:themeColor="text1" w:themeTint="A6"/>
          <w:lang w:val="en-GB"/>
        </w:rPr>
        <w:t>the user group of imported users into QM is the same for all users (configurable in configuration file of callrec-</w:t>
      </w:r>
      <w:r w:rsidR="006F3367" w:rsidRPr="0004199F">
        <w:rPr>
          <w:color w:val="595959" w:themeColor="text1" w:themeTint="A6"/>
          <w:lang w:val="en-GB"/>
        </w:rPr>
        <w:t>zqm</w:t>
      </w:r>
      <w:r w:rsidRPr="0004199F">
        <w:rPr>
          <w:color w:val="595959" w:themeColor="text1" w:themeTint="A6"/>
          <w:lang w:val="en-GB"/>
        </w:rPr>
        <w:t xml:space="preserve">-axl-importer tool </w:t>
      </w:r>
    </w:p>
    <w:p w14:paraId="5D5B593B" w14:textId="77777777" w:rsidR="00451DBA" w:rsidRPr="0004199F" w:rsidRDefault="00451DBA" w:rsidP="004813E9">
      <w:pPr>
        <w:pStyle w:val="ListParagraph"/>
        <w:numPr>
          <w:ilvl w:val="0"/>
          <w:numId w:val="28"/>
        </w:numPr>
        <w:rPr>
          <w:color w:val="595959" w:themeColor="text1" w:themeTint="A6"/>
          <w:lang w:val="en-GB"/>
        </w:rPr>
      </w:pPr>
      <w:r w:rsidRPr="0004199F">
        <w:rPr>
          <w:color w:val="595959" w:themeColor="text1" w:themeTint="A6"/>
          <w:lang w:val="en-GB"/>
        </w:rPr>
        <w:t>the user role of imported users into QM is the same for all users (configurable in configuration file of callrec-</w:t>
      </w:r>
      <w:r w:rsidR="006F3367" w:rsidRPr="0004199F">
        <w:rPr>
          <w:color w:val="595959" w:themeColor="text1" w:themeTint="A6"/>
          <w:lang w:val="en-GB"/>
        </w:rPr>
        <w:t>zqm</w:t>
      </w:r>
      <w:r w:rsidRPr="0004199F">
        <w:rPr>
          <w:color w:val="595959" w:themeColor="text1" w:themeTint="A6"/>
          <w:lang w:val="en-GB"/>
        </w:rPr>
        <w:t>-axl-importer tool</w:t>
      </w:r>
    </w:p>
    <w:p w14:paraId="147B1077" w14:textId="77777777" w:rsidR="00D532E9" w:rsidRPr="0004199F" w:rsidRDefault="00D532E9" w:rsidP="00D532E9">
      <w:pPr>
        <w:ind w:left="60"/>
        <w:rPr>
          <w:lang w:val="en-GB"/>
        </w:rPr>
      </w:pPr>
      <w:r w:rsidRPr="0004199F">
        <w:rPr>
          <w:lang w:val="en-GB"/>
        </w:rPr>
        <w:t>User groups and user role must be managed manually</w:t>
      </w:r>
    </w:p>
    <w:p w14:paraId="50336B83" w14:textId="77777777" w:rsidR="00451DBA" w:rsidRPr="0004199F" w:rsidRDefault="004813E9" w:rsidP="004813E9">
      <w:pPr>
        <w:pStyle w:val="Heading2"/>
        <w:rPr>
          <w:lang w:val="en-GB"/>
        </w:rPr>
      </w:pPr>
      <w:bookmarkStart w:id="20" w:name="_Toc43896994"/>
      <w:r w:rsidRPr="0004199F">
        <w:rPr>
          <w:lang w:val="en-GB"/>
        </w:rPr>
        <w:lastRenderedPageBreak/>
        <w:t>User login</w:t>
      </w:r>
      <w:bookmarkEnd w:id="20"/>
    </w:p>
    <w:p w14:paraId="5FB068F7" w14:textId="77777777" w:rsidR="004813E9" w:rsidRPr="0004199F" w:rsidRDefault="00D532E9" w:rsidP="004813E9">
      <w:pPr>
        <w:rPr>
          <w:lang w:val="en-GB"/>
        </w:rPr>
      </w:pPr>
      <w:r w:rsidRPr="0004199F">
        <w:rPr>
          <w:lang w:val="en-GB"/>
        </w:rPr>
        <w:t xml:space="preserve">When users are imported from CUCM, these users can log into ZOOM QM Web User Interface. The user authentication is authenticated by username and password, which is the same as if user would be logging into CUMC (UCCX). When CUCM uses the Active directory for verification, then the password is verified with Active directory. Communication between CUC and active directory is transparent for ZOOM QM authentication process. </w:t>
      </w:r>
    </w:p>
    <w:p w14:paraId="0DB7A68C" w14:textId="77777777" w:rsidR="00D532E9" w:rsidRPr="0004199F" w:rsidRDefault="00D532E9" w:rsidP="004813E9">
      <w:pPr>
        <w:rPr>
          <w:lang w:val="en-GB"/>
        </w:rPr>
      </w:pPr>
      <w:r w:rsidRPr="0004199F">
        <w:rPr>
          <w:lang w:val="en-GB"/>
        </w:rPr>
        <w:object w:dxaOrig="11281" w:dyaOrig="11670" w14:anchorId="43499E1C">
          <v:shape id="_x0000_i1027" type="#_x0000_t75" style="width:469.55pt;height:486.45pt" o:ole="">
            <v:imagedata r:id="rId31" o:title=""/>
          </v:shape>
          <o:OLEObject Type="Embed" ProgID="Visio.Drawing.15" ShapeID="_x0000_i1027" DrawAspect="Content" ObjectID="_1654509853" r:id="rId32"/>
        </w:object>
      </w:r>
    </w:p>
    <w:p w14:paraId="597D0207" w14:textId="77777777" w:rsidR="005E4360" w:rsidRPr="0004199F" w:rsidRDefault="005E4360" w:rsidP="004813E9">
      <w:pPr>
        <w:rPr>
          <w:lang w:val="en-GB"/>
        </w:rPr>
      </w:pPr>
      <w:r w:rsidRPr="0004199F">
        <w:rPr>
          <w:lang w:val="en-GB"/>
        </w:rPr>
        <w:br/>
        <w:t xml:space="preserve">Imported users access the ZOOM QM via the standard User Web Interface http(s)://&lt;ZOOM_server&gt;/qm </w:t>
      </w:r>
    </w:p>
    <w:p w14:paraId="2BC3B716" w14:textId="77777777" w:rsidR="005E4360" w:rsidRPr="0004199F" w:rsidRDefault="005E4360" w:rsidP="005E4360">
      <w:pPr>
        <w:jc w:val="center"/>
        <w:rPr>
          <w:lang w:val="en-GB"/>
        </w:rPr>
      </w:pPr>
      <w:r w:rsidRPr="0004199F">
        <w:rPr>
          <w:noProof/>
          <w:lang w:val="en-GB"/>
        </w:rPr>
        <w:lastRenderedPageBreak/>
        <w:drawing>
          <wp:inline distT="0" distB="0" distL="0" distR="0" wp14:anchorId="116CAC80" wp14:editId="112264F2">
            <wp:extent cx="1440611" cy="190901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1444603" cy="1914304"/>
                    </a:xfrm>
                    <a:prstGeom prst="rect">
                      <a:avLst/>
                    </a:prstGeom>
                  </pic:spPr>
                </pic:pic>
              </a:graphicData>
            </a:graphic>
          </wp:inline>
        </w:drawing>
      </w:r>
    </w:p>
    <w:p w14:paraId="0E539A17" w14:textId="77777777" w:rsidR="005E4360" w:rsidRPr="0004199F" w:rsidRDefault="005E4360" w:rsidP="004813E9">
      <w:pPr>
        <w:rPr>
          <w:lang w:val="en-GB"/>
        </w:rPr>
      </w:pPr>
    </w:p>
    <w:p w14:paraId="384B28B1" w14:textId="77777777" w:rsidR="00D532E9" w:rsidRPr="0004199F" w:rsidRDefault="00D532E9" w:rsidP="00835D74">
      <w:pPr>
        <w:pStyle w:val="Heading2"/>
        <w:rPr>
          <w:lang w:val="en-GB"/>
        </w:rPr>
      </w:pPr>
      <w:bookmarkStart w:id="21" w:name="_Toc43896995"/>
      <w:r w:rsidRPr="0004199F">
        <w:rPr>
          <w:lang w:val="en-GB"/>
        </w:rPr>
        <w:t>User privileges</w:t>
      </w:r>
      <w:bookmarkEnd w:id="21"/>
    </w:p>
    <w:p w14:paraId="3664DAF4" w14:textId="77777777" w:rsidR="00115D7D" w:rsidRPr="0004199F" w:rsidRDefault="00D532E9" w:rsidP="00D532E9">
      <w:pPr>
        <w:rPr>
          <w:lang w:val="en-GB"/>
        </w:rPr>
      </w:pPr>
      <w:r w:rsidRPr="0004199F">
        <w:rPr>
          <w:lang w:val="en-GB"/>
        </w:rPr>
        <w:t>The callrec-z</w:t>
      </w:r>
      <w:r w:rsidR="001E634F" w:rsidRPr="0004199F">
        <w:rPr>
          <w:lang w:val="en-GB"/>
        </w:rPr>
        <w:t>q</w:t>
      </w:r>
      <w:r w:rsidRPr="0004199F">
        <w:rPr>
          <w:lang w:val="en-GB"/>
        </w:rPr>
        <w:t xml:space="preserve">m-axl-importer uses </w:t>
      </w:r>
      <w:r w:rsidR="001E634F" w:rsidRPr="0004199F">
        <w:rPr>
          <w:lang w:val="en-GB"/>
        </w:rPr>
        <w:t xml:space="preserve">for all imported users the same user role. The default user role is “Agent”. Users with “Agent” user role is allowed to see just own calls after the login (default permission user role “Agent”). </w:t>
      </w:r>
    </w:p>
    <w:p w14:paraId="56309583" w14:textId="77777777" w:rsidR="00115D7D" w:rsidRPr="0004199F" w:rsidRDefault="00115D7D" w:rsidP="00D532E9">
      <w:pPr>
        <w:rPr>
          <w:lang w:val="en-GB"/>
        </w:rPr>
      </w:pPr>
      <w:r w:rsidRPr="0004199F">
        <w:rPr>
          <w:noProof/>
          <w:lang w:val="en-GB"/>
        </w:rPr>
        <w:drawing>
          <wp:inline distT="0" distB="0" distL="0" distR="0" wp14:anchorId="6F876576" wp14:editId="384C5FFF">
            <wp:extent cx="5972810" cy="15570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972810" cy="1557020"/>
                    </a:xfrm>
                    <a:prstGeom prst="rect">
                      <a:avLst/>
                    </a:prstGeom>
                  </pic:spPr>
                </pic:pic>
              </a:graphicData>
            </a:graphic>
          </wp:inline>
        </w:drawing>
      </w:r>
    </w:p>
    <w:p w14:paraId="20E49863" w14:textId="77777777" w:rsidR="00D532E9" w:rsidRPr="0004199F" w:rsidRDefault="001E634F" w:rsidP="00D532E9">
      <w:pPr>
        <w:rPr>
          <w:lang w:val="en-GB"/>
        </w:rPr>
      </w:pPr>
      <w:r w:rsidRPr="0004199F">
        <w:rPr>
          <w:lang w:val="en-GB"/>
        </w:rPr>
        <w:t xml:space="preserve">The user role as well as group membership can be edited manually by the QM application administrator (ccmanager by default). </w:t>
      </w:r>
    </w:p>
    <w:p w14:paraId="7CB6C09D" w14:textId="77777777" w:rsidR="00823E1C" w:rsidRPr="0004199F" w:rsidRDefault="00887BC6" w:rsidP="00887BC6">
      <w:pPr>
        <w:pStyle w:val="Heading2"/>
        <w:rPr>
          <w:lang w:val="en-GB"/>
        </w:rPr>
      </w:pPr>
      <w:bookmarkStart w:id="22" w:name="_Toc43896996"/>
      <w:r w:rsidRPr="0004199F">
        <w:rPr>
          <w:lang w:val="en-GB"/>
        </w:rPr>
        <w:t>Managing imported users</w:t>
      </w:r>
      <w:bookmarkEnd w:id="22"/>
    </w:p>
    <w:p w14:paraId="0A083F26" w14:textId="77777777" w:rsidR="000D6156" w:rsidRPr="0004199F" w:rsidRDefault="000D6156" w:rsidP="00887BC6">
      <w:pPr>
        <w:rPr>
          <w:lang w:val="en-GB"/>
        </w:rPr>
      </w:pPr>
      <w:r w:rsidRPr="0004199F">
        <w:rPr>
          <w:lang w:val="en-GB"/>
        </w:rPr>
        <w:t xml:space="preserve">The callrec-zqm-axl-importer tool provides imports the users into the ZOOM Quality Management. All these imported users have the same role and are assigned to the same group. Once these users are imported, the privileged user (ccmanager by default) must manually change the role and role </w:t>
      </w:r>
      <w:r w:rsidR="000D03EE" w:rsidRPr="0004199F">
        <w:rPr>
          <w:lang w:val="en-GB"/>
        </w:rPr>
        <w:t>assignment</w:t>
      </w:r>
      <w:r w:rsidRPr="0004199F">
        <w:rPr>
          <w:lang w:val="en-GB"/>
        </w:rPr>
        <w:t xml:space="preserve"> within the ZOOM Quality Management. </w:t>
      </w:r>
    </w:p>
    <w:p w14:paraId="796B4EDF" w14:textId="77777777" w:rsidR="000D6156" w:rsidRPr="0004199F" w:rsidRDefault="00240B65" w:rsidP="00887BC6">
      <w:pPr>
        <w:rPr>
          <w:lang w:val="en-GB"/>
        </w:rPr>
      </w:pPr>
      <w:r w:rsidRPr="0004199F">
        <w:rPr>
          <w:noProof/>
          <w:lang w:val="en-GB"/>
        </w:rPr>
        <w:lastRenderedPageBreak/>
        <w:drawing>
          <wp:inline distT="0" distB="0" distL="0" distR="0" wp14:anchorId="650B847D" wp14:editId="05E69ADC">
            <wp:extent cx="5972810" cy="186499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972810" cy="1864995"/>
                    </a:xfrm>
                    <a:prstGeom prst="rect">
                      <a:avLst/>
                    </a:prstGeom>
                  </pic:spPr>
                </pic:pic>
              </a:graphicData>
            </a:graphic>
          </wp:inline>
        </w:drawing>
      </w:r>
    </w:p>
    <w:p w14:paraId="24BDB873" w14:textId="77777777" w:rsidR="00545E51" w:rsidRPr="0004199F" w:rsidRDefault="00545E51" w:rsidP="00887BC6">
      <w:pPr>
        <w:rPr>
          <w:lang w:val="en-GB"/>
        </w:rPr>
      </w:pPr>
    </w:p>
    <w:p w14:paraId="1D59DBF0" w14:textId="77777777" w:rsidR="00545E51" w:rsidRPr="0004199F" w:rsidRDefault="00545E51" w:rsidP="00887BC6">
      <w:pPr>
        <w:rPr>
          <w:lang w:val="en-GB"/>
        </w:rPr>
      </w:pPr>
      <w:r w:rsidRPr="0004199F">
        <w:rPr>
          <w:lang w:val="en-GB"/>
        </w:rPr>
        <w:t>Even it is possible to modify almost all configurations settings, only part of them should be touched.</w:t>
      </w:r>
    </w:p>
    <w:p w14:paraId="1B573698" w14:textId="77777777" w:rsidR="00545E51" w:rsidRPr="0004199F" w:rsidRDefault="0024298B" w:rsidP="00887BC6">
      <w:pPr>
        <w:rPr>
          <w:lang w:val="en-GB"/>
        </w:rPr>
      </w:pPr>
      <w:r w:rsidRPr="0004199F">
        <w:rPr>
          <w:noProof/>
          <w:lang w:val="en-GB"/>
        </w:rPr>
        <w:drawing>
          <wp:inline distT="0" distB="0" distL="0" distR="0" wp14:anchorId="7ACFAF87" wp14:editId="0C8DC46F">
            <wp:extent cx="5972810" cy="393573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972810" cy="3935730"/>
                    </a:xfrm>
                    <a:prstGeom prst="rect">
                      <a:avLst/>
                    </a:prstGeom>
                  </pic:spPr>
                </pic:pic>
              </a:graphicData>
            </a:graphic>
          </wp:inline>
        </w:drawing>
      </w:r>
    </w:p>
    <w:p w14:paraId="7BD625BB" w14:textId="77777777" w:rsidR="003A79F9" w:rsidRPr="0004199F" w:rsidRDefault="003A79F9" w:rsidP="003A79F9">
      <w:pPr>
        <w:ind w:left="2160" w:hanging="2160"/>
        <w:rPr>
          <w:b/>
          <w:lang w:val="en-GB"/>
        </w:rPr>
      </w:pPr>
      <w:r w:rsidRPr="0004199F">
        <w:rPr>
          <w:b/>
          <w:lang w:val="en-GB"/>
        </w:rPr>
        <w:t>DO NOTE EDIT</w:t>
      </w:r>
    </w:p>
    <w:p w14:paraId="61725FD5" w14:textId="77777777" w:rsidR="002864D5" w:rsidRPr="0004199F" w:rsidRDefault="002864D5" w:rsidP="003A79F9">
      <w:pPr>
        <w:ind w:left="2160" w:hanging="2160"/>
        <w:rPr>
          <w:lang w:val="en-GB"/>
        </w:rPr>
      </w:pPr>
      <w:r w:rsidRPr="0004199F">
        <w:rPr>
          <w:lang w:val="en-GB"/>
        </w:rPr>
        <w:t xml:space="preserve">The correct functionality can be broken by editing of these fields. </w:t>
      </w:r>
    </w:p>
    <w:p w14:paraId="7BD3539B" w14:textId="77777777" w:rsidR="00F62AFC" w:rsidRPr="0004199F" w:rsidRDefault="003A79F9" w:rsidP="003A79F9">
      <w:pPr>
        <w:ind w:left="2160" w:hanging="2160"/>
        <w:rPr>
          <w:lang w:val="en-GB"/>
        </w:rPr>
      </w:pPr>
      <w:r w:rsidRPr="0004199F">
        <w:rPr>
          <w:lang w:val="en-GB"/>
        </w:rPr>
        <w:t>Database:</w:t>
      </w:r>
      <w:r w:rsidRPr="0004199F">
        <w:rPr>
          <w:lang w:val="en-GB"/>
        </w:rPr>
        <w:tab/>
        <w:t>Used for use authentication. When UCCX is set, the CUCM AXL is used for user authentication. This value must be set to UCCX</w:t>
      </w:r>
    </w:p>
    <w:p w14:paraId="753B4A5B" w14:textId="77777777" w:rsidR="003A79F9" w:rsidRPr="0004199F" w:rsidRDefault="003A79F9" w:rsidP="003A79F9">
      <w:pPr>
        <w:ind w:left="2160" w:hanging="2160"/>
        <w:rPr>
          <w:lang w:val="en-GB"/>
        </w:rPr>
      </w:pPr>
      <w:r w:rsidRPr="0004199F">
        <w:rPr>
          <w:lang w:val="en-GB"/>
        </w:rPr>
        <w:t xml:space="preserve">Synchronized </w:t>
      </w:r>
      <w:r w:rsidRPr="0004199F">
        <w:rPr>
          <w:lang w:val="en-GB"/>
        </w:rPr>
        <w:tab/>
        <w:t>Enables User data synchronisation with the Database source set in the Database filed. This value must be DISABLED. Enabling the synchronisation may cause user delete</w:t>
      </w:r>
      <w:r w:rsidR="002864D5" w:rsidRPr="0004199F">
        <w:rPr>
          <w:lang w:val="en-GB"/>
        </w:rPr>
        <w:t xml:space="preserve"> or other states resulting in incorrect functionality of the </w:t>
      </w:r>
      <w:r w:rsidR="00BD597B" w:rsidRPr="0004199F">
        <w:rPr>
          <w:lang w:val="en-GB"/>
        </w:rPr>
        <w:t>callrec-zqm-axl-importer tool</w:t>
      </w:r>
      <w:r w:rsidR="002864D5" w:rsidRPr="0004199F">
        <w:rPr>
          <w:lang w:val="en-GB"/>
        </w:rPr>
        <w:t>.</w:t>
      </w:r>
    </w:p>
    <w:p w14:paraId="7EA0785F" w14:textId="77777777" w:rsidR="003A79F9" w:rsidRPr="0004199F" w:rsidRDefault="003A79F9" w:rsidP="003A79F9">
      <w:pPr>
        <w:ind w:left="2160" w:hanging="2160"/>
        <w:rPr>
          <w:lang w:val="en-GB"/>
        </w:rPr>
      </w:pPr>
      <w:r w:rsidRPr="0004199F">
        <w:rPr>
          <w:lang w:val="en-GB"/>
        </w:rPr>
        <w:lastRenderedPageBreak/>
        <w:t>Agent ID</w:t>
      </w:r>
      <w:r w:rsidRPr="0004199F">
        <w:rPr>
          <w:lang w:val="en-GB"/>
        </w:rPr>
        <w:tab/>
        <w:t>Unique ID set by the importer tool. This value is used for user data synchronisation and mapping the calls to the agent. The value consists of CUCM node name and CUCM user pkid.</w:t>
      </w:r>
    </w:p>
    <w:p w14:paraId="6D36C354" w14:textId="77777777" w:rsidR="003A79F9" w:rsidRPr="0004199F" w:rsidRDefault="003A79F9" w:rsidP="003A79F9">
      <w:pPr>
        <w:ind w:left="2160" w:hanging="2160"/>
        <w:rPr>
          <w:b/>
          <w:lang w:val="en-GB"/>
        </w:rPr>
      </w:pPr>
      <w:r w:rsidRPr="0004199F">
        <w:rPr>
          <w:b/>
          <w:lang w:val="en-GB"/>
        </w:rPr>
        <w:t>POSSIBLE TO EDIT</w:t>
      </w:r>
    </w:p>
    <w:p w14:paraId="68F0603B" w14:textId="77777777" w:rsidR="003A79F9" w:rsidRPr="0004199F" w:rsidRDefault="003A79F9" w:rsidP="003A79F9">
      <w:pPr>
        <w:ind w:left="2160" w:hanging="2160"/>
        <w:rPr>
          <w:lang w:val="en-GB"/>
        </w:rPr>
      </w:pPr>
      <w:r w:rsidRPr="0004199F">
        <w:rPr>
          <w:lang w:val="en-GB"/>
        </w:rPr>
        <w:t>Role</w:t>
      </w:r>
      <w:r w:rsidRPr="0004199F">
        <w:rPr>
          <w:lang w:val="en-GB"/>
        </w:rPr>
        <w:tab/>
        <w:t xml:space="preserve">User Role. All new imported users have the role set by the callrec-zqm-axl-importer role (Default “Agent”). If the imported user has </w:t>
      </w:r>
      <w:r w:rsidR="006F3367" w:rsidRPr="0004199F">
        <w:rPr>
          <w:lang w:val="en-GB"/>
        </w:rPr>
        <w:t>another</w:t>
      </w:r>
      <w:r w:rsidRPr="0004199F">
        <w:rPr>
          <w:lang w:val="en-GB"/>
        </w:rPr>
        <w:t xml:space="preserve"> role, the role must be edited manually. The role settings are not overwritten by the tool.</w:t>
      </w:r>
    </w:p>
    <w:p w14:paraId="68A894DE" w14:textId="77777777" w:rsidR="00AD0FB2" w:rsidRPr="0004199F" w:rsidRDefault="00AD0FB2" w:rsidP="003A79F9">
      <w:pPr>
        <w:ind w:left="2160" w:hanging="2160"/>
        <w:rPr>
          <w:lang w:val="en-GB"/>
        </w:rPr>
      </w:pPr>
      <w:r w:rsidRPr="0004199F">
        <w:rPr>
          <w:lang w:val="en-GB"/>
        </w:rPr>
        <w:t>Language</w:t>
      </w:r>
      <w:r w:rsidRPr="0004199F">
        <w:rPr>
          <w:lang w:val="en-GB"/>
        </w:rPr>
        <w:tab/>
        <w:t xml:space="preserve">The use import tool uses default language (English US). Ny user can edit its own language settings. The language settings </w:t>
      </w:r>
      <w:r w:rsidR="004E36CA" w:rsidRPr="0004199F">
        <w:rPr>
          <w:lang w:val="en-GB"/>
        </w:rPr>
        <w:t>a</w:t>
      </w:r>
      <w:r w:rsidR="006F3367" w:rsidRPr="0004199F">
        <w:rPr>
          <w:lang w:val="en-GB"/>
        </w:rPr>
        <w:t>r</w:t>
      </w:r>
      <w:r w:rsidR="004E36CA" w:rsidRPr="0004199F">
        <w:rPr>
          <w:lang w:val="en-GB"/>
        </w:rPr>
        <w:t xml:space="preserve">e not overwritten by the </w:t>
      </w:r>
      <w:r w:rsidR="00BD597B" w:rsidRPr="0004199F">
        <w:rPr>
          <w:lang w:val="en-GB"/>
        </w:rPr>
        <w:t>callrec-zqm-axl-importer tool</w:t>
      </w:r>
      <w:r w:rsidR="004E36CA" w:rsidRPr="0004199F">
        <w:rPr>
          <w:lang w:val="en-GB"/>
        </w:rPr>
        <w:t xml:space="preserve">. </w:t>
      </w:r>
    </w:p>
    <w:p w14:paraId="2663F5E5" w14:textId="77777777" w:rsidR="003A79F9" w:rsidRPr="0004199F" w:rsidRDefault="00DD0C99" w:rsidP="003A79F9">
      <w:pPr>
        <w:ind w:left="2160" w:hanging="2160"/>
        <w:rPr>
          <w:lang w:val="en-GB"/>
        </w:rPr>
      </w:pPr>
      <w:r w:rsidRPr="0004199F">
        <w:rPr>
          <w:lang w:val="en-GB"/>
        </w:rPr>
        <w:t>Team</w:t>
      </w:r>
      <w:r w:rsidRPr="0004199F">
        <w:rPr>
          <w:lang w:val="en-GB"/>
        </w:rPr>
        <w:tab/>
      </w:r>
      <w:r w:rsidR="00EA60D9" w:rsidRPr="0004199F">
        <w:rPr>
          <w:lang w:val="en-GB"/>
        </w:rPr>
        <w:t xml:space="preserve">All users are imported to the </w:t>
      </w:r>
      <w:r w:rsidR="00AD0FB2" w:rsidRPr="0004199F">
        <w:rPr>
          <w:lang w:val="en-GB"/>
        </w:rPr>
        <w:t>same group. The group is set by the Import tool. The administrator can edit the team assignment. The team is not overwritten by the tool</w:t>
      </w:r>
    </w:p>
    <w:p w14:paraId="63DD2596" w14:textId="77777777" w:rsidR="00AD0FB2" w:rsidRPr="0004199F" w:rsidRDefault="002864D5" w:rsidP="003A79F9">
      <w:pPr>
        <w:ind w:left="2160" w:hanging="2160"/>
        <w:rPr>
          <w:b/>
          <w:lang w:val="en-GB"/>
        </w:rPr>
      </w:pPr>
      <w:r w:rsidRPr="0004199F">
        <w:rPr>
          <w:b/>
          <w:lang w:val="en-GB"/>
        </w:rPr>
        <w:t>SYNCHRONIZED WITH CUCM</w:t>
      </w:r>
    </w:p>
    <w:p w14:paraId="35F7CBB3" w14:textId="77777777" w:rsidR="0036531A" w:rsidRPr="0004199F" w:rsidRDefault="002864D5" w:rsidP="002864D5">
      <w:pPr>
        <w:rPr>
          <w:lang w:val="en-GB"/>
        </w:rPr>
      </w:pPr>
      <w:r w:rsidRPr="0004199F">
        <w:rPr>
          <w:lang w:val="en-GB"/>
        </w:rPr>
        <w:t xml:space="preserve">Following fields are managed by the </w:t>
      </w:r>
      <w:r w:rsidR="00BD597B" w:rsidRPr="0004199F">
        <w:rPr>
          <w:lang w:val="en-GB"/>
        </w:rPr>
        <w:t xml:space="preserve">callrec-zqm-axl-importer tool </w:t>
      </w:r>
      <w:r w:rsidRPr="0004199F">
        <w:rPr>
          <w:lang w:val="en-GB"/>
        </w:rPr>
        <w:t xml:space="preserve">l. Any manual changes in these fields are overwritten with next run of the </w:t>
      </w:r>
      <w:r w:rsidR="00BD597B" w:rsidRPr="0004199F">
        <w:rPr>
          <w:lang w:val="en-GB"/>
        </w:rPr>
        <w:t>callrec-zqm-axl-importer tool</w:t>
      </w:r>
      <w:r w:rsidRPr="0004199F">
        <w:rPr>
          <w:lang w:val="en-GB"/>
        </w:rPr>
        <w:t>.</w:t>
      </w:r>
      <w:r w:rsidR="0036531A" w:rsidRPr="0004199F">
        <w:rPr>
          <w:lang w:val="en-GB"/>
        </w:rPr>
        <w:t xml:space="preserve"> These fields are used for display of the conversations in the conversation screen, quality management and audit logs If any change of these fields is required, the change must be applied on the CUCM server. These fields do not serve to map calls with users. Mapping of calls to users is based on </w:t>
      </w:r>
      <w:r w:rsidR="002B0059" w:rsidRPr="0004199F">
        <w:rPr>
          <w:lang w:val="en-GB"/>
        </w:rPr>
        <w:t>AgentID</w:t>
      </w:r>
      <w:r w:rsidR="0036531A" w:rsidRPr="0004199F">
        <w:rPr>
          <w:lang w:val="en-GB"/>
        </w:rPr>
        <w:t xml:space="preserve"> (CUCM user pkid).</w:t>
      </w:r>
    </w:p>
    <w:p w14:paraId="7E4E748E" w14:textId="77777777" w:rsidR="002864D5" w:rsidRPr="0004199F" w:rsidRDefault="002864D5" w:rsidP="002864D5">
      <w:pPr>
        <w:ind w:left="2160" w:hanging="2160"/>
        <w:rPr>
          <w:lang w:val="en-GB"/>
        </w:rPr>
      </w:pPr>
      <w:r w:rsidRPr="0004199F">
        <w:rPr>
          <w:lang w:val="en-GB"/>
        </w:rPr>
        <w:t>Username</w:t>
      </w:r>
      <w:r w:rsidRPr="0004199F">
        <w:rPr>
          <w:lang w:val="en-GB"/>
        </w:rPr>
        <w:tab/>
        <w:t>CUCM user login name</w:t>
      </w:r>
      <w:r w:rsidR="0036531A" w:rsidRPr="0004199F">
        <w:rPr>
          <w:lang w:val="en-GB"/>
        </w:rPr>
        <w:t>. The username is unique within the CUCM cluster. Similarly, the QM username is unique within the Quality Management.</w:t>
      </w:r>
    </w:p>
    <w:p w14:paraId="22DA6652" w14:textId="77777777" w:rsidR="002864D5" w:rsidRPr="0004199F" w:rsidRDefault="002864D5" w:rsidP="002864D5">
      <w:pPr>
        <w:rPr>
          <w:lang w:val="en-GB"/>
        </w:rPr>
      </w:pPr>
      <w:r w:rsidRPr="0004199F">
        <w:rPr>
          <w:lang w:val="en-GB"/>
        </w:rPr>
        <w:t>First</w:t>
      </w:r>
      <w:r w:rsidR="0036531A" w:rsidRPr="0004199F">
        <w:rPr>
          <w:lang w:val="en-GB"/>
        </w:rPr>
        <w:t xml:space="preserve"> </w:t>
      </w:r>
      <w:r w:rsidRPr="0004199F">
        <w:rPr>
          <w:lang w:val="en-GB"/>
        </w:rPr>
        <w:t>Name</w:t>
      </w:r>
      <w:r w:rsidR="0036531A" w:rsidRPr="0004199F">
        <w:rPr>
          <w:lang w:val="en-GB"/>
        </w:rPr>
        <w:tab/>
      </w:r>
      <w:r w:rsidR="0036531A" w:rsidRPr="0004199F">
        <w:rPr>
          <w:lang w:val="en-GB"/>
        </w:rPr>
        <w:tab/>
        <w:t>CUCM user First Name.</w:t>
      </w:r>
    </w:p>
    <w:p w14:paraId="2F941FA6" w14:textId="77777777" w:rsidR="0036531A" w:rsidRPr="0004199F" w:rsidRDefault="0036531A" w:rsidP="0036531A">
      <w:pPr>
        <w:rPr>
          <w:lang w:val="en-GB"/>
        </w:rPr>
      </w:pPr>
      <w:r w:rsidRPr="0004199F">
        <w:rPr>
          <w:lang w:val="en-GB"/>
        </w:rPr>
        <w:t xml:space="preserve">Last Name </w:t>
      </w:r>
      <w:r w:rsidRPr="0004199F">
        <w:rPr>
          <w:lang w:val="en-GB"/>
        </w:rPr>
        <w:tab/>
      </w:r>
      <w:r w:rsidRPr="0004199F">
        <w:rPr>
          <w:lang w:val="en-GB"/>
        </w:rPr>
        <w:tab/>
        <w:t>CUCM user Last Name.</w:t>
      </w:r>
    </w:p>
    <w:p w14:paraId="608EDE32" w14:textId="77777777" w:rsidR="0036531A" w:rsidRPr="0004199F" w:rsidRDefault="0036531A" w:rsidP="002864D5">
      <w:pPr>
        <w:rPr>
          <w:lang w:val="en-GB"/>
        </w:rPr>
      </w:pPr>
      <w:r w:rsidRPr="0004199F">
        <w:rPr>
          <w:lang w:val="en-GB"/>
        </w:rPr>
        <w:t>Email address</w:t>
      </w:r>
      <w:r w:rsidRPr="0004199F">
        <w:rPr>
          <w:lang w:val="en-GB"/>
        </w:rPr>
        <w:tab/>
      </w:r>
      <w:r w:rsidRPr="0004199F">
        <w:rPr>
          <w:lang w:val="en-GB"/>
        </w:rPr>
        <w:tab/>
        <w:t>CU</w:t>
      </w:r>
      <w:r w:rsidR="006C099F" w:rsidRPr="0004199F">
        <w:rPr>
          <w:lang w:val="en-GB"/>
        </w:rPr>
        <w:t>C</w:t>
      </w:r>
      <w:r w:rsidRPr="0004199F">
        <w:rPr>
          <w:lang w:val="en-GB"/>
        </w:rPr>
        <w:t>M user email address</w:t>
      </w:r>
    </w:p>
    <w:p w14:paraId="63EF1B86" w14:textId="77777777" w:rsidR="008B79AA" w:rsidRPr="0004199F" w:rsidRDefault="008B79AA" w:rsidP="008B79AA">
      <w:pPr>
        <w:rPr>
          <w:lang w:val="en-GB"/>
        </w:rPr>
      </w:pPr>
    </w:p>
    <w:p w14:paraId="66FFCB14" w14:textId="77777777" w:rsidR="00CD7518" w:rsidRPr="0004199F" w:rsidRDefault="00C741B9" w:rsidP="00C741B9">
      <w:pPr>
        <w:pStyle w:val="Heading2"/>
        <w:rPr>
          <w:lang w:val="en-GB"/>
        </w:rPr>
      </w:pPr>
      <w:bookmarkStart w:id="23" w:name="_Toc43896997"/>
      <w:r w:rsidRPr="0004199F">
        <w:rPr>
          <w:lang w:val="en-GB"/>
        </w:rPr>
        <w:t>Mapping conversations with User</w:t>
      </w:r>
      <w:r w:rsidR="00C41801" w:rsidRPr="0004199F">
        <w:rPr>
          <w:lang w:val="en-GB"/>
        </w:rPr>
        <w:t xml:space="preserve"> accounts</w:t>
      </w:r>
      <w:r w:rsidR="00AF177D" w:rsidRPr="0004199F">
        <w:rPr>
          <w:lang w:val="en-GB"/>
        </w:rPr>
        <w:t xml:space="preserve"> in QM</w:t>
      </w:r>
      <w:bookmarkEnd w:id="23"/>
    </w:p>
    <w:p w14:paraId="7E1EB194" w14:textId="77777777" w:rsidR="00CA00A8" w:rsidRPr="0004199F" w:rsidRDefault="006C099F" w:rsidP="00C741B9">
      <w:pPr>
        <w:rPr>
          <w:lang w:val="en-GB"/>
        </w:rPr>
      </w:pPr>
      <w:r w:rsidRPr="0004199F">
        <w:rPr>
          <w:lang w:val="en-GB"/>
        </w:rPr>
        <w:t>The callrec-zqm-axl-importer tool is also able to pair the recording with user account in the QM. The pairing is based on following conditions:</w:t>
      </w:r>
    </w:p>
    <w:p w14:paraId="7A8F6982" w14:textId="77777777" w:rsidR="00CA00A8" w:rsidRPr="0004199F" w:rsidRDefault="00365307" w:rsidP="008B79AA">
      <w:pPr>
        <w:ind w:left="2880" w:hanging="2304"/>
        <w:rPr>
          <w:lang w:val="en-GB"/>
        </w:rPr>
      </w:pPr>
      <w:r w:rsidRPr="0004199F">
        <w:rPr>
          <w:lang w:val="en-GB"/>
        </w:rPr>
        <w:t>U</w:t>
      </w:r>
      <w:r w:rsidR="006C099F" w:rsidRPr="0004199F">
        <w:rPr>
          <w:lang w:val="en-GB"/>
        </w:rPr>
        <w:t xml:space="preserve">ser </w:t>
      </w:r>
      <w:r w:rsidR="006F3367" w:rsidRPr="0004199F">
        <w:rPr>
          <w:lang w:val="en-GB"/>
        </w:rPr>
        <w:t>AgentID</w:t>
      </w:r>
      <w:r w:rsidR="006C099F" w:rsidRPr="0004199F">
        <w:rPr>
          <w:lang w:val="en-GB"/>
        </w:rPr>
        <w:t xml:space="preserve"> </w:t>
      </w:r>
      <w:r w:rsidRPr="0004199F">
        <w:rPr>
          <w:lang w:val="en-GB"/>
        </w:rPr>
        <w:tab/>
        <w:t>– This parameter is not changed from the imported one</w:t>
      </w:r>
      <w:r w:rsidR="007A4FE3" w:rsidRPr="0004199F">
        <w:rPr>
          <w:lang w:val="en-GB"/>
        </w:rPr>
        <w:t xml:space="preserve">. The value consists of CUCM node name and CUCM user pkid.. The value </w:t>
      </w:r>
      <w:r w:rsidR="008B79AA" w:rsidRPr="0004199F">
        <w:rPr>
          <w:lang w:val="en-GB"/>
        </w:rPr>
        <w:t>must be unique within installation.</w:t>
      </w:r>
    </w:p>
    <w:p w14:paraId="6ACF8C0C" w14:textId="77777777" w:rsidR="00365307" w:rsidRPr="0004199F" w:rsidRDefault="00365307" w:rsidP="00CA00A8">
      <w:pPr>
        <w:ind w:left="2880" w:hanging="2304"/>
        <w:rPr>
          <w:lang w:val="en-GB"/>
        </w:rPr>
      </w:pPr>
      <w:r w:rsidRPr="0004199F">
        <w:rPr>
          <w:lang w:val="en-GB"/>
        </w:rPr>
        <w:t xml:space="preserve">Devices assigned to user </w:t>
      </w:r>
      <w:r w:rsidRPr="0004199F">
        <w:rPr>
          <w:lang w:val="en-GB"/>
        </w:rPr>
        <w:tab/>
        <w:t xml:space="preserve">- </w:t>
      </w:r>
      <w:r w:rsidR="003315AF" w:rsidRPr="0004199F">
        <w:rPr>
          <w:lang w:val="en-GB"/>
        </w:rPr>
        <w:t xml:space="preserve">The user has </w:t>
      </w:r>
      <w:r w:rsidR="006F3367" w:rsidRPr="0004199F">
        <w:rPr>
          <w:lang w:val="en-GB"/>
        </w:rPr>
        <w:t xml:space="preserve">been </w:t>
      </w:r>
      <w:r w:rsidR="003315AF" w:rsidRPr="0004199F">
        <w:rPr>
          <w:lang w:val="en-GB"/>
        </w:rPr>
        <w:t>assigned controlled devic</w:t>
      </w:r>
      <w:r w:rsidR="006F3367" w:rsidRPr="0004199F">
        <w:rPr>
          <w:lang w:val="en-GB"/>
        </w:rPr>
        <w:t>es i</w:t>
      </w:r>
      <w:r w:rsidRPr="0004199F">
        <w:rPr>
          <w:lang w:val="en-GB"/>
        </w:rPr>
        <w:t xml:space="preserve">n the configuration of </w:t>
      </w:r>
      <w:r w:rsidR="00CA00A8" w:rsidRPr="0004199F">
        <w:rPr>
          <w:lang w:val="en-GB"/>
        </w:rPr>
        <w:t xml:space="preserve"> </w:t>
      </w:r>
      <w:r w:rsidRPr="0004199F">
        <w:rPr>
          <w:lang w:val="en-GB"/>
        </w:rPr>
        <w:t>CUCM</w:t>
      </w:r>
      <w:r w:rsidR="003315AF" w:rsidRPr="0004199F">
        <w:rPr>
          <w:lang w:val="en-GB"/>
        </w:rPr>
        <w:t xml:space="preserve">. </w:t>
      </w:r>
      <w:r w:rsidR="00CA00A8" w:rsidRPr="0004199F">
        <w:rPr>
          <w:lang w:val="en-GB"/>
        </w:rPr>
        <w:t>These devices are matched to CALLING_TERMINAL and CALLED_TERMINAL information provided by the CUCM CTI notification messages.</w:t>
      </w:r>
      <w:r w:rsidR="008B79AA" w:rsidRPr="0004199F">
        <w:rPr>
          <w:lang w:val="en-GB"/>
        </w:rPr>
        <w:t xml:space="preserve"> The device name must unique within the installation.</w:t>
      </w:r>
    </w:p>
    <w:p w14:paraId="373C90E3" w14:textId="77777777" w:rsidR="00CA00A8" w:rsidRPr="0004199F" w:rsidRDefault="007A4FE3" w:rsidP="007A4FE3">
      <w:pPr>
        <w:jc w:val="center"/>
        <w:rPr>
          <w:lang w:val="en-GB"/>
        </w:rPr>
      </w:pPr>
      <w:r w:rsidRPr="0004199F">
        <w:rPr>
          <w:noProof/>
          <w:lang w:val="en-GB"/>
        </w:rPr>
        <w:lastRenderedPageBreak/>
        <w:drawing>
          <wp:inline distT="0" distB="0" distL="0" distR="0" wp14:anchorId="35B58980" wp14:editId="1068CFAA">
            <wp:extent cx="3793768" cy="29181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3800031" cy="2922946"/>
                    </a:xfrm>
                    <a:prstGeom prst="rect">
                      <a:avLst/>
                    </a:prstGeom>
                  </pic:spPr>
                </pic:pic>
              </a:graphicData>
            </a:graphic>
          </wp:inline>
        </w:drawing>
      </w:r>
    </w:p>
    <w:p w14:paraId="298F16EE" w14:textId="77777777" w:rsidR="007A4FE3" w:rsidRPr="0004199F" w:rsidRDefault="007A4FE3" w:rsidP="007A4FE3">
      <w:pPr>
        <w:jc w:val="center"/>
        <w:rPr>
          <w:lang w:val="en-GB"/>
        </w:rPr>
      </w:pPr>
      <w:r w:rsidRPr="0004199F">
        <w:rPr>
          <w:noProof/>
          <w:lang w:val="en-GB"/>
        </w:rPr>
        <w:drawing>
          <wp:inline distT="0" distB="0" distL="0" distR="0" wp14:anchorId="1FF37045" wp14:editId="5926D3CB">
            <wp:extent cx="4025787" cy="34270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2251" cy="3432515"/>
                    </a:xfrm>
                    <a:prstGeom prst="rect">
                      <a:avLst/>
                    </a:prstGeom>
                  </pic:spPr>
                </pic:pic>
              </a:graphicData>
            </a:graphic>
          </wp:inline>
        </w:drawing>
      </w:r>
    </w:p>
    <w:p w14:paraId="716F605B" w14:textId="77777777" w:rsidR="00E066BD" w:rsidRPr="0004199F" w:rsidRDefault="00CB18D9" w:rsidP="00835D74">
      <w:pPr>
        <w:pStyle w:val="Heading2"/>
        <w:rPr>
          <w:lang w:val="en-GB"/>
        </w:rPr>
      </w:pPr>
      <w:bookmarkStart w:id="24" w:name="_Toc43896998"/>
      <w:r w:rsidRPr="0004199F">
        <w:rPr>
          <w:lang w:val="en-GB"/>
        </w:rPr>
        <w:t>Disabling the user from QM user import</w:t>
      </w:r>
      <w:bookmarkEnd w:id="24"/>
    </w:p>
    <w:p w14:paraId="58D0703A" w14:textId="77777777" w:rsidR="001B6653" w:rsidRPr="0004199F" w:rsidRDefault="00CB18D9" w:rsidP="00CB18D9">
      <w:pPr>
        <w:rPr>
          <w:lang w:val="en-GB"/>
        </w:rPr>
      </w:pPr>
      <w:r w:rsidRPr="0004199F">
        <w:rPr>
          <w:lang w:val="en-GB"/>
        </w:rPr>
        <w:t>The user can be disabled to login into ZOOM Quality Management by the configuration change on CUCM site. This change can be done by removing the user from Access Control Group used by the by the callrec-zqm-axl-importer tool for user import.</w:t>
      </w:r>
      <w:r w:rsidR="003A77AC" w:rsidRPr="0004199F">
        <w:rPr>
          <w:lang w:val="en-GB"/>
        </w:rPr>
        <w:t xml:space="preserve"> </w:t>
      </w:r>
      <w:r w:rsidR="001B6653" w:rsidRPr="0004199F">
        <w:rPr>
          <w:noProof/>
          <w:lang w:val="en-GB"/>
        </w:rPr>
        <w:lastRenderedPageBreak/>
        <w:drawing>
          <wp:inline distT="0" distB="0" distL="0" distR="0" wp14:anchorId="4197EC96" wp14:editId="7C5C0829">
            <wp:extent cx="5657850" cy="754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7543800"/>
                    </a:xfrm>
                    <a:prstGeom prst="rect">
                      <a:avLst/>
                    </a:prstGeom>
                  </pic:spPr>
                </pic:pic>
              </a:graphicData>
            </a:graphic>
          </wp:inline>
        </w:drawing>
      </w:r>
    </w:p>
    <w:p w14:paraId="4F6E53EF" w14:textId="77777777" w:rsidR="00CB18D9" w:rsidRPr="0004199F" w:rsidRDefault="00CB18D9" w:rsidP="00CB18D9">
      <w:pPr>
        <w:rPr>
          <w:lang w:val="en-GB"/>
        </w:rPr>
      </w:pPr>
      <w:r w:rsidRPr="0004199F">
        <w:rPr>
          <w:lang w:val="en-GB"/>
        </w:rPr>
        <w:t xml:space="preserve">After this change, the by the callrec-zqm-axl-importer tool sets this user in the ZOOM Quality Management as INACTIVE. Calls will be matched with the user account, </w:t>
      </w:r>
      <w:r w:rsidR="003A77AC" w:rsidRPr="0004199F">
        <w:rPr>
          <w:lang w:val="en-GB"/>
        </w:rPr>
        <w:t xml:space="preserve">because the device remains associated with </w:t>
      </w:r>
      <w:r w:rsidR="003A77AC" w:rsidRPr="0004199F">
        <w:rPr>
          <w:lang w:val="en-GB"/>
        </w:rPr>
        <w:lastRenderedPageBreak/>
        <w:t xml:space="preserve">the user, </w:t>
      </w:r>
      <w:r w:rsidRPr="0004199F">
        <w:rPr>
          <w:lang w:val="en-GB"/>
        </w:rPr>
        <w:t xml:space="preserve">but the user will not be allowed to login into ZOOM Quality Management UI. </w:t>
      </w:r>
    </w:p>
    <w:p w14:paraId="5696E31F" w14:textId="77777777" w:rsidR="00CB18D9" w:rsidRPr="0004199F" w:rsidRDefault="003A77AC" w:rsidP="00CB18D9">
      <w:pPr>
        <w:rPr>
          <w:lang w:val="en-GB"/>
        </w:rPr>
      </w:pPr>
      <w:r w:rsidRPr="0004199F">
        <w:rPr>
          <w:lang w:val="en-GB"/>
        </w:rPr>
        <w:t xml:space="preserve">Disabling mapping of user account in ZOOM Quality Management UI t with the device can be achieved by remove of controlled device from the user account in the CUCM configuration. </w:t>
      </w:r>
    </w:p>
    <w:p w14:paraId="7593FA4B" w14:textId="77777777" w:rsidR="003A77AC" w:rsidRPr="0004199F" w:rsidRDefault="003A77AC" w:rsidP="00CB18D9">
      <w:pPr>
        <w:rPr>
          <w:lang w:val="en-GB"/>
        </w:rPr>
      </w:pPr>
      <w:r w:rsidRPr="0004199F">
        <w:rPr>
          <w:noProof/>
          <w:lang w:val="en-GB"/>
        </w:rPr>
        <w:drawing>
          <wp:inline distT="0" distB="0" distL="0" distR="0" wp14:anchorId="71B20CA5" wp14:editId="569C0A9B">
            <wp:extent cx="5581650" cy="7381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7381875"/>
                    </a:xfrm>
                    <a:prstGeom prst="rect">
                      <a:avLst/>
                    </a:prstGeom>
                  </pic:spPr>
                </pic:pic>
              </a:graphicData>
            </a:graphic>
          </wp:inline>
        </w:drawing>
      </w:r>
    </w:p>
    <w:p w14:paraId="48F60DE0" w14:textId="77777777" w:rsidR="00186CDD" w:rsidRPr="0004199F" w:rsidRDefault="003A77AC" w:rsidP="00CB18D9">
      <w:pPr>
        <w:rPr>
          <w:lang w:val="en-GB"/>
        </w:rPr>
      </w:pPr>
      <w:r w:rsidRPr="0004199F">
        <w:rPr>
          <w:lang w:val="en-GB"/>
        </w:rPr>
        <w:lastRenderedPageBreak/>
        <w:t>If the device association is removed and ser is not part of the Access control group, as shown on the picture above</w:t>
      </w:r>
      <w:r w:rsidR="00186CDD" w:rsidRPr="0004199F">
        <w:rPr>
          <w:lang w:val="en-GB"/>
        </w:rPr>
        <w:t>, the user will be marked in the OOM Quality Management as DELETED.</w:t>
      </w:r>
    </w:p>
    <w:p w14:paraId="227F2351" w14:textId="77777777" w:rsidR="003A77AC" w:rsidRPr="0004199F" w:rsidRDefault="00186CDD" w:rsidP="00CB18D9">
      <w:pPr>
        <w:rPr>
          <w:lang w:val="en-GB"/>
        </w:rPr>
      </w:pPr>
      <w:r w:rsidRPr="0004199F">
        <w:rPr>
          <w:lang w:val="en-GB"/>
        </w:rPr>
        <w:t xml:space="preserve">If the device association is removed, but the user remains in the Access Control Group, the user will remain ACTIVE in the ZOOM Quality Management. Calls will not pair with this account anymore, but the user will be able to login </w:t>
      </w:r>
      <w:r w:rsidR="006F3367" w:rsidRPr="0004199F">
        <w:rPr>
          <w:lang w:val="en-GB"/>
        </w:rPr>
        <w:t>WebUI</w:t>
      </w:r>
      <w:r w:rsidRPr="0004199F">
        <w:rPr>
          <w:lang w:val="en-GB"/>
        </w:rPr>
        <w:t xml:space="preserve"> using authentication with CUCM.</w:t>
      </w:r>
    </w:p>
    <w:p w14:paraId="027AA535" w14:textId="77777777" w:rsidR="00186CDD" w:rsidRPr="0004199F" w:rsidRDefault="00186CDD" w:rsidP="00CB18D9">
      <w:pPr>
        <w:rPr>
          <w:lang w:val="en-GB"/>
        </w:rPr>
      </w:pPr>
      <w:r w:rsidRPr="0004199F">
        <w:rPr>
          <w:lang w:val="en-GB"/>
        </w:rPr>
        <w:t>Adding the user back to Access Control Group are associating the device with the user account will activate the appropriate functionality without any impact on the user account itself.</w:t>
      </w:r>
    </w:p>
    <w:p w14:paraId="3620A05F" w14:textId="77777777" w:rsidR="00391B98" w:rsidRPr="0004199F" w:rsidRDefault="00391B98" w:rsidP="00835D74">
      <w:pPr>
        <w:pStyle w:val="Heading2"/>
        <w:rPr>
          <w:lang w:val="en-GB"/>
        </w:rPr>
      </w:pPr>
      <w:bookmarkStart w:id="25" w:name="_Toc43896999"/>
      <w:r w:rsidRPr="0004199F">
        <w:rPr>
          <w:lang w:val="en-GB"/>
        </w:rPr>
        <w:t>User delete in CUCM</w:t>
      </w:r>
      <w:bookmarkEnd w:id="25"/>
    </w:p>
    <w:p w14:paraId="1CB5263F" w14:textId="77777777" w:rsidR="00391B98" w:rsidRPr="0004199F" w:rsidRDefault="00391B98" w:rsidP="00391B98">
      <w:pPr>
        <w:rPr>
          <w:lang w:val="en-GB"/>
        </w:rPr>
      </w:pPr>
      <w:r w:rsidRPr="0004199F">
        <w:rPr>
          <w:lang w:val="en-GB"/>
        </w:rPr>
        <w:t xml:space="preserve">If the user is deleted in CUCM, the change is propagated into ZOOM application. This use is marked as DELETED in ZOOM application. The recordings of DELETED user remain searchable in the QM. </w:t>
      </w:r>
    </w:p>
    <w:p w14:paraId="6C88FF2C" w14:textId="77777777" w:rsidR="00391B98" w:rsidRPr="0004199F" w:rsidRDefault="00391B98" w:rsidP="00391B98">
      <w:pPr>
        <w:rPr>
          <w:lang w:val="en-GB"/>
        </w:rPr>
      </w:pPr>
      <w:r w:rsidRPr="0004199F">
        <w:rPr>
          <w:b/>
          <w:lang w:val="en-GB"/>
        </w:rPr>
        <w:t>NOTE:</w:t>
      </w:r>
      <w:r w:rsidRPr="0004199F">
        <w:rPr>
          <w:lang w:val="en-GB"/>
        </w:rPr>
        <w:t xml:space="preserve"> By delete of a user in CUCM and creating new one with same parameters causes creating of new user in ZOOM application. The newly created user in CUCM has different user_pkid parameter. Original user in ZOOM application is marked as DELETED and his login is renamed by callrec-zqm-axl-importer tool to ensure the uniqueness of user accounts.</w:t>
      </w:r>
    </w:p>
    <w:p w14:paraId="5EB23557" w14:textId="77777777" w:rsidR="00835D74" w:rsidRPr="0004199F" w:rsidRDefault="00B46436" w:rsidP="00683C59">
      <w:pPr>
        <w:rPr>
          <w:lang w:val="en-GB"/>
        </w:rPr>
      </w:pPr>
      <w:r w:rsidRPr="0004199F">
        <w:rPr>
          <w:lang w:val="en-GB"/>
        </w:rPr>
        <w:t>\</w:t>
      </w:r>
    </w:p>
    <w:p w14:paraId="75B53C45" w14:textId="77777777" w:rsidR="002D14FC" w:rsidRPr="0004199F" w:rsidRDefault="002D14FC" w:rsidP="002D14FC">
      <w:pPr>
        <w:pStyle w:val="Heading1"/>
        <w:rPr>
          <w:lang w:val="en-GB"/>
        </w:rPr>
      </w:pPr>
      <w:bookmarkStart w:id="26" w:name="_Toc43897000"/>
      <w:r w:rsidRPr="0004199F">
        <w:rPr>
          <w:lang w:val="en-GB"/>
        </w:rPr>
        <w:lastRenderedPageBreak/>
        <w:t>Deployment</w:t>
      </w:r>
      <w:bookmarkEnd w:id="26"/>
    </w:p>
    <w:p w14:paraId="44D611F6" w14:textId="77777777" w:rsidR="002D14FC" w:rsidRPr="0004199F" w:rsidRDefault="002D14FC" w:rsidP="002D14FC">
      <w:pPr>
        <w:pStyle w:val="Heading2"/>
        <w:rPr>
          <w:lang w:val="en-GB"/>
        </w:rPr>
      </w:pPr>
      <w:bookmarkStart w:id="27" w:name="_Toc43897001"/>
      <w:r w:rsidRPr="0004199F">
        <w:rPr>
          <w:lang w:val="en-GB"/>
        </w:rPr>
        <w:t>Deployment prerequisites</w:t>
      </w:r>
      <w:bookmarkEnd w:id="27"/>
    </w:p>
    <w:p w14:paraId="637BDD9C" w14:textId="77777777" w:rsidR="002D14FC" w:rsidRPr="0004199F" w:rsidRDefault="002D14FC" w:rsidP="002D14FC">
      <w:pPr>
        <w:jc w:val="both"/>
        <w:rPr>
          <w:lang w:val="en-GB"/>
        </w:rPr>
      </w:pPr>
      <w:r w:rsidRPr="0004199F">
        <w:rPr>
          <w:lang w:val="en-GB"/>
        </w:rPr>
        <w:t xml:space="preserve">To successfully deploy and run </w:t>
      </w:r>
      <w:r w:rsidR="00643C7B" w:rsidRPr="0004199F">
        <w:rPr>
          <w:lang w:val="en-GB"/>
        </w:rPr>
        <w:t>callrec-zqm-axl-importer tool</w:t>
      </w:r>
      <w:r w:rsidR="00875EDC" w:rsidRPr="0004199F">
        <w:rPr>
          <w:lang w:val="en-GB"/>
        </w:rPr>
        <w:t xml:space="preserve"> following prerequisites needs to be met: </w:t>
      </w:r>
    </w:p>
    <w:p w14:paraId="21F1A24F" w14:textId="77777777" w:rsidR="008D57B0" w:rsidRPr="0004199F" w:rsidRDefault="00875EDC" w:rsidP="000A731A">
      <w:pPr>
        <w:pStyle w:val="Bulletsnormal"/>
        <w:numPr>
          <w:ilvl w:val="0"/>
          <w:numId w:val="22"/>
        </w:numPr>
        <w:rPr>
          <w:lang w:val="en-GB"/>
        </w:rPr>
      </w:pPr>
      <w:r w:rsidRPr="0004199F">
        <w:rPr>
          <w:lang w:val="en-GB"/>
        </w:rPr>
        <w:t>ZOOM Quality Management version 6.x</w:t>
      </w:r>
      <w:r w:rsidR="002D14FC" w:rsidRPr="0004199F">
        <w:rPr>
          <w:lang w:val="en-GB"/>
        </w:rPr>
        <w:t xml:space="preserve"> </w:t>
      </w:r>
    </w:p>
    <w:p w14:paraId="4DEC751C" w14:textId="77777777" w:rsidR="00875EDC" w:rsidRPr="0004199F" w:rsidRDefault="00875EDC" w:rsidP="000A731A">
      <w:pPr>
        <w:pStyle w:val="Bulletsnormal"/>
        <w:numPr>
          <w:ilvl w:val="0"/>
          <w:numId w:val="22"/>
        </w:numPr>
        <w:rPr>
          <w:lang w:val="en-GB"/>
        </w:rPr>
      </w:pPr>
      <w:r w:rsidRPr="0004199F">
        <w:rPr>
          <w:lang w:val="en-GB"/>
        </w:rPr>
        <w:t>CUCM version 11.5 and higher</w:t>
      </w:r>
    </w:p>
    <w:p w14:paraId="035586CC" w14:textId="77777777" w:rsidR="009222F2" w:rsidRPr="0004199F" w:rsidRDefault="009222F2" w:rsidP="009222F2">
      <w:pPr>
        <w:pStyle w:val="Heading3"/>
        <w:rPr>
          <w:lang w:val="en-GB"/>
        </w:rPr>
      </w:pPr>
      <w:bookmarkStart w:id="28" w:name="_Ref39575170"/>
      <w:bookmarkStart w:id="29" w:name="_Toc43897002"/>
      <w:r w:rsidRPr="0004199F">
        <w:rPr>
          <w:lang w:val="en-GB"/>
        </w:rPr>
        <w:t>Prepare API User on CUCM</w:t>
      </w:r>
      <w:bookmarkEnd w:id="28"/>
      <w:bookmarkEnd w:id="29"/>
    </w:p>
    <w:p w14:paraId="0320E880" w14:textId="77777777" w:rsidR="007C4816" w:rsidRPr="0004199F" w:rsidRDefault="007C4816" w:rsidP="007C4816">
      <w:pPr>
        <w:rPr>
          <w:lang w:val="en-GB"/>
        </w:rPr>
      </w:pPr>
      <w:r w:rsidRPr="0004199F">
        <w:rPr>
          <w:lang w:val="en-GB"/>
        </w:rPr>
        <w:t>The API user is used by the zqm-axl-importer tool to connect to CUCM and download information about devices and users.</w:t>
      </w:r>
    </w:p>
    <w:p w14:paraId="2084264E" w14:textId="77777777" w:rsidR="007C4816" w:rsidRPr="0004199F" w:rsidRDefault="007C4816" w:rsidP="007C4816">
      <w:pPr>
        <w:pStyle w:val="Heading4"/>
        <w:rPr>
          <w:lang w:val="en-GB"/>
        </w:rPr>
      </w:pPr>
      <w:bookmarkStart w:id="30" w:name="_Ref40357600"/>
      <w:r w:rsidRPr="0004199F">
        <w:rPr>
          <w:lang w:val="en-GB"/>
        </w:rPr>
        <w:t>Prepare Access Control Group</w:t>
      </w:r>
      <w:bookmarkEnd w:id="30"/>
    </w:p>
    <w:p w14:paraId="08BE53D6" w14:textId="77777777" w:rsidR="009222F2" w:rsidRPr="0004199F" w:rsidRDefault="009222F2" w:rsidP="009222F2">
      <w:pPr>
        <w:rPr>
          <w:b/>
          <w:lang w:val="en-GB"/>
        </w:rPr>
      </w:pPr>
      <w:r w:rsidRPr="0004199F">
        <w:rPr>
          <w:lang w:val="en-GB"/>
        </w:rPr>
        <w:t xml:space="preserve">Connect to your CUCM and go to </w:t>
      </w:r>
      <w:r w:rsidRPr="0004199F">
        <w:rPr>
          <w:b/>
          <w:lang w:val="en-GB"/>
        </w:rPr>
        <w:t>User Management &gt; User Settings &gt; Access Control Groups</w:t>
      </w:r>
    </w:p>
    <w:p w14:paraId="08A2E687" w14:textId="77777777" w:rsidR="009222F2" w:rsidRPr="0004199F" w:rsidRDefault="009222F2" w:rsidP="009222F2">
      <w:pPr>
        <w:rPr>
          <w:lang w:val="en-GB"/>
        </w:rPr>
      </w:pPr>
      <w:r w:rsidRPr="0004199F">
        <w:rPr>
          <w:noProof/>
          <w:lang w:val="en-GB"/>
        </w:rPr>
        <w:drawing>
          <wp:inline distT="0" distB="0" distL="0" distR="0" wp14:anchorId="3B4FAF1B" wp14:editId="7AFD6DA1">
            <wp:extent cx="5972810" cy="2612390"/>
            <wp:effectExtent l="0" t="0" r="889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972810" cy="2612390"/>
                    </a:xfrm>
                    <a:prstGeom prst="rect">
                      <a:avLst/>
                    </a:prstGeom>
                  </pic:spPr>
                </pic:pic>
              </a:graphicData>
            </a:graphic>
          </wp:inline>
        </w:drawing>
      </w:r>
    </w:p>
    <w:p w14:paraId="6C727BD8" w14:textId="77777777" w:rsidR="007C4816" w:rsidRPr="0004199F" w:rsidRDefault="007C4816" w:rsidP="009222F2">
      <w:pPr>
        <w:rPr>
          <w:lang w:val="en-GB"/>
        </w:rPr>
      </w:pPr>
    </w:p>
    <w:p w14:paraId="7F05ED26" w14:textId="77777777" w:rsidR="009222F2" w:rsidRPr="0004199F" w:rsidRDefault="009222F2" w:rsidP="009222F2">
      <w:pPr>
        <w:rPr>
          <w:b/>
          <w:lang w:val="en-GB"/>
        </w:rPr>
      </w:pPr>
      <w:r w:rsidRPr="0004199F">
        <w:rPr>
          <w:lang w:val="en-GB"/>
        </w:rPr>
        <w:t xml:space="preserve">Click </w:t>
      </w:r>
      <w:r w:rsidRPr="0004199F">
        <w:rPr>
          <w:b/>
          <w:lang w:val="en-GB"/>
        </w:rPr>
        <w:t xml:space="preserve">Add New </w:t>
      </w:r>
    </w:p>
    <w:p w14:paraId="2167C95C" w14:textId="77777777" w:rsidR="009222F2" w:rsidRPr="0004199F" w:rsidRDefault="009222F2" w:rsidP="009222F2">
      <w:pPr>
        <w:rPr>
          <w:b/>
          <w:lang w:val="en-GB"/>
        </w:rPr>
      </w:pPr>
      <w:r w:rsidRPr="0004199F">
        <w:rPr>
          <w:noProof/>
          <w:lang w:val="en-GB"/>
        </w:rPr>
        <w:drawing>
          <wp:inline distT="0" distB="0" distL="0" distR="0" wp14:anchorId="6763BCFC" wp14:editId="7856075B">
            <wp:extent cx="5972810" cy="2035175"/>
            <wp:effectExtent l="0" t="0" r="8890" b="317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972810" cy="2035175"/>
                    </a:xfrm>
                    <a:prstGeom prst="rect">
                      <a:avLst/>
                    </a:prstGeom>
                  </pic:spPr>
                </pic:pic>
              </a:graphicData>
            </a:graphic>
          </wp:inline>
        </w:drawing>
      </w:r>
    </w:p>
    <w:p w14:paraId="25A4A052" w14:textId="77777777" w:rsidR="009222F2" w:rsidRPr="0004199F" w:rsidRDefault="009222F2" w:rsidP="009222F2">
      <w:pPr>
        <w:rPr>
          <w:lang w:val="en-GB"/>
        </w:rPr>
      </w:pPr>
      <w:r w:rsidRPr="0004199F">
        <w:rPr>
          <w:lang w:val="en-GB"/>
        </w:rPr>
        <w:lastRenderedPageBreak/>
        <w:t>Enter a Name for the access control group (AXL API for example) and save the settings.</w:t>
      </w:r>
    </w:p>
    <w:p w14:paraId="37A731B9" w14:textId="77777777" w:rsidR="009222F2" w:rsidRPr="0004199F" w:rsidRDefault="009222F2" w:rsidP="009222F2">
      <w:pPr>
        <w:rPr>
          <w:lang w:val="en-GB"/>
        </w:rPr>
      </w:pPr>
      <w:r w:rsidRPr="0004199F">
        <w:rPr>
          <w:noProof/>
          <w:lang w:val="en-GB"/>
        </w:rPr>
        <w:drawing>
          <wp:inline distT="0" distB="0" distL="0" distR="0" wp14:anchorId="176518E9" wp14:editId="1C795706">
            <wp:extent cx="5972810" cy="2891155"/>
            <wp:effectExtent l="0" t="0" r="8890" b="444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972810" cy="2891155"/>
                    </a:xfrm>
                    <a:prstGeom prst="rect">
                      <a:avLst/>
                    </a:prstGeom>
                  </pic:spPr>
                </pic:pic>
              </a:graphicData>
            </a:graphic>
          </wp:inline>
        </w:drawing>
      </w:r>
    </w:p>
    <w:p w14:paraId="242B4812" w14:textId="77777777" w:rsidR="007C4816" w:rsidRPr="0004199F" w:rsidRDefault="007C4816" w:rsidP="009222F2">
      <w:pPr>
        <w:rPr>
          <w:rStyle w:val="zoomuserdocsvariablesvarproductscorecardname"/>
          <w:lang w:val="en-GB"/>
        </w:rPr>
      </w:pPr>
    </w:p>
    <w:p w14:paraId="2B78A76B" w14:textId="77777777" w:rsidR="009222F2" w:rsidRPr="0004199F" w:rsidRDefault="009B4831" w:rsidP="009222F2">
      <w:pPr>
        <w:rPr>
          <w:rStyle w:val="zoomuserdocsvariablesvarproductscorecardname"/>
          <w:lang w:val="en-GB"/>
        </w:rPr>
      </w:pPr>
      <w:r w:rsidRPr="0004199F">
        <w:rPr>
          <w:rStyle w:val="zoomuserdocsvariablesvarproductscorecardname"/>
          <w:lang w:val="en-GB"/>
        </w:rPr>
        <w:t xml:space="preserve">From Related Links, select </w:t>
      </w:r>
      <w:r w:rsidRPr="0004199F">
        <w:rPr>
          <w:rStyle w:val="zoomuserdocsvariablesvarproductscorecardname"/>
          <w:b/>
          <w:lang w:val="en-GB"/>
        </w:rPr>
        <w:t>Assign Role to Access Control Group</w:t>
      </w:r>
      <w:r w:rsidRPr="0004199F">
        <w:rPr>
          <w:rStyle w:val="zoomuserdocsvariablesvarproductscorecardname"/>
          <w:lang w:val="en-GB"/>
        </w:rPr>
        <w:t xml:space="preserve">, and click </w:t>
      </w:r>
      <w:r w:rsidRPr="0004199F">
        <w:rPr>
          <w:rStyle w:val="zoomuserdocsvariablesvarproductscorecardname"/>
          <w:b/>
          <w:lang w:val="en-GB"/>
        </w:rPr>
        <w:t>Go</w:t>
      </w:r>
      <w:r w:rsidRPr="0004199F">
        <w:rPr>
          <w:rStyle w:val="zoomuserdocsvariablesvarproductscorecardname"/>
          <w:lang w:val="en-GB"/>
        </w:rPr>
        <w:t>.</w:t>
      </w:r>
    </w:p>
    <w:p w14:paraId="4EBB7548" w14:textId="77777777" w:rsidR="009B4831" w:rsidRPr="0004199F" w:rsidRDefault="009B4831" w:rsidP="009222F2">
      <w:pPr>
        <w:rPr>
          <w:lang w:val="en-GB"/>
        </w:rPr>
      </w:pPr>
      <w:r w:rsidRPr="0004199F">
        <w:rPr>
          <w:noProof/>
          <w:lang w:val="en-GB"/>
        </w:rPr>
        <w:drawing>
          <wp:inline distT="0" distB="0" distL="0" distR="0" wp14:anchorId="760C3361" wp14:editId="4D1C04E7">
            <wp:extent cx="5972810" cy="2942590"/>
            <wp:effectExtent l="0" t="0" r="889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972810" cy="2942590"/>
                    </a:xfrm>
                    <a:prstGeom prst="rect">
                      <a:avLst/>
                    </a:prstGeom>
                  </pic:spPr>
                </pic:pic>
              </a:graphicData>
            </a:graphic>
          </wp:inline>
        </w:drawing>
      </w:r>
    </w:p>
    <w:p w14:paraId="088F3AF4" w14:textId="77777777" w:rsidR="007C4816" w:rsidRPr="0004199F" w:rsidRDefault="007C4816" w:rsidP="009222F2">
      <w:pPr>
        <w:rPr>
          <w:rStyle w:val="zoomuserdocsvariablesvarproductscorecardname"/>
          <w:lang w:val="en-GB"/>
        </w:rPr>
      </w:pPr>
    </w:p>
    <w:p w14:paraId="79D5566A" w14:textId="77777777" w:rsidR="00535B11" w:rsidRPr="0004199F" w:rsidRDefault="00535B11" w:rsidP="009222F2">
      <w:pPr>
        <w:rPr>
          <w:rStyle w:val="zoomuserdocsvariablesvarproductscorecardname"/>
          <w:lang w:val="en-GB"/>
        </w:rPr>
      </w:pPr>
      <w:r w:rsidRPr="0004199F">
        <w:rPr>
          <w:rStyle w:val="zoomuserdocsvariablesvarproductscorecardname"/>
          <w:lang w:val="en-GB"/>
        </w:rPr>
        <w:t xml:space="preserve">Select </w:t>
      </w:r>
      <w:r w:rsidRPr="0004199F">
        <w:rPr>
          <w:rStyle w:val="zoomuserdocsvariablesvarproductscorecardname"/>
          <w:b/>
          <w:lang w:val="en-GB"/>
        </w:rPr>
        <w:t>Assign Role to Group</w:t>
      </w:r>
    </w:p>
    <w:p w14:paraId="08610E0F" w14:textId="77777777" w:rsidR="00535B11" w:rsidRPr="0004199F" w:rsidRDefault="00535B11" w:rsidP="009222F2">
      <w:pPr>
        <w:rPr>
          <w:rStyle w:val="zoomuserdocsvariablesvarproductscorecardname"/>
          <w:lang w:val="en-GB"/>
        </w:rPr>
      </w:pPr>
      <w:r w:rsidRPr="0004199F">
        <w:rPr>
          <w:noProof/>
          <w:lang w:val="en-GB"/>
        </w:rPr>
        <w:lastRenderedPageBreak/>
        <w:drawing>
          <wp:inline distT="0" distB="0" distL="0" distR="0" wp14:anchorId="46F4E4B7" wp14:editId="3BF70F4E">
            <wp:extent cx="5972810" cy="3124200"/>
            <wp:effectExtent l="0" t="0" r="889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124200"/>
                    </a:xfrm>
                    <a:prstGeom prst="rect">
                      <a:avLst/>
                    </a:prstGeom>
                  </pic:spPr>
                </pic:pic>
              </a:graphicData>
            </a:graphic>
          </wp:inline>
        </w:drawing>
      </w:r>
    </w:p>
    <w:p w14:paraId="0E64F825" w14:textId="77777777" w:rsidR="007C4816" w:rsidRPr="0004199F" w:rsidRDefault="007C4816" w:rsidP="009222F2">
      <w:pPr>
        <w:rPr>
          <w:rStyle w:val="zoomuserdocsvariablesvarproductscorecardname"/>
          <w:lang w:val="en-GB"/>
        </w:rPr>
      </w:pPr>
    </w:p>
    <w:p w14:paraId="52905ABD" w14:textId="77777777" w:rsidR="009B4831" w:rsidRPr="0004199F" w:rsidRDefault="009B4831" w:rsidP="009222F2">
      <w:pPr>
        <w:rPr>
          <w:rStyle w:val="zoomuserdocsvariablesvarproductscorecardname"/>
          <w:lang w:val="en-GB"/>
        </w:rPr>
      </w:pPr>
      <w:r w:rsidRPr="0004199F">
        <w:rPr>
          <w:rStyle w:val="zoomuserdocsvariablesvarproductscorecardname"/>
          <w:lang w:val="en-GB"/>
        </w:rPr>
        <w:t>In the search field select "</w:t>
      </w:r>
      <w:r w:rsidRPr="0004199F">
        <w:rPr>
          <w:rStyle w:val="zoomuserdocsvariablesvarproductscorecardname"/>
          <w:b/>
          <w:lang w:val="en-GB"/>
        </w:rPr>
        <w:t>Name</w:t>
      </w:r>
      <w:r w:rsidRPr="0004199F">
        <w:rPr>
          <w:rStyle w:val="zoomuserdocsvariablesvarproductscorecardname"/>
          <w:lang w:val="en-GB"/>
        </w:rPr>
        <w:t>" "</w:t>
      </w:r>
      <w:r w:rsidRPr="0004199F">
        <w:rPr>
          <w:rStyle w:val="zoomuserdocsvariablesvarproductscorecardname"/>
          <w:b/>
          <w:lang w:val="en-GB"/>
        </w:rPr>
        <w:t>Contains</w:t>
      </w:r>
      <w:r w:rsidRPr="0004199F">
        <w:rPr>
          <w:rStyle w:val="zoomuserdocsvariablesvarproductscorecardname"/>
          <w:lang w:val="en-GB"/>
        </w:rPr>
        <w:t xml:space="preserve">" </w:t>
      </w:r>
      <w:r w:rsidR="00535B11" w:rsidRPr="0004199F">
        <w:rPr>
          <w:rStyle w:val="zoomuserdocsvariablesvarproductscorecardname"/>
          <w:lang w:val="en-GB"/>
        </w:rPr>
        <w:t xml:space="preserve">fill value </w:t>
      </w:r>
      <w:r w:rsidR="00535B11" w:rsidRPr="0004199F">
        <w:rPr>
          <w:rStyle w:val="zoomuserdocsvariablesvarproductscorecardname"/>
          <w:b/>
          <w:lang w:val="en-GB"/>
        </w:rPr>
        <w:t>AXL</w:t>
      </w:r>
      <w:r w:rsidR="00535B11" w:rsidRPr="0004199F">
        <w:rPr>
          <w:rStyle w:val="zoomuserdocsvariablesvarproductscorecardname"/>
          <w:lang w:val="en-GB"/>
        </w:rPr>
        <w:t xml:space="preserve"> </w:t>
      </w:r>
      <w:r w:rsidRPr="0004199F">
        <w:rPr>
          <w:rStyle w:val="zoomuserdocsvariablesvarproductscorecardname"/>
          <w:lang w:val="en-GB"/>
        </w:rPr>
        <w:t xml:space="preserve">and </w:t>
      </w:r>
      <w:r w:rsidRPr="0004199F">
        <w:rPr>
          <w:rStyle w:val="zoomuserdocsvariablesvarproductscorecardname"/>
          <w:b/>
          <w:lang w:val="en-GB"/>
        </w:rPr>
        <w:t>click Find</w:t>
      </w:r>
      <w:r w:rsidRPr="0004199F">
        <w:rPr>
          <w:rStyle w:val="zoomuserdocsvariablesvarproductscorecardname"/>
          <w:lang w:val="en-GB"/>
        </w:rPr>
        <w:t xml:space="preserve"> to search for existing roles.</w:t>
      </w:r>
    </w:p>
    <w:p w14:paraId="06F5E073" w14:textId="77777777" w:rsidR="00535B11" w:rsidRPr="0004199F" w:rsidRDefault="00535B11" w:rsidP="009222F2">
      <w:pPr>
        <w:rPr>
          <w:lang w:val="en-GB"/>
        </w:rPr>
      </w:pPr>
      <w:r w:rsidRPr="0004199F">
        <w:rPr>
          <w:noProof/>
          <w:lang w:val="en-GB"/>
        </w:rPr>
        <w:drawing>
          <wp:inline distT="0" distB="0" distL="0" distR="0" wp14:anchorId="1013007A" wp14:editId="4405F354">
            <wp:extent cx="5972810" cy="2891155"/>
            <wp:effectExtent l="0" t="0" r="8890" b="444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972810" cy="2891155"/>
                    </a:xfrm>
                    <a:prstGeom prst="rect">
                      <a:avLst/>
                    </a:prstGeom>
                  </pic:spPr>
                </pic:pic>
              </a:graphicData>
            </a:graphic>
          </wp:inline>
        </w:drawing>
      </w:r>
    </w:p>
    <w:p w14:paraId="21B062D0" w14:textId="77777777" w:rsidR="00535B11" w:rsidRPr="0004199F" w:rsidRDefault="00535B11" w:rsidP="009222F2">
      <w:pPr>
        <w:rPr>
          <w:rStyle w:val="zoomuserdocsvariablesvarproductscorecardname"/>
          <w:lang w:val="en-GB"/>
        </w:rPr>
      </w:pPr>
      <w:r w:rsidRPr="0004199F">
        <w:rPr>
          <w:rStyle w:val="zoomuserdocsvariablesvarproductscorecardname"/>
          <w:lang w:val="en-GB"/>
        </w:rPr>
        <w:t>Select following roles:</w:t>
      </w:r>
    </w:p>
    <w:p w14:paraId="06CB8089" w14:textId="77777777" w:rsidR="00535B11" w:rsidRPr="0004199F" w:rsidRDefault="00535B11" w:rsidP="00535B11">
      <w:pPr>
        <w:ind w:firstLine="576"/>
        <w:rPr>
          <w:rStyle w:val="Strong"/>
          <w:lang w:val="en-GB"/>
        </w:rPr>
      </w:pPr>
      <w:r w:rsidRPr="0004199F">
        <w:rPr>
          <w:rStyle w:val="Strong"/>
          <w:lang w:val="en-GB"/>
        </w:rPr>
        <w:t>Standard AXL API Access</w:t>
      </w:r>
    </w:p>
    <w:p w14:paraId="480EB95F" w14:textId="77777777" w:rsidR="00535B11" w:rsidRPr="0004199F" w:rsidRDefault="00535B11" w:rsidP="00535B11">
      <w:pPr>
        <w:ind w:firstLine="576"/>
        <w:rPr>
          <w:rStyle w:val="Strong"/>
          <w:lang w:val="en-GB"/>
        </w:rPr>
      </w:pPr>
      <w:r w:rsidRPr="0004199F">
        <w:rPr>
          <w:rStyle w:val="Strong"/>
          <w:lang w:val="en-GB"/>
        </w:rPr>
        <w:t>Standard AXL API Users,</w:t>
      </w:r>
    </w:p>
    <w:p w14:paraId="77EA54CA" w14:textId="77777777" w:rsidR="00535B11" w:rsidRPr="0004199F" w:rsidRDefault="00535B11" w:rsidP="00535B11">
      <w:pPr>
        <w:ind w:firstLine="576"/>
        <w:rPr>
          <w:rStyle w:val="Strong"/>
          <w:lang w:val="en-GB"/>
        </w:rPr>
      </w:pPr>
      <w:r w:rsidRPr="0004199F">
        <w:rPr>
          <w:rStyle w:val="Strong"/>
          <w:lang w:val="en-GB"/>
        </w:rPr>
        <w:t>Standard AXL Read Only API Access</w:t>
      </w:r>
    </w:p>
    <w:p w14:paraId="73C3BD12" w14:textId="77777777" w:rsidR="00535B11" w:rsidRPr="0004199F" w:rsidRDefault="007C4816" w:rsidP="00535B11">
      <w:pPr>
        <w:rPr>
          <w:lang w:val="en-GB"/>
        </w:rPr>
      </w:pPr>
      <w:r w:rsidRPr="0004199F">
        <w:rPr>
          <w:rStyle w:val="zoomuserdocsvariablesvarproductscorecardname"/>
          <w:lang w:val="en-GB"/>
        </w:rPr>
        <w:t>Click Save to apply the configuration.</w:t>
      </w:r>
    </w:p>
    <w:p w14:paraId="373946C3" w14:textId="77777777" w:rsidR="00535B11" w:rsidRPr="0004199F" w:rsidRDefault="00535B11" w:rsidP="00535B11">
      <w:pPr>
        <w:rPr>
          <w:lang w:val="en-GB"/>
        </w:rPr>
      </w:pPr>
      <w:r w:rsidRPr="0004199F">
        <w:rPr>
          <w:noProof/>
          <w:lang w:val="en-GB"/>
        </w:rPr>
        <w:lastRenderedPageBreak/>
        <w:drawing>
          <wp:inline distT="0" distB="0" distL="0" distR="0" wp14:anchorId="3354C165" wp14:editId="558C1E66">
            <wp:extent cx="5972810" cy="3021330"/>
            <wp:effectExtent l="0" t="0" r="8890" b="762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021330"/>
                    </a:xfrm>
                    <a:prstGeom prst="rect">
                      <a:avLst/>
                    </a:prstGeom>
                  </pic:spPr>
                </pic:pic>
              </a:graphicData>
            </a:graphic>
          </wp:inline>
        </w:drawing>
      </w:r>
    </w:p>
    <w:p w14:paraId="2B5C7DFC" w14:textId="77777777" w:rsidR="007C4816" w:rsidRPr="0004199F" w:rsidRDefault="007C4816" w:rsidP="007C4816">
      <w:pPr>
        <w:pStyle w:val="Heading4"/>
        <w:rPr>
          <w:lang w:val="en-GB"/>
        </w:rPr>
      </w:pPr>
      <w:bookmarkStart w:id="31" w:name="_Ref39592016"/>
      <w:r w:rsidRPr="0004199F">
        <w:rPr>
          <w:lang w:val="en-GB"/>
        </w:rPr>
        <w:t>Create AX</w:t>
      </w:r>
      <w:r w:rsidR="008C1107" w:rsidRPr="0004199F">
        <w:rPr>
          <w:lang w:val="en-GB"/>
        </w:rPr>
        <w:t>L</w:t>
      </w:r>
      <w:r w:rsidRPr="0004199F">
        <w:rPr>
          <w:lang w:val="en-GB"/>
        </w:rPr>
        <w:t xml:space="preserve"> user and assign privileges</w:t>
      </w:r>
      <w:bookmarkEnd w:id="31"/>
    </w:p>
    <w:p w14:paraId="1659E98B" w14:textId="77777777" w:rsidR="007C4816" w:rsidRPr="0004199F" w:rsidRDefault="007C4816" w:rsidP="007C4816">
      <w:pPr>
        <w:rPr>
          <w:rStyle w:val="Strong"/>
          <w:lang w:val="en-GB"/>
        </w:rPr>
      </w:pPr>
      <w:r w:rsidRPr="0004199F">
        <w:rPr>
          <w:lang w:val="en-GB"/>
        </w:rPr>
        <w:t xml:space="preserve">To </w:t>
      </w:r>
      <w:r w:rsidR="006F3367" w:rsidRPr="0004199F">
        <w:rPr>
          <w:lang w:val="en-GB"/>
        </w:rPr>
        <w:t>create</w:t>
      </w:r>
      <w:r w:rsidRPr="0004199F">
        <w:rPr>
          <w:lang w:val="en-GB"/>
        </w:rPr>
        <w:t xml:space="preserve"> a user on your CUCM navigate to </w:t>
      </w:r>
      <w:r w:rsidRPr="0004199F">
        <w:rPr>
          <w:rStyle w:val="Strong"/>
          <w:lang w:val="en-GB"/>
        </w:rPr>
        <w:t>User Management &gt; End User.</w:t>
      </w:r>
      <w:r w:rsidRPr="0004199F">
        <w:rPr>
          <w:noProof/>
          <w:lang w:val="en-GB"/>
        </w:rPr>
        <w:drawing>
          <wp:inline distT="0" distB="0" distL="0" distR="0" wp14:anchorId="7B771FAB" wp14:editId="2406E38D">
            <wp:extent cx="5972810" cy="3060065"/>
            <wp:effectExtent l="0" t="0" r="8890" b="698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972810" cy="3060065"/>
                    </a:xfrm>
                    <a:prstGeom prst="rect">
                      <a:avLst/>
                    </a:prstGeom>
                  </pic:spPr>
                </pic:pic>
              </a:graphicData>
            </a:graphic>
          </wp:inline>
        </w:drawing>
      </w:r>
    </w:p>
    <w:p w14:paraId="1261276E" w14:textId="77777777" w:rsidR="007C4816" w:rsidRPr="0004199F" w:rsidRDefault="007C4816" w:rsidP="007C4816">
      <w:pPr>
        <w:rPr>
          <w:lang w:val="en-GB"/>
        </w:rPr>
      </w:pPr>
    </w:p>
    <w:p w14:paraId="343267B3" w14:textId="77777777" w:rsidR="007C4816" w:rsidRPr="0004199F" w:rsidRDefault="007C4816" w:rsidP="007C4816">
      <w:pPr>
        <w:rPr>
          <w:b/>
          <w:lang w:val="en-GB"/>
        </w:rPr>
      </w:pPr>
      <w:r w:rsidRPr="0004199F">
        <w:rPr>
          <w:lang w:val="en-GB"/>
        </w:rPr>
        <w:t xml:space="preserve">Click </w:t>
      </w:r>
      <w:r w:rsidRPr="0004199F">
        <w:rPr>
          <w:b/>
          <w:lang w:val="en-GB"/>
        </w:rPr>
        <w:t xml:space="preserve">Add new. </w:t>
      </w:r>
    </w:p>
    <w:p w14:paraId="0CC11579" w14:textId="77777777" w:rsidR="007C4816" w:rsidRPr="0004199F" w:rsidRDefault="007C4816" w:rsidP="007C4816">
      <w:pPr>
        <w:rPr>
          <w:b/>
          <w:lang w:val="en-GB"/>
        </w:rPr>
      </w:pPr>
      <w:r w:rsidRPr="0004199F">
        <w:rPr>
          <w:noProof/>
          <w:lang w:val="en-GB"/>
        </w:rPr>
        <w:lastRenderedPageBreak/>
        <w:drawing>
          <wp:inline distT="0" distB="0" distL="0" distR="0" wp14:anchorId="37545896" wp14:editId="39D74D75">
            <wp:extent cx="5972810" cy="1945005"/>
            <wp:effectExtent l="0" t="0" r="889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972810" cy="1945005"/>
                    </a:xfrm>
                    <a:prstGeom prst="rect">
                      <a:avLst/>
                    </a:prstGeom>
                  </pic:spPr>
                </pic:pic>
              </a:graphicData>
            </a:graphic>
          </wp:inline>
        </w:drawing>
      </w:r>
    </w:p>
    <w:p w14:paraId="66617575" w14:textId="77777777" w:rsidR="007C4816" w:rsidRPr="0004199F" w:rsidRDefault="007C4816" w:rsidP="007C4816">
      <w:pPr>
        <w:rPr>
          <w:b/>
          <w:lang w:val="en-GB"/>
        </w:rPr>
      </w:pPr>
    </w:p>
    <w:p w14:paraId="43E3F3AD" w14:textId="77777777" w:rsidR="006F0389" w:rsidRPr="0004199F" w:rsidRDefault="006F0389" w:rsidP="007C4816">
      <w:pPr>
        <w:rPr>
          <w:b/>
          <w:lang w:val="en-GB"/>
        </w:rPr>
      </w:pPr>
      <w:r w:rsidRPr="0004199F">
        <w:rPr>
          <w:rStyle w:val="zoomuserdocsvariablesvarproductscorecardname"/>
          <w:lang w:val="en-GB"/>
        </w:rPr>
        <w:t xml:space="preserve">Fill in </w:t>
      </w:r>
      <w:r w:rsidRPr="0004199F">
        <w:rPr>
          <w:rStyle w:val="zoomuserdocsvariablesvarproductscorecardname"/>
          <w:b/>
          <w:lang w:val="en-GB"/>
        </w:rPr>
        <w:t>User ID</w:t>
      </w:r>
      <w:r w:rsidRPr="0004199F">
        <w:rPr>
          <w:rStyle w:val="zoomuserdocsvariablesvarproductscorecardname"/>
          <w:lang w:val="en-GB"/>
        </w:rPr>
        <w:t xml:space="preserve">, </w:t>
      </w:r>
      <w:r w:rsidRPr="0004199F">
        <w:rPr>
          <w:rStyle w:val="zoomuserdocsvariablesvarproductscorecardname"/>
          <w:b/>
          <w:lang w:val="en-GB"/>
        </w:rPr>
        <w:t>Last name</w:t>
      </w:r>
      <w:r w:rsidRPr="0004199F">
        <w:rPr>
          <w:rStyle w:val="zoomuserdocsvariablesvarproductscorecardname"/>
          <w:lang w:val="en-GB"/>
        </w:rPr>
        <w:t xml:space="preserve"> and </w:t>
      </w:r>
      <w:r w:rsidRPr="0004199F">
        <w:rPr>
          <w:rStyle w:val="zoomuserdocsvariablesvarproductscorecardname"/>
          <w:b/>
          <w:lang w:val="en-GB"/>
        </w:rPr>
        <w:t>password</w:t>
      </w:r>
      <w:r w:rsidRPr="0004199F">
        <w:rPr>
          <w:rStyle w:val="zoomuserdocsvariablesvarproductscorecardname"/>
          <w:lang w:val="en-GB"/>
        </w:rPr>
        <w:t xml:space="preserve"> and click </w:t>
      </w:r>
      <w:r w:rsidRPr="0004199F">
        <w:rPr>
          <w:rStyle w:val="zoomuserdocsvariablesvarproductscorecardname"/>
          <w:b/>
          <w:lang w:val="en-GB"/>
        </w:rPr>
        <w:t>Save</w:t>
      </w:r>
      <w:r w:rsidRPr="0004199F">
        <w:rPr>
          <w:rStyle w:val="zoomuserdocsvariablesvarproductscorecardname"/>
          <w:lang w:val="en-GB"/>
        </w:rPr>
        <w:t xml:space="preserve"> </w:t>
      </w:r>
    </w:p>
    <w:p w14:paraId="1B081C73" w14:textId="77777777" w:rsidR="006F0389" w:rsidRPr="0004199F" w:rsidRDefault="006F0389" w:rsidP="007C4816">
      <w:pPr>
        <w:rPr>
          <w:b/>
          <w:lang w:val="en-GB"/>
        </w:rPr>
      </w:pPr>
      <w:r w:rsidRPr="0004199F">
        <w:rPr>
          <w:noProof/>
          <w:lang w:val="en-GB"/>
        </w:rPr>
        <w:drawing>
          <wp:inline distT="0" distB="0" distL="0" distR="0" wp14:anchorId="13C3489D" wp14:editId="45C570F9">
            <wp:extent cx="5972810" cy="2905760"/>
            <wp:effectExtent l="0" t="0" r="8890" b="889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972810" cy="2905760"/>
                    </a:xfrm>
                    <a:prstGeom prst="rect">
                      <a:avLst/>
                    </a:prstGeom>
                  </pic:spPr>
                </pic:pic>
              </a:graphicData>
            </a:graphic>
          </wp:inline>
        </w:drawing>
      </w:r>
    </w:p>
    <w:p w14:paraId="21383122" w14:textId="77777777" w:rsidR="006F0389" w:rsidRPr="0004199F" w:rsidRDefault="006F0389" w:rsidP="007C4816">
      <w:pPr>
        <w:rPr>
          <w:b/>
          <w:lang w:val="en-GB"/>
        </w:rPr>
      </w:pPr>
    </w:p>
    <w:p w14:paraId="03C1B887" w14:textId="77777777" w:rsidR="006F0389" w:rsidRPr="0004199F" w:rsidRDefault="006F0389" w:rsidP="007C4816">
      <w:pPr>
        <w:rPr>
          <w:rStyle w:val="zoomuserdocsvariablesvarproductscorecardname"/>
          <w:b/>
          <w:color w:val="172B4D"/>
          <w:lang w:val="en-GB"/>
        </w:rPr>
      </w:pPr>
      <w:r w:rsidRPr="0004199F">
        <w:rPr>
          <w:rStyle w:val="zoomuserdocsvariablesvarproductscorecardname"/>
          <w:color w:val="172B4D"/>
          <w:lang w:val="en-GB"/>
        </w:rPr>
        <w:t xml:space="preserve">Grant to the user the following </w:t>
      </w:r>
      <w:r w:rsidRPr="0004199F">
        <w:rPr>
          <w:rStyle w:val="zoomuserdocsvariablesvarproductscorecardname"/>
          <w:b/>
          <w:color w:val="172B4D"/>
          <w:lang w:val="en-GB"/>
        </w:rPr>
        <w:t>privileges - Groups: AXL API</w:t>
      </w:r>
    </w:p>
    <w:p w14:paraId="39D0B7FC" w14:textId="77777777" w:rsidR="006F0389" w:rsidRPr="0004199F" w:rsidRDefault="006F0389" w:rsidP="007C4816">
      <w:pPr>
        <w:rPr>
          <w:b/>
          <w:lang w:val="en-GB"/>
        </w:rPr>
      </w:pPr>
      <w:r w:rsidRPr="0004199F">
        <w:rPr>
          <w:noProof/>
          <w:lang w:val="en-GB"/>
        </w:rPr>
        <w:lastRenderedPageBreak/>
        <w:drawing>
          <wp:inline distT="0" distB="0" distL="0" distR="0" wp14:anchorId="428BD44D" wp14:editId="095C71A2">
            <wp:extent cx="5972810" cy="2947035"/>
            <wp:effectExtent l="0" t="0" r="8890" b="571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5972810" cy="2947035"/>
                    </a:xfrm>
                    <a:prstGeom prst="rect">
                      <a:avLst/>
                    </a:prstGeom>
                  </pic:spPr>
                </pic:pic>
              </a:graphicData>
            </a:graphic>
          </wp:inline>
        </w:drawing>
      </w:r>
    </w:p>
    <w:p w14:paraId="172F0715" w14:textId="77777777" w:rsidR="006F0389" w:rsidRPr="0004199F" w:rsidRDefault="006F0389" w:rsidP="007C4816">
      <w:pPr>
        <w:rPr>
          <w:b/>
          <w:lang w:val="en-GB"/>
        </w:rPr>
      </w:pPr>
      <w:r w:rsidRPr="0004199F">
        <w:rPr>
          <w:noProof/>
          <w:lang w:val="en-GB"/>
        </w:rPr>
        <w:drawing>
          <wp:inline distT="0" distB="0" distL="0" distR="0" wp14:anchorId="3A7FF74B" wp14:editId="5A3ECEDD">
            <wp:extent cx="5972810" cy="2458085"/>
            <wp:effectExtent l="0" t="0" r="889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458085"/>
                    </a:xfrm>
                    <a:prstGeom prst="rect">
                      <a:avLst/>
                    </a:prstGeom>
                  </pic:spPr>
                </pic:pic>
              </a:graphicData>
            </a:graphic>
          </wp:inline>
        </w:drawing>
      </w:r>
    </w:p>
    <w:p w14:paraId="022F5D84" w14:textId="77777777" w:rsidR="008C1107" w:rsidRPr="0004199F" w:rsidRDefault="008C1107" w:rsidP="007C4816">
      <w:pPr>
        <w:rPr>
          <w:lang w:val="en-GB"/>
        </w:rPr>
      </w:pPr>
      <w:r w:rsidRPr="0004199F">
        <w:rPr>
          <w:lang w:val="en-GB"/>
        </w:rPr>
        <w:t xml:space="preserve">Click </w:t>
      </w:r>
      <w:r w:rsidRPr="0004199F">
        <w:rPr>
          <w:b/>
          <w:lang w:val="en-GB"/>
        </w:rPr>
        <w:t>Save</w:t>
      </w:r>
      <w:r w:rsidRPr="0004199F">
        <w:rPr>
          <w:lang w:val="en-GB"/>
        </w:rPr>
        <w:t xml:space="preserve"> to apply changes </w:t>
      </w:r>
    </w:p>
    <w:p w14:paraId="6E233CDC" w14:textId="77777777" w:rsidR="008C1107" w:rsidRPr="0004199F" w:rsidRDefault="008C1107" w:rsidP="007C4816">
      <w:pPr>
        <w:rPr>
          <w:b/>
          <w:lang w:val="en-GB"/>
        </w:rPr>
      </w:pPr>
      <w:r w:rsidRPr="0004199F">
        <w:rPr>
          <w:noProof/>
          <w:lang w:val="en-GB"/>
        </w:rPr>
        <w:lastRenderedPageBreak/>
        <w:drawing>
          <wp:inline distT="0" distB="0" distL="0" distR="0" wp14:anchorId="3692CD3A" wp14:editId="38D7F4D9">
            <wp:extent cx="5972810" cy="2862580"/>
            <wp:effectExtent l="0" t="0" r="889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5972810" cy="2862580"/>
                    </a:xfrm>
                    <a:prstGeom prst="rect">
                      <a:avLst/>
                    </a:prstGeom>
                  </pic:spPr>
                </pic:pic>
              </a:graphicData>
            </a:graphic>
          </wp:inline>
        </w:drawing>
      </w:r>
    </w:p>
    <w:p w14:paraId="58E2AEB2" w14:textId="77777777" w:rsidR="008C1107" w:rsidRPr="0004199F" w:rsidRDefault="008C1107" w:rsidP="007C4816">
      <w:pPr>
        <w:rPr>
          <w:lang w:val="en-GB"/>
        </w:rPr>
      </w:pPr>
      <w:r w:rsidRPr="0004199F">
        <w:rPr>
          <w:lang w:val="en-GB"/>
        </w:rPr>
        <w:t>The AXL API user for zqm-axl-importer tool was prepared.</w:t>
      </w:r>
    </w:p>
    <w:p w14:paraId="0B54CD4A" w14:textId="77777777" w:rsidR="00594D97" w:rsidRPr="0004199F" w:rsidRDefault="00594D97" w:rsidP="00594D97">
      <w:pPr>
        <w:pStyle w:val="Heading4"/>
        <w:rPr>
          <w:lang w:val="en-GB"/>
        </w:rPr>
      </w:pPr>
      <w:r w:rsidRPr="0004199F">
        <w:rPr>
          <w:lang w:val="en-GB"/>
        </w:rPr>
        <w:t>Create an Access Control group for user import</w:t>
      </w:r>
    </w:p>
    <w:p w14:paraId="4F545591" w14:textId="77777777" w:rsidR="00594D97" w:rsidRPr="0004199F" w:rsidRDefault="00594D97" w:rsidP="00594D97">
      <w:pPr>
        <w:rPr>
          <w:lang w:val="en-GB"/>
        </w:rPr>
      </w:pPr>
      <w:r w:rsidRPr="0004199F">
        <w:rPr>
          <w:lang w:val="en-GB"/>
        </w:rPr>
        <w:t xml:space="preserve">Users which should be able to login int ZOOM QM must have created a special Access Control Group on CUCM. </w:t>
      </w:r>
      <w:r w:rsidR="001556DD" w:rsidRPr="0004199F">
        <w:rPr>
          <w:lang w:val="en-GB"/>
        </w:rPr>
        <w:t xml:space="preserve">Please refer to chapter </w:t>
      </w:r>
      <w:r w:rsidR="001556DD" w:rsidRPr="0004199F">
        <w:rPr>
          <w:lang w:val="en-GB"/>
        </w:rPr>
        <w:fldChar w:fldCharType="begin"/>
      </w:r>
      <w:r w:rsidR="001556DD" w:rsidRPr="0004199F">
        <w:rPr>
          <w:lang w:val="en-GB"/>
        </w:rPr>
        <w:instrText xml:space="preserve"> REF _Ref38466292 \r \h </w:instrText>
      </w:r>
      <w:r w:rsidR="001556DD" w:rsidRPr="0004199F">
        <w:rPr>
          <w:lang w:val="en-GB"/>
        </w:rPr>
      </w:r>
      <w:r w:rsidR="001556DD" w:rsidRPr="0004199F">
        <w:rPr>
          <w:lang w:val="en-GB"/>
        </w:rPr>
        <w:fldChar w:fldCharType="separate"/>
      </w:r>
      <w:r w:rsidR="001556DD" w:rsidRPr="0004199F">
        <w:rPr>
          <w:lang w:val="en-GB"/>
        </w:rPr>
        <w:t>4.1.1</w:t>
      </w:r>
      <w:r w:rsidR="001556DD" w:rsidRPr="0004199F">
        <w:rPr>
          <w:lang w:val="en-GB"/>
        </w:rPr>
        <w:fldChar w:fldCharType="end"/>
      </w:r>
      <w:r w:rsidR="001556DD" w:rsidRPr="0004199F">
        <w:rPr>
          <w:lang w:val="en-GB"/>
        </w:rPr>
        <w:t xml:space="preserve"> or </w:t>
      </w:r>
      <w:r w:rsidR="001556DD" w:rsidRPr="0004199F">
        <w:rPr>
          <w:lang w:val="en-GB"/>
        </w:rPr>
        <w:fldChar w:fldCharType="begin"/>
      </w:r>
      <w:r w:rsidR="001556DD" w:rsidRPr="0004199F">
        <w:rPr>
          <w:lang w:val="en-GB"/>
        </w:rPr>
        <w:instrText xml:space="preserve"> REF _Ref39649397 \r \h </w:instrText>
      </w:r>
      <w:r w:rsidR="001556DD" w:rsidRPr="0004199F">
        <w:rPr>
          <w:lang w:val="en-GB"/>
        </w:rPr>
      </w:r>
      <w:r w:rsidR="001556DD" w:rsidRPr="0004199F">
        <w:rPr>
          <w:lang w:val="en-GB"/>
        </w:rPr>
        <w:fldChar w:fldCharType="separate"/>
      </w:r>
      <w:r w:rsidR="001556DD" w:rsidRPr="0004199F">
        <w:rPr>
          <w:lang w:val="en-GB"/>
        </w:rPr>
        <w:t>4.1.3</w:t>
      </w:r>
      <w:r w:rsidR="001556DD" w:rsidRPr="0004199F">
        <w:rPr>
          <w:lang w:val="en-GB"/>
        </w:rPr>
        <w:fldChar w:fldCharType="end"/>
      </w:r>
      <w:r w:rsidR="001556DD" w:rsidRPr="0004199F">
        <w:rPr>
          <w:lang w:val="en-GB"/>
        </w:rPr>
        <w:t xml:space="preserve"> for more details. The Access Control Group name is one of the configuration parameters, </w:t>
      </w:r>
    </w:p>
    <w:p w14:paraId="716372AA" w14:textId="77777777" w:rsidR="00054726" w:rsidRPr="0004199F" w:rsidRDefault="00D15275" w:rsidP="00D15275">
      <w:pPr>
        <w:pStyle w:val="Heading3"/>
        <w:rPr>
          <w:lang w:val="en-GB"/>
        </w:rPr>
      </w:pPr>
      <w:bookmarkStart w:id="32" w:name="_Toc43897003"/>
      <w:r w:rsidRPr="0004199F">
        <w:rPr>
          <w:lang w:val="en-GB"/>
        </w:rPr>
        <w:t>Prepare ZOOM Quality Management</w:t>
      </w:r>
      <w:bookmarkEnd w:id="32"/>
      <w:r w:rsidRPr="0004199F">
        <w:rPr>
          <w:lang w:val="en-GB"/>
        </w:rPr>
        <w:t xml:space="preserve"> </w:t>
      </w:r>
    </w:p>
    <w:p w14:paraId="0F32DF8B" w14:textId="77777777" w:rsidR="00D15275" w:rsidRPr="0004199F" w:rsidRDefault="00D15275" w:rsidP="00D15275">
      <w:pPr>
        <w:rPr>
          <w:lang w:val="en-GB"/>
        </w:rPr>
      </w:pPr>
      <w:r w:rsidRPr="0004199F">
        <w:rPr>
          <w:lang w:val="en-GB"/>
        </w:rPr>
        <w:t>The ZOOM Quality Manage</w:t>
      </w:r>
      <w:r w:rsidR="006F3367" w:rsidRPr="0004199F">
        <w:rPr>
          <w:lang w:val="en-GB"/>
        </w:rPr>
        <w:t>me</w:t>
      </w:r>
      <w:r w:rsidRPr="0004199F">
        <w:rPr>
          <w:lang w:val="en-GB"/>
        </w:rPr>
        <w:t xml:space="preserve">nt needs to be configured to allow user authentication with CUCM and user import to specific groups. </w:t>
      </w:r>
    </w:p>
    <w:p w14:paraId="2DB68DAC" w14:textId="77777777" w:rsidR="00D15275" w:rsidRPr="0004199F" w:rsidRDefault="00F655BF" w:rsidP="00F655BF">
      <w:pPr>
        <w:pStyle w:val="Heading4"/>
        <w:rPr>
          <w:lang w:val="en-GB"/>
        </w:rPr>
      </w:pPr>
      <w:bookmarkStart w:id="33" w:name="_Ref39591971"/>
      <w:r w:rsidRPr="0004199F">
        <w:rPr>
          <w:lang w:val="en-GB"/>
        </w:rPr>
        <w:t xml:space="preserve">Import </w:t>
      </w:r>
      <w:r w:rsidR="005166E2" w:rsidRPr="0004199F">
        <w:rPr>
          <w:lang w:val="en-GB"/>
        </w:rPr>
        <w:t>CUCM Certificates into ZOOM application</w:t>
      </w:r>
      <w:bookmarkEnd w:id="33"/>
    </w:p>
    <w:p w14:paraId="4F65BF79" w14:textId="77777777" w:rsidR="005166E2" w:rsidRPr="0004199F" w:rsidRDefault="005166E2" w:rsidP="005166E2">
      <w:pPr>
        <w:rPr>
          <w:lang w:val="en-GB"/>
        </w:rPr>
      </w:pPr>
      <w:r w:rsidRPr="0004199F">
        <w:rPr>
          <w:lang w:val="en-GB"/>
        </w:rPr>
        <w:t>To authenticate users imported by zqm-axl-importer tool with CUCM, the authentication service needs to connect to the CUCM server via SSL. For the connection to work, the SSL certificate needs to be imported to the Quality Management server. </w:t>
      </w:r>
    </w:p>
    <w:p w14:paraId="0D6F6372" w14:textId="77777777" w:rsidR="005166E2" w:rsidRPr="0004199F" w:rsidRDefault="005166E2" w:rsidP="005166E2">
      <w:pPr>
        <w:rPr>
          <w:lang w:val="en-GB"/>
        </w:rPr>
      </w:pPr>
      <w:r w:rsidRPr="0004199F">
        <w:rPr>
          <w:lang w:val="en-GB"/>
        </w:rPr>
        <w:t>The process to import the certificate differs if our CUCM has a </w:t>
      </w:r>
      <w:r w:rsidRPr="0004199F">
        <w:rPr>
          <w:b/>
          <w:bCs/>
          <w:lang w:val="en-GB"/>
        </w:rPr>
        <w:t>self-signed certificate</w:t>
      </w:r>
      <w:r w:rsidRPr="0004199F">
        <w:rPr>
          <w:lang w:val="en-GB"/>
        </w:rPr>
        <w:t xml:space="preserve"> or whether its certificate was signed by some</w:t>
      </w:r>
      <w:r w:rsidRPr="0004199F">
        <w:rPr>
          <w:b/>
          <w:bCs/>
          <w:lang w:val="en-GB"/>
        </w:rPr>
        <w:t xml:space="preserve"> Certification Authority</w:t>
      </w:r>
      <w:r w:rsidRPr="0004199F">
        <w:rPr>
          <w:lang w:val="en-GB"/>
        </w:rPr>
        <w:t xml:space="preserve">. If the certificate is </w:t>
      </w:r>
      <w:r w:rsidRPr="0004199F">
        <w:rPr>
          <w:b/>
          <w:bCs/>
          <w:lang w:val="en-GB"/>
        </w:rPr>
        <w:t xml:space="preserve">self-signed </w:t>
      </w:r>
      <w:r w:rsidRPr="0004199F">
        <w:rPr>
          <w:lang w:val="en-GB"/>
        </w:rPr>
        <w:t xml:space="preserve">(i.e. it is signed by itself), import only that certificate. If the certificate has been </w:t>
      </w:r>
      <w:r w:rsidRPr="0004199F">
        <w:rPr>
          <w:b/>
          <w:bCs/>
          <w:lang w:val="en-GB"/>
        </w:rPr>
        <w:t>signed by some Certification Authority</w:t>
      </w:r>
      <w:r w:rsidRPr="0004199F">
        <w:rPr>
          <w:lang w:val="en-GB"/>
        </w:rPr>
        <w:t>, import the whole Certification Authority chain (i.e. one or multiple CA's).</w:t>
      </w:r>
    </w:p>
    <w:p w14:paraId="0546C1C4" w14:textId="77777777" w:rsidR="005166E2" w:rsidRPr="0004199F" w:rsidRDefault="005166E2" w:rsidP="005166E2">
      <w:pPr>
        <w:rPr>
          <w:lang w:val="en-GB"/>
        </w:rPr>
      </w:pPr>
      <w:r w:rsidRPr="0004199F">
        <w:rPr>
          <w:lang w:val="en-GB"/>
        </w:rPr>
        <w:t>As an example, to import the</w:t>
      </w:r>
      <w:r w:rsidRPr="0004199F">
        <w:rPr>
          <w:b/>
          <w:bCs/>
          <w:lang w:val="en-GB"/>
        </w:rPr>
        <w:t xml:space="preserve"> self-signed certificate,</w:t>
      </w:r>
      <w:r w:rsidRPr="0004199F">
        <w:rPr>
          <w:lang w:val="en-GB"/>
        </w:rPr>
        <w:t xml:space="preserve"> the following steps must be performed:</w:t>
      </w:r>
    </w:p>
    <w:p w14:paraId="06843C45" w14:textId="77777777" w:rsidR="005166E2" w:rsidRPr="0004199F" w:rsidRDefault="005166E2" w:rsidP="005166E2">
      <w:pPr>
        <w:rPr>
          <w:lang w:val="en-GB"/>
        </w:rPr>
      </w:pPr>
      <w:r w:rsidRPr="0004199F">
        <w:rPr>
          <w:lang w:val="en-GB"/>
        </w:rPr>
        <w:t>Open Internet Explorer (as Administrator), navigate to the CUCM server and click on the certificate. It is necessary to select the </w:t>
      </w:r>
      <w:r w:rsidRPr="0004199F">
        <w:rPr>
          <w:b/>
          <w:bCs/>
          <w:iCs/>
          <w:lang w:val="en-GB"/>
        </w:rPr>
        <w:t>Run as Administrator</w:t>
      </w:r>
      <w:r w:rsidRPr="0004199F">
        <w:rPr>
          <w:lang w:val="en-GB"/>
        </w:rPr>
        <w:t> option when opening Internet Explorer as it is not possible to save the certificates to a local drive.</w:t>
      </w:r>
    </w:p>
    <w:p w14:paraId="1A08E229" w14:textId="77777777" w:rsidR="005166E2" w:rsidRPr="0004199F" w:rsidRDefault="005166E2" w:rsidP="005166E2">
      <w:pPr>
        <w:rPr>
          <w:lang w:val="en-GB"/>
        </w:rPr>
      </w:pPr>
      <w:r w:rsidRPr="0004199F">
        <w:rPr>
          <w:noProof/>
          <w:lang w:val="en-GB"/>
        </w:rPr>
        <w:lastRenderedPageBreak/>
        <w:drawing>
          <wp:inline distT="0" distB="0" distL="0" distR="0" wp14:anchorId="4FD90D4F" wp14:editId="54E07FCA">
            <wp:extent cx="5972810" cy="716280"/>
            <wp:effectExtent l="0" t="0" r="8890" b="762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972810" cy="716280"/>
                    </a:xfrm>
                    <a:prstGeom prst="rect">
                      <a:avLst/>
                    </a:prstGeom>
                  </pic:spPr>
                </pic:pic>
              </a:graphicData>
            </a:graphic>
          </wp:inline>
        </w:drawing>
      </w:r>
    </w:p>
    <w:p w14:paraId="61D8F01F" w14:textId="77777777" w:rsidR="005166E2" w:rsidRPr="0004199F" w:rsidRDefault="00840054" w:rsidP="005166E2">
      <w:pPr>
        <w:rPr>
          <w:rStyle w:val="Strong"/>
          <w:lang w:val="en-GB"/>
        </w:rPr>
      </w:pPr>
      <w:r w:rsidRPr="0004199F">
        <w:rPr>
          <w:lang w:val="en-GB"/>
        </w:rPr>
        <w:t xml:space="preserve">In the next window, click on </w:t>
      </w:r>
      <w:r w:rsidRPr="0004199F">
        <w:rPr>
          <w:rStyle w:val="Strong"/>
          <w:lang w:val="en-GB"/>
        </w:rPr>
        <w:t>View Certificates</w:t>
      </w:r>
    </w:p>
    <w:p w14:paraId="5A80BC10" w14:textId="77777777" w:rsidR="00840054" w:rsidRPr="0004199F" w:rsidRDefault="00840054" w:rsidP="00840054">
      <w:pPr>
        <w:jc w:val="center"/>
        <w:rPr>
          <w:lang w:val="en-GB"/>
        </w:rPr>
      </w:pPr>
      <w:r w:rsidRPr="0004199F">
        <w:rPr>
          <w:noProof/>
          <w:lang w:val="en-GB"/>
        </w:rPr>
        <w:drawing>
          <wp:inline distT="0" distB="0" distL="0" distR="0" wp14:anchorId="43935E65" wp14:editId="079925C2">
            <wp:extent cx="2085381" cy="195262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2093191" cy="1959938"/>
                    </a:xfrm>
                    <a:prstGeom prst="rect">
                      <a:avLst/>
                    </a:prstGeom>
                  </pic:spPr>
                </pic:pic>
              </a:graphicData>
            </a:graphic>
          </wp:inline>
        </w:drawing>
      </w:r>
    </w:p>
    <w:p w14:paraId="17BB93BF" w14:textId="77777777" w:rsidR="00840054" w:rsidRPr="0004199F" w:rsidRDefault="00840054" w:rsidP="00840054">
      <w:pPr>
        <w:rPr>
          <w:lang w:val="en-GB"/>
        </w:rPr>
      </w:pPr>
      <w:r w:rsidRPr="0004199F">
        <w:rPr>
          <w:lang w:val="en-GB"/>
        </w:rPr>
        <w:t>Follow the steps in the next windows.</w:t>
      </w:r>
    </w:p>
    <w:p w14:paraId="121FC960" w14:textId="77777777" w:rsidR="00840054" w:rsidRPr="0004199F" w:rsidRDefault="00840054" w:rsidP="00840054">
      <w:pPr>
        <w:rPr>
          <w:lang w:val="en-GB"/>
        </w:rPr>
      </w:pPr>
      <w:r w:rsidRPr="0004199F">
        <w:rPr>
          <w:lang w:val="en-GB"/>
        </w:rPr>
        <w:t xml:space="preserve">Select the </w:t>
      </w:r>
      <w:r w:rsidRPr="0004199F">
        <w:rPr>
          <w:b/>
          <w:lang w:val="en-GB"/>
        </w:rPr>
        <w:t>Base 64 encoded X.509 (.CER)</w:t>
      </w:r>
      <w:r w:rsidRPr="0004199F">
        <w:rPr>
          <w:lang w:val="en-GB"/>
        </w:rPr>
        <w:t xml:space="preserve"> format option.</w:t>
      </w:r>
    </w:p>
    <w:p w14:paraId="687D2A2F" w14:textId="77777777" w:rsidR="00840054" w:rsidRPr="0004199F" w:rsidRDefault="00840054" w:rsidP="00840054">
      <w:pPr>
        <w:jc w:val="center"/>
        <w:rPr>
          <w:lang w:val="en-GB"/>
        </w:rPr>
      </w:pPr>
      <w:r w:rsidRPr="0004199F">
        <w:rPr>
          <w:noProof/>
          <w:lang w:val="en-GB"/>
        </w:rPr>
        <w:drawing>
          <wp:inline distT="0" distB="0" distL="0" distR="0" wp14:anchorId="194A2785" wp14:editId="4CDADAF4">
            <wp:extent cx="2428875" cy="2381878"/>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2433128" cy="2386049"/>
                    </a:xfrm>
                    <a:prstGeom prst="rect">
                      <a:avLst/>
                    </a:prstGeom>
                  </pic:spPr>
                </pic:pic>
              </a:graphicData>
            </a:graphic>
          </wp:inline>
        </w:drawing>
      </w:r>
    </w:p>
    <w:p w14:paraId="24C843C3" w14:textId="77777777" w:rsidR="00840054" w:rsidRPr="0004199F" w:rsidRDefault="00840054" w:rsidP="00840054">
      <w:pPr>
        <w:rPr>
          <w:lang w:val="en-GB"/>
        </w:rPr>
      </w:pPr>
      <w:r w:rsidRPr="0004199F">
        <w:rPr>
          <w:lang w:val="en-GB"/>
        </w:rPr>
        <w:t>store the file on your local machine in a directory easy to find.</w:t>
      </w:r>
    </w:p>
    <w:p w14:paraId="31DC5EE4" w14:textId="77777777" w:rsidR="00840054" w:rsidRPr="0004199F" w:rsidRDefault="00840054" w:rsidP="00840054">
      <w:pPr>
        <w:jc w:val="center"/>
        <w:rPr>
          <w:lang w:val="en-GB"/>
        </w:rPr>
      </w:pPr>
      <w:r w:rsidRPr="0004199F">
        <w:rPr>
          <w:noProof/>
          <w:lang w:val="en-GB"/>
        </w:rPr>
        <w:lastRenderedPageBreak/>
        <w:drawing>
          <wp:inline distT="0" distB="0" distL="0" distR="0" wp14:anchorId="030EA0FB" wp14:editId="63426498">
            <wp:extent cx="2976142" cy="220980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2978185" cy="2211317"/>
                    </a:xfrm>
                    <a:prstGeom prst="rect">
                      <a:avLst/>
                    </a:prstGeom>
                  </pic:spPr>
                </pic:pic>
              </a:graphicData>
            </a:graphic>
          </wp:inline>
        </w:drawing>
      </w:r>
    </w:p>
    <w:p w14:paraId="6E311C81" w14:textId="77777777" w:rsidR="00840054" w:rsidRPr="0004199F" w:rsidRDefault="00840054" w:rsidP="00840054">
      <w:pPr>
        <w:rPr>
          <w:lang w:val="en-GB"/>
        </w:rPr>
      </w:pPr>
      <w:r w:rsidRPr="0004199F">
        <w:rPr>
          <w:lang w:val="en-GB"/>
        </w:rPr>
        <w:t>Copy the certificate from your machine to your server, for example using WinSCP. You can use the /tmp directory on ZOOM server.</w:t>
      </w:r>
    </w:p>
    <w:p w14:paraId="6D1F6C3C" w14:textId="77777777" w:rsidR="00840054" w:rsidRPr="0004199F" w:rsidRDefault="00C24743" w:rsidP="00840054">
      <w:pPr>
        <w:rPr>
          <w:lang w:val="en-GB"/>
        </w:rPr>
      </w:pPr>
      <w:r w:rsidRPr="0004199F">
        <w:rPr>
          <w:noProof/>
          <w:lang w:val="en-GB"/>
        </w:rPr>
        <w:drawing>
          <wp:inline distT="0" distB="0" distL="0" distR="0" wp14:anchorId="051A09E5" wp14:editId="52FA452C">
            <wp:extent cx="5972810" cy="1086485"/>
            <wp:effectExtent l="0" t="0" r="889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1086485"/>
                    </a:xfrm>
                    <a:prstGeom prst="rect">
                      <a:avLst/>
                    </a:prstGeom>
                  </pic:spPr>
                </pic:pic>
              </a:graphicData>
            </a:graphic>
          </wp:inline>
        </w:drawing>
      </w:r>
    </w:p>
    <w:p w14:paraId="69881EDF" w14:textId="77777777" w:rsidR="00C24743" w:rsidRPr="0004199F" w:rsidRDefault="00C24743" w:rsidP="00840054">
      <w:pPr>
        <w:rPr>
          <w:lang w:val="en-GB"/>
        </w:rPr>
      </w:pPr>
    </w:p>
    <w:p w14:paraId="26155291" w14:textId="77777777" w:rsidR="00C24743" w:rsidRPr="0004199F" w:rsidRDefault="00C24743" w:rsidP="00C24743">
      <w:pPr>
        <w:rPr>
          <w:lang w:val="en-GB"/>
        </w:rPr>
      </w:pPr>
      <w:r w:rsidRPr="0004199F">
        <w:rPr>
          <w:lang w:val="en-GB"/>
        </w:rPr>
        <w:t xml:space="preserve">Login to the server with admin privileges and then switch to root. </w:t>
      </w:r>
    </w:p>
    <w:p w14:paraId="1B0D3A54" w14:textId="77777777" w:rsidR="00C24743" w:rsidRPr="0004199F" w:rsidRDefault="00C24743" w:rsidP="00C24743">
      <w:pPr>
        <w:rPr>
          <w:lang w:val="en-GB"/>
        </w:rPr>
      </w:pPr>
      <w:r w:rsidRPr="0004199F">
        <w:rPr>
          <w:noProof/>
          <w:lang w:val="en-GB"/>
        </w:rPr>
        <w:drawing>
          <wp:inline distT="0" distB="0" distL="0" distR="0" wp14:anchorId="663C7E8D" wp14:editId="39CFD1B2">
            <wp:extent cx="5972810" cy="1732280"/>
            <wp:effectExtent l="0" t="0" r="8890" b="127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1732280"/>
                    </a:xfrm>
                    <a:prstGeom prst="rect">
                      <a:avLst/>
                    </a:prstGeom>
                  </pic:spPr>
                </pic:pic>
              </a:graphicData>
            </a:graphic>
          </wp:inline>
        </w:drawing>
      </w:r>
    </w:p>
    <w:p w14:paraId="65835E16" w14:textId="77777777" w:rsidR="00C24743" w:rsidRPr="0004199F" w:rsidRDefault="00C24743" w:rsidP="00C24743">
      <w:pPr>
        <w:rPr>
          <w:lang w:val="en-GB"/>
        </w:rPr>
      </w:pPr>
    </w:p>
    <w:p w14:paraId="7BBD6D52" w14:textId="77777777" w:rsidR="00C24743" w:rsidRPr="0004199F" w:rsidRDefault="00C24743" w:rsidP="00C24743">
      <w:pPr>
        <w:rPr>
          <w:lang w:val="en-GB"/>
        </w:rPr>
      </w:pPr>
      <w:r w:rsidRPr="0004199F">
        <w:rPr>
          <w:lang w:val="en-GB"/>
        </w:rPr>
        <w:t>Change the directory to directory, where the zip file was uploaded (in our example /tmp)</w:t>
      </w:r>
    </w:p>
    <w:p w14:paraId="2D17E23E" w14:textId="77777777" w:rsidR="00840054" w:rsidRPr="0004199F" w:rsidRDefault="00C24743" w:rsidP="00C24743">
      <w:pPr>
        <w:pStyle w:val="code"/>
      </w:pPr>
      <w:r w:rsidRPr="0004199F">
        <w:t>[root@sascr036 ~]# cd /tmp/</w:t>
      </w:r>
    </w:p>
    <w:p w14:paraId="084F3D51" w14:textId="77777777" w:rsidR="00C24743" w:rsidRPr="0004199F" w:rsidRDefault="00C24743" w:rsidP="00840054">
      <w:pPr>
        <w:rPr>
          <w:lang w:val="en-GB"/>
        </w:rPr>
      </w:pPr>
    </w:p>
    <w:p w14:paraId="62F00944" w14:textId="77777777" w:rsidR="00C24743" w:rsidRPr="0004199F" w:rsidRDefault="00C24743" w:rsidP="00840054">
      <w:pPr>
        <w:rPr>
          <w:lang w:val="en-GB"/>
        </w:rPr>
      </w:pPr>
      <w:r w:rsidRPr="0004199F">
        <w:rPr>
          <w:lang w:val="en-GB"/>
        </w:rPr>
        <w:t xml:space="preserve">Make sure the </w:t>
      </w:r>
      <w:r w:rsidR="006F3367" w:rsidRPr="0004199F">
        <w:rPr>
          <w:lang w:val="en-GB"/>
        </w:rPr>
        <w:t>upload</w:t>
      </w:r>
      <w:r w:rsidRPr="0004199F">
        <w:rPr>
          <w:lang w:val="en-GB"/>
        </w:rPr>
        <w:t xml:space="preserve"> certificate exists</w:t>
      </w:r>
    </w:p>
    <w:p w14:paraId="2DA0626D" w14:textId="77777777" w:rsidR="00C24743" w:rsidRPr="0004199F" w:rsidRDefault="00C24743" w:rsidP="00C24743">
      <w:pPr>
        <w:pStyle w:val="code"/>
      </w:pPr>
      <w:r w:rsidRPr="0004199F">
        <w:t>[root@sascr036 tmp]# ls -la cisco_root_cert.cer</w:t>
      </w:r>
    </w:p>
    <w:p w14:paraId="7CECB893" w14:textId="77777777" w:rsidR="00C24743" w:rsidRPr="0004199F" w:rsidRDefault="00C24743" w:rsidP="00C24743">
      <w:pPr>
        <w:pStyle w:val="code"/>
      </w:pPr>
      <w:r w:rsidRPr="0004199F">
        <w:t>-rw-r--r-- 1 root root 2350 May  5 13:54 cisco_root_cert.cer</w:t>
      </w:r>
    </w:p>
    <w:p w14:paraId="2071DC76" w14:textId="77777777" w:rsidR="005166E2" w:rsidRPr="0004199F" w:rsidRDefault="005166E2" w:rsidP="00C24743">
      <w:pPr>
        <w:rPr>
          <w:lang w:val="en-GB"/>
        </w:rPr>
      </w:pPr>
    </w:p>
    <w:p w14:paraId="4B23547D" w14:textId="77777777" w:rsidR="00C24743" w:rsidRPr="0004199F" w:rsidRDefault="00C24743" w:rsidP="00C24743">
      <w:pPr>
        <w:rPr>
          <w:lang w:val="en-GB"/>
        </w:rPr>
      </w:pPr>
      <w:r w:rsidRPr="0004199F">
        <w:rPr>
          <w:lang w:val="en-GB"/>
        </w:rPr>
        <w:lastRenderedPageBreak/>
        <w:t>Use the ZOOM cert_tool to import the certificate into web application keystore (tomcat)</w:t>
      </w:r>
    </w:p>
    <w:p w14:paraId="256D0D0A" w14:textId="77777777" w:rsidR="00C24743" w:rsidRPr="0004199F" w:rsidRDefault="00C24743" w:rsidP="00C24743">
      <w:pPr>
        <w:pStyle w:val="code"/>
      </w:pPr>
      <w:r w:rsidRPr="0004199F">
        <w:t>[root@sascr036 tmp]# /opt/callrec/bin/cert_tool.sh tomcat -o IMPORT -is /tmp/cisco_root_cert.cer -a c09-cucm-a.devlab.zoomint.com</w:t>
      </w:r>
    </w:p>
    <w:p w14:paraId="6399F300" w14:textId="77777777" w:rsidR="00C24743" w:rsidRPr="0004199F" w:rsidRDefault="00C24743" w:rsidP="00C24743">
      <w:pPr>
        <w:pStyle w:val="code"/>
      </w:pPr>
      <w:r w:rsidRPr="0004199F">
        <w:t>Certificate with alias c09-cucm-a.devlab.zoomint.com imported to /opt/callrec/certs/ris/.trust.keystore</w:t>
      </w:r>
    </w:p>
    <w:p w14:paraId="240C33F3" w14:textId="77777777" w:rsidR="00C24743" w:rsidRPr="0004199F" w:rsidRDefault="0018525E" w:rsidP="0018525E">
      <w:pPr>
        <w:ind w:left="720"/>
        <w:rPr>
          <w:lang w:val="en-GB"/>
        </w:rPr>
      </w:pPr>
      <w:r w:rsidRPr="0004199F">
        <w:rPr>
          <w:lang w:val="en-GB"/>
        </w:rPr>
        <w:t>Where:</w:t>
      </w:r>
      <w:r w:rsidRPr="0004199F">
        <w:rPr>
          <w:lang w:val="en-GB"/>
        </w:rPr>
        <w:tab/>
      </w:r>
    </w:p>
    <w:p w14:paraId="0331A8CE" w14:textId="77777777" w:rsidR="0018525E" w:rsidRPr="0004199F" w:rsidRDefault="0018525E" w:rsidP="0018525E">
      <w:pPr>
        <w:ind w:left="720"/>
        <w:rPr>
          <w:lang w:val="en-GB"/>
        </w:rPr>
      </w:pPr>
      <w:r w:rsidRPr="0004199F">
        <w:rPr>
          <w:lang w:val="en-GB"/>
        </w:rPr>
        <w:tab/>
        <w:t xml:space="preserve">-o IMPORT </w:t>
      </w:r>
      <w:r w:rsidRPr="0004199F">
        <w:rPr>
          <w:lang w:val="en-GB"/>
        </w:rPr>
        <w:tab/>
      </w:r>
      <w:r w:rsidRPr="0004199F">
        <w:rPr>
          <w:lang w:val="en-GB"/>
        </w:rPr>
        <w:tab/>
      </w:r>
      <w:r w:rsidRPr="0004199F">
        <w:rPr>
          <w:lang w:val="en-GB"/>
        </w:rPr>
        <w:tab/>
        <w:t>Import certificate</w:t>
      </w:r>
    </w:p>
    <w:p w14:paraId="23258ACE" w14:textId="77777777" w:rsidR="0018525E" w:rsidRPr="0004199F" w:rsidRDefault="0018525E" w:rsidP="0018525E">
      <w:pPr>
        <w:ind w:left="720"/>
        <w:rPr>
          <w:lang w:val="en-GB"/>
        </w:rPr>
      </w:pPr>
      <w:r w:rsidRPr="0004199F">
        <w:rPr>
          <w:lang w:val="en-GB"/>
        </w:rPr>
        <w:tab/>
        <w:t>- is &lt;ceert_file_name&gt;</w:t>
      </w:r>
      <w:r w:rsidRPr="0004199F">
        <w:rPr>
          <w:lang w:val="en-GB"/>
        </w:rPr>
        <w:tab/>
      </w:r>
      <w:r w:rsidRPr="0004199F">
        <w:rPr>
          <w:lang w:val="en-GB"/>
        </w:rPr>
        <w:tab/>
        <w:t>Import source (certificate file)</w:t>
      </w:r>
    </w:p>
    <w:p w14:paraId="724ABB81" w14:textId="77777777" w:rsidR="0018525E" w:rsidRPr="0004199F" w:rsidRDefault="0018525E" w:rsidP="0018525E">
      <w:pPr>
        <w:ind w:left="720"/>
        <w:rPr>
          <w:lang w:val="en-GB"/>
        </w:rPr>
      </w:pPr>
      <w:r w:rsidRPr="0004199F">
        <w:rPr>
          <w:lang w:val="en-GB"/>
        </w:rPr>
        <w:tab/>
        <w:t>- a &lt;alias_in_trusstore&gt;</w:t>
      </w:r>
      <w:r w:rsidRPr="0004199F">
        <w:rPr>
          <w:lang w:val="en-GB"/>
        </w:rPr>
        <w:tab/>
      </w:r>
      <w:r w:rsidRPr="0004199F">
        <w:rPr>
          <w:lang w:val="en-GB"/>
        </w:rPr>
        <w:tab/>
        <w:t>Alian, under which is the certificate imported.</w:t>
      </w:r>
    </w:p>
    <w:p w14:paraId="38083D53" w14:textId="77777777" w:rsidR="0018525E" w:rsidRPr="0004199F" w:rsidRDefault="0018525E" w:rsidP="0018525E">
      <w:pPr>
        <w:rPr>
          <w:lang w:val="en-GB"/>
        </w:rPr>
      </w:pPr>
      <w:r w:rsidRPr="0004199F">
        <w:rPr>
          <w:lang w:val="en-GB"/>
        </w:rPr>
        <w:t xml:space="preserve">In case of importing whole certificate chain, repeat the import for all certificates in the chain. </w:t>
      </w:r>
    </w:p>
    <w:p w14:paraId="2F255D90" w14:textId="77777777" w:rsidR="00E017F5" w:rsidRPr="0004199F" w:rsidRDefault="00E017F5">
      <w:pPr>
        <w:widowControl/>
        <w:spacing w:before="0" w:after="160" w:line="259" w:lineRule="auto"/>
        <w:rPr>
          <w:lang w:val="en-GB"/>
        </w:rPr>
      </w:pPr>
      <w:r w:rsidRPr="0004199F">
        <w:rPr>
          <w:lang w:val="en-GB"/>
        </w:rPr>
        <w:br w:type="page"/>
      </w:r>
    </w:p>
    <w:p w14:paraId="478330EF" w14:textId="77777777" w:rsidR="00E017F5" w:rsidRPr="0004199F" w:rsidRDefault="00E017F5" w:rsidP="0018525E">
      <w:pPr>
        <w:rPr>
          <w:lang w:val="en-GB"/>
        </w:rPr>
      </w:pPr>
      <w:r w:rsidRPr="0004199F">
        <w:rPr>
          <w:lang w:val="en-GB"/>
        </w:rPr>
        <w:lastRenderedPageBreak/>
        <w:t>Validate the imported certificate by command:</w:t>
      </w:r>
    </w:p>
    <w:p w14:paraId="0EF90F94" w14:textId="77777777" w:rsidR="00E017F5" w:rsidRPr="0004199F" w:rsidRDefault="00E017F5" w:rsidP="00E017F5">
      <w:pPr>
        <w:pStyle w:val="code"/>
      </w:pPr>
      <w:r w:rsidRPr="0004199F">
        <w:t>[root@sascr036 ~]# /opt/callrec/bin/cert_tool.sh tomcat -o LIST</w:t>
      </w:r>
    </w:p>
    <w:p w14:paraId="03D75093" w14:textId="77777777" w:rsidR="00E017F5" w:rsidRPr="0004199F" w:rsidRDefault="00E017F5" w:rsidP="00E017F5">
      <w:pPr>
        <w:pStyle w:val="code"/>
      </w:pPr>
      <w:r w:rsidRPr="0004199F">
        <w:t>Listing trusted certificates for Tomcat</w:t>
      </w:r>
    </w:p>
    <w:p w14:paraId="763AC687" w14:textId="77777777" w:rsidR="00E017F5" w:rsidRPr="0004199F" w:rsidRDefault="00E017F5" w:rsidP="00E017F5">
      <w:pPr>
        <w:pStyle w:val="code"/>
      </w:pPr>
    </w:p>
    <w:p w14:paraId="47DF32E9" w14:textId="77777777" w:rsidR="00E017F5" w:rsidRPr="0004199F" w:rsidRDefault="00E017F5" w:rsidP="00E017F5">
      <w:pPr>
        <w:pStyle w:val="code"/>
      </w:pPr>
      <w:r w:rsidRPr="0004199F">
        <w:t>======================================</w:t>
      </w:r>
    </w:p>
    <w:p w14:paraId="58B0F6E0" w14:textId="77777777" w:rsidR="00E017F5" w:rsidRPr="0004199F" w:rsidRDefault="00E017F5" w:rsidP="00E017F5">
      <w:pPr>
        <w:pStyle w:val="code"/>
      </w:pPr>
      <w:r w:rsidRPr="0004199F">
        <w:t>/opt/callrec/certs/ris/.trust.keystore</w:t>
      </w:r>
    </w:p>
    <w:p w14:paraId="17FBCE3D" w14:textId="77777777" w:rsidR="00E017F5" w:rsidRPr="0004199F" w:rsidRDefault="00E017F5" w:rsidP="00E017F5">
      <w:pPr>
        <w:pStyle w:val="code"/>
      </w:pPr>
      <w:r w:rsidRPr="0004199F">
        <w:t>======================================</w:t>
      </w:r>
    </w:p>
    <w:p w14:paraId="3223ABFD" w14:textId="77777777" w:rsidR="00E017F5" w:rsidRPr="0004199F" w:rsidRDefault="00E017F5" w:rsidP="00E017F5">
      <w:pPr>
        <w:pStyle w:val="code"/>
      </w:pPr>
    </w:p>
    <w:p w14:paraId="1D89DABC" w14:textId="77777777" w:rsidR="00E017F5" w:rsidRPr="0004199F" w:rsidRDefault="00E017F5" w:rsidP="00E017F5">
      <w:pPr>
        <w:pStyle w:val="code"/>
      </w:pPr>
      <w:r w:rsidRPr="0004199F">
        <w:t>Alias name: c09-cucm-a.devlab.zoomint.com</w:t>
      </w:r>
    </w:p>
    <w:p w14:paraId="4C991F42" w14:textId="77777777" w:rsidR="00E017F5" w:rsidRPr="0004199F" w:rsidRDefault="00E017F5" w:rsidP="00E017F5">
      <w:pPr>
        <w:pStyle w:val="code"/>
      </w:pPr>
      <w:r w:rsidRPr="0004199F">
        <w:t>Creation date: Tue May 05 14:04:11 CEST 2020</w:t>
      </w:r>
    </w:p>
    <w:p w14:paraId="29511353" w14:textId="77777777" w:rsidR="00E017F5" w:rsidRPr="0004199F" w:rsidRDefault="00E017F5" w:rsidP="00E017F5">
      <w:pPr>
        <w:pStyle w:val="code"/>
      </w:pPr>
      <w:r w:rsidRPr="0004199F">
        <w:t>...</w:t>
      </w:r>
    </w:p>
    <w:p w14:paraId="265F23A8" w14:textId="77777777" w:rsidR="00E017F5" w:rsidRPr="0004199F" w:rsidRDefault="00E017F5" w:rsidP="00E017F5">
      <w:pPr>
        <w:pStyle w:val="code"/>
      </w:pPr>
      <w:r w:rsidRPr="0004199F">
        <w:t>...</w:t>
      </w:r>
    </w:p>
    <w:p w14:paraId="2AE7A8F8" w14:textId="77777777" w:rsidR="00E017F5" w:rsidRPr="0004199F" w:rsidRDefault="00E017F5" w:rsidP="00E017F5">
      <w:pPr>
        <w:pStyle w:val="code"/>
      </w:pPr>
    </w:p>
    <w:p w14:paraId="1449E9C5" w14:textId="77777777" w:rsidR="00E017F5" w:rsidRPr="0004199F" w:rsidRDefault="00E017F5" w:rsidP="00E017F5">
      <w:pPr>
        <w:pStyle w:val="code"/>
      </w:pPr>
      <w:r w:rsidRPr="0004199F">
        <w:t>Owner: CN=c09-cucm-a-ms.devlab.zoomint.com, OU=iSupport, O=ZOOM International s.r.o., L=Prague, ST=CZ, C=CZ</w:t>
      </w:r>
    </w:p>
    <w:p w14:paraId="7299DC77" w14:textId="77777777" w:rsidR="00E017F5" w:rsidRPr="0004199F" w:rsidRDefault="00E017F5" w:rsidP="00E017F5">
      <w:pPr>
        <w:pStyle w:val="code"/>
      </w:pPr>
      <w:r w:rsidRPr="0004199F">
        <w:t>...</w:t>
      </w:r>
    </w:p>
    <w:p w14:paraId="13ABC063" w14:textId="77777777" w:rsidR="00E017F5" w:rsidRPr="0004199F" w:rsidRDefault="00E017F5" w:rsidP="00E017F5">
      <w:pPr>
        <w:pStyle w:val="code"/>
      </w:pPr>
      <w:r w:rsidRPr="0004199F">
        <w:t>...</w:t>
      </w:r>
    </w:p>
    <w:p w14:paraId="3F0052E2" w14:textId="77777777" w:rsidR="00E017F5" w:rsidRPr="0004199F" w:rsidRDefault="00E017F5" w:rsidP="0018525E">
      <w:pPr>
        <w:rPr>
          <w:lang w:val="en-GB"/>
        </w:rPr>
      </w:pPr>
    </w:p>
    <w:p w14:paraId="0A78756E" w14:textId="77777777" w:rsidR="0018525E" w:rsidRPr="0004199F" w:rsidRDefault="0018525E" w:rsidP="0018525E">
      <w:pPr>
        <w:rPr>
          <w:lang w:val="en-GB"/>
        </w:rPr>
      </w:pPr>
      <w:r w:rsidRPr="0004199F">
        <w:rPr>
          <w:lang w:val="en-GB"/>
        </w:rPr>
        <w:t>Restart the callrec-web application to reload the certificate</w:t>
      </w:r>
    </w:p>
    <w:p w14:paraId="4A3DC1D2" w14:textId="77777777" w:rsidR="0018525E" w:rsidRPr="0004199F" w:rsidRDefault="0018525E" w:rsidP="0018525E">
      <w:pPr>
        <w:pStyle w:val="code"/>
      </w:pPr>
      <w:r w:rsidRPr="0004199F">
        <w:t>[root@sascr036 tmp]# systemctl restart callrec-web</w:t>
      </w:r>
    </w:p>
    <w:p w14:paraId="3E416C5B" w14:textId="77777777" w:rsidR="0018525E" w:rsidRPr="0004199F" w:rsidRDefault="0018525E" w:rsidP="0018525E">
      <w:pPr>
        <w:rPr>
          <w:lang w:val="en-GB"/>
        </w:rPr>
      </w:pPr>
      <w:r w:rsidRPr="0004199F">
        <w:rPr>
          <w:lang w:val="en-GB"/>
        </w:rPr>
        <w:t xml:space="preserve">The ZOOM application is ready to communicate with CUCM after the restart, as CUCM certificate is trusted. </w:t>
      </w:r>
    </w:p>
    <w:p w14:paraId="6EE6BB71" w14:textId="77777777" w:rsidR="0018525E" w:rsidRPr="0004199F" w:rsidRDefault="0018525E" w:rsidP="0018525E">
      <w:pPr>
        <w:pStyle w:val="Heading4"/>
        <w:rPr>
          <w:lang w:val="en-GB"/>
        </w:rPr>
      </w:pPr>
      <w:r w:rsidRPr="0004199F">
        <w:rPr>
          <w:lang w:val="en-GB"/>
        </w:rPr>
        <w:t>Configure ZOOM Quality Management for authentication with CUCM</w:t>
      </w:r>
    </w:p>
    <w:p w14:paraId="24B1DCD5" w14:textId="77777777" w:rsidR="00C24743" w:rsidRPr="0004199F" w:rsidRDefault="00146006" w:rsidP="0018525E">
      <w:pPr>
        <w:rPr>
          <w:lang w:val="en-GB"/>
        </w:rPr>
      </w:pPr>
      <w:r w:rsidRPr="0004199F">
        <w:rPr>
          <w:lang w:val="en-GB"/>
        </w:rPr>
        <w:t>The configuration of Quality Management authentication is performed via the CallREC Web UI. Login to the web interface as a user with administrator’s privileges (</w:t>
      </w:r>
      <w:r w:rsidR="006F3367" w:rsidRPr="0004199F">
        <w:rPr>
          <w:lang w:val="en-GB"/>
        </w:rPr>
        <w:t>i.e.</w:t>
      </w:r>
      <w:r w:rsidRPr="0004199F">
        <w:rPr>
          <w:lang w:val="en-GB"/>
        </w:rPr>
        <w:t>: admin)</w:t>
      </w:r>
    </w:p>
    <w:p w14:paraId="567197BE" w14:textId="77777777" w:rsidR="00146006" w:rsidRPr="0004199F" w:rsidRDefault="00146006" w:rsidP="00146006">
      <w:pPr>
        <w:jc w:val="center"/>
        <w:rPr>
          <w:lang w:val="en-GB"/>
        </w:rPr>
      </w:pPr>
      <w:r w:rsidRPr="0004199F">
        <w:rPr>
          <w:noProof/>
          <w:lang w:val="en-GB"/>
        </w:rPr>
        <w:drawing>
          <wp:inline distT="0" distB="0" distL="0" distR="0" wp14:anchorId="74AC77C5" wp14:editId="177BC62B">
            <wp:extent cx="1757239" cy="212333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1762696" cy="2129924"/>
                    </a:xfrm>
                    <a:prstGeom prst="rect">
                      <a:avLst/>
                    </a:prstGeom>
                  </pic:spPr>
                </pic:pic>
              </a:graphicData>
            </a:graphic>
          </wp:inline>
        </w:drawing>
      </w:r>
    </w:p>
    <w:p w14:paraId="5ED72EFC" w14:textId="77777777" w:rsidR="00146006" w:rsidRPr="0004199F" w:rsidRDefault="00146006" w:rsidP="0018525E">
      <w:pPr>
        <w:rPr>
          <w:lang w:val="en-GB"/>
        </w:rPr>
      </w:pPr>
      <w:r w:rsidRPr="0004199F">
        <w:rPr>
          <w:lang w:val="en-GB"/>
        </w:rPr>
        <w:t xml:space="preserve">Navigate to </w:t>
      </w:r>
      <w:r w:rsidRPr="0004199F">
        <w:rPr>
          <w:b/>
          <w:lang w:val="en-GB"/>
        </w:rPr>
        <w:t>Settings -&gt; Configuration -&gt; Quality Management.</w:t>
      </w:r>
    </w:p>
    <w:p w14:paraId="00326705" w14:textId="77777777" w:rsidR="00146006" w:rsidRPr="0004199F" w:rsidRDefault="00146006" w:rsidP="0018525E">
      <w:pPr>
        <w:rPr>
          <w:lang w:val="en-GB"/>
        </w:rPr>
      </w:pPr>
      <w:r w:rsidRPr="0004199F">
        <w:rPr>
          <w:noProof/>
          <w:lang w:val="en-GB"/>
        </w:rPr>
        <w:lastRenderedPageBreak/>
        <w:drawing>
          <wp:inline distT="0" distB="0" distL="0" distR="0" wp14:anchorId="026E0E01" wp14:editId="531C008C">
            <wp:extent cx="5972810" cy="2545715"/>
            <wp:effectExtent l="0" t="0" r="8890" b="698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972810" cy="2545715"/>
                    </a:xfrm>
                    <a:prstGeom prst="rect">
                      <a:avLst/>
                    </a:prstGeom>
                  </pic:spPr>
                </pic:pic>
              </a:graphicData>
            </a:graphic>
          </wp:inline>
        </w:drawing>
      </w:r>
    </w:p>
    <w:p w14:paraId="28A6ECC1" w14:textId="77777777" w:rsidR="00146006" w:rsidRPr="0004199F" w:rsidRDefault="00146006" w:rsidP="0018525E">
      <w:pPr>
        <w:rPr>
          <w:lang w:val="en-GB"/>
        </w:rPr>
      </w:pPr>
    </w:p>
    <w:p w14:paraId="26D57BF6" w14:textId="77777777" w:rsidR="00146006" w:rsidRPr="0004199F" w:rsidRDefault="00146006" w:rsidP="0018525E">
      <w:pPr>
        <w:rPr>
          <w:lang w:val="en-GB"/>
        </w:rPr>
      </w:pPr>
      <w:r w:rsidRPr="0004199F">
        <w:rPr>
          <w:lang w:val="en-GB"/>
        </w:rPr>
        <w:t xml:space="preserve">In the Quality Management Integrations select the </w:t>
      </w:r>
      <w:r w:rsidRPr="0004199F">
        <w:rPr>
          <w:b/>
          <w:lang w:val="en-GB"/>
        </w:rPr>
        <w:t>UCCX</w:t>
      </w:r>
      <w:r w:rsidRPr="0004199F">
        <w:rPr>
          <w:lang w:val="en-GB"/>
        </w:rPr>
        <w:t xml:space="preserve"> Integration and click </w:t>
      </w:r>
      <w:r w:rsidRPr="0004199F">
        <w:rPr>
          <w:b/>
          <w:lang w:val="en-GB"/>
        </w:rPr>
        <w:t>New</w:t>
      </w:r>
    </w:p>
    <w:p w14:paraId="6701580B" w14:textId="77777777" w:rsidR="00146006" w:rsidRPr="0004199F" w:rsidRDefault="00146006" w:rsidP="0018525E">
      <w:pPr>
        <w:rPr>
          <w:lang w:val="en-GB"/>
        </w:rPr>
      </w:pPr>
      <w:r w:rsidRPr="0004199F">
        <w:rPr>
          <w:noProof/>
          <w:lang w:val="en-GB"/>
        </w:rPr>
        <w:drawing>
          <wp:inline distT="0" distB="0" distL="0" distR="0" wp14:anchorId="744DDFF0" wp14:editId="6A94EC4D">
            <wp:extent cx="5972810" cy="3055620"/>
            <wp:effectExtent l="0" t="0" r="889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972810" cy="3055620"/>
                    </a:xfrm>
                    <a:prstGeom prst="rect">
                      <a:avLst/>
                    </a:prstGeom>
                  </pic:spPr>
                </pic:pic>
              </a:graphicData>
            </a:graphic>
          </wp:inline>
        </w:drawing>
      </w:r>
    </w:p>
    <w:p w14:paraId="399B895E" w14:textId="77777777" w:rsidR="00146006" w:rsidRPr="0004199F" w:rsidRDefault="00146006" w:rsidP="0018525E">
      <w:pPr>
        <w:rPr>
          <w:lang w:val="en-GB"/>
        </w:rPr>
      </w:pPr>
    </w:p>
    <w:p w14:paraId="1EF1C027" w14:textId="77777777" w:rsidR="007D6D76" w:rsidRPr="0004199F" w:rsidRDefault="007D6D76" w:rsidP="0018525E">
      <w:pPr>
        <w:rPr>
          <w:lang w:val="en-GB"/>
        </w:rPr>
      </w:pPr>
      <w:r w:rsidRPr="0004199F">
        <w:rPr>
          <w:lang w:val="en-GB"/>
        </w:rPr>
        <w:t xml:space="preserve">Within the UCCX </w:t>
      </w:r>
      <w:r w:rsidR="00E017F5" w:rsidRPr="0004199F">
        <w:rPr>
          <w:lang w:val="en-GB"/>
        </w:rPr>
        <w:t xml:space="preserve">Quality Management integration fill in CUCM Administrative XML details only. Into the server name fill in the FQDN of CUCM publisher (the same one, filled in as CN in the certificate imported into trust store of the callrec-web application. See chapter </w:t>
      </w:r>
      <w:r w:rsidR="00E017F5" w:rsidRPr="0004199F">
        <w:rPr>
          <w:lang w:val="en-GB"/>
        </w:rPr>
        <w:fldChar w:fldCharType="begin"/>
      </w:r>
      <w:r w:rsidR="00E017F5" w:rsidRPr="0004199F">
        <w:rPr>
          <w:lang w:val="en-GB"/>
        </w:rPr>
        <w:instrText xml:space="preserve"> REF _Ref39591971 \r \h </w:instrText>
      </w:r>
      <w:r w:rsidR="00E017F5" w:rsidRPr="0004199F">
        <w:rPr>
          <w:lang w:val="en-GB"/>
        </w:rPr>
      </w:r>
      <w:r w:rsidR="00E017F5" w:rsidRPr="0004199F">
        <w:rPr>
          <w:lang w:val="en-GB"/>
        </w:rPr>
        <w:fldChar w:fldCharType="separate"/>
      </w:r>
      <w:r w:rsidR="00E017F5" w:rsidRPr="0004199F">
        <w:rPr>
          <w:lang w:val="en-GB"/>
        </w:rPr>
        <w:t>5.1.2.1</w:t>
      </w:r>
      <w:r w:rsidR="00E017F5" w:rsidRPr="0004199F">
        <w:rPr>
          <w:lang w:val="en-GB"/>
        </w:rPr>
        <w:fldChar w:fldCharType="end"/>
      </w:r>
      <w:r w:rsidR="00E017F5" w:rsidRPr="0004199F">
        <w:rPr>
          <w:lang w:val="en-GB"/>
        </w:rPr>
        <w:t xml:space="preserve">) ). Fill in the AXL user username and password as created in chapter </w:t>
      </w:r>
      <w:r w:rsidR="00E017F5" w:rsidRPr="0004199F">
        <w:rPr>
          <w:lang w:val="en-GB"/>
        </w:rPr>
        <w:fldChar w:fldCharType="begin"/>
      </w:r>
      <w:r w:rsidR="00E017F5" w:rsidRPr="0004199F">
        <w:rPr>
          <w:lang w:val="en-GB"/>
        </w:rPr>
        <w:instrText xml:space="preserve"> REF _Ref39592016 \r \h </w:instrText>
      </w:r>
      <w:r w:rsidR="00E017F5" w:rsidRPr="0004199F">
        <w:rPr>
          <w:lang w:val="en-GB"/>
        </w:rPr>
      </w:r>
      <w:r w:rsidR="00E017F5" w:rsidRPr="0004199F">
        <w:rPr>
          <w:lang w:val="en-GB"/>
        </w:rPr>
        <w:fldChar w:fldCharType="separate"/>
      </w:r>
      <w:r w:rsidR="00E017F5" w:rsidRPr="0004199F">
        <w:rPr>
          <w:lang w:val="en-GB"/>
        </w:rPr>
        <w:t>5.1.1.2</w:t>
      </w:r>
      <w:r w:rsidR="00E017F5" w:rsidRPr="0004199F">
        <w:rPr>
          <w:lang w:val="en-GB"/>
        </w:rPr>
        <w:fldChar w:fldCharType="end"/>
      </w:r>
      <w:r w:rsidR="00E017F5" w:rsidRPr="0004199F">
        <w:rPr>
          <w:lang w:val="en-GB"/>
        </w:rPr>
        <w:t xml:space="preserve"> . </w:t>
      </w:r>
    </w:p>
    <w:p w14:paraId="3B656C50" w14:textId="77777777" w:rsidR="00146006" w:rsidRPr="0004199F" w:rsidRDefault="007D6D76" w:rsidP="0018525E">
      <w:pPr>
        <w:rPr>
          <w:lang w:val="en-GB"/>
        </w:rPr>
      </w:pPr>
      <w:r w:rsidRPr="0004199F">
        <w:rPr>
          <w:noProof/>
          <w:lang w:val="en-GB"/>
        </w:rPr>
        <w:lastRenderedPageBreak/>
        <w:drawing>
          <wp:inline distT="0" distB="0" distL="0" distR="0" wp14:anchorId="6E3A3863" wp14:editId="4A9215D1">
            <wp:extent cx="5972810" cy="3109595"/>
            <wp:effectExtent l="0" t="0" r="889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972810" cy="3109595"/>
                    </a:xfrm>
                    <a:prstGeom prst="rect">
                      <a:avLst/>
                    </a:prstGeom>
                  </pic:spPr>
                </pic:pic>
              </a:graphicData>
            </a:graphic>
          </wp:inline>
        </w:drawing>
      </w:r>
    </w:p>
    <w:p w14:paraId="3CF9123A" w14:textId="77777777" w:rsidR="00E017F5" w:rsidRPr="0004199F" w:rsidRDefault="00E017F5" w:rsidP="0018525E">
      <w:pPr>
        <w:rPr>
          <w:lang w:val="en-GB"/>
        </w:rPr>
      </w:pPr>
      <w:r w:rsidRPr="0004199F">
        <w:rPr>
          <w:lang w:val="en-GB"/>
        </w:rPr>
        <w:t>Save the configuration to apply the changes.</w:t>
      </w:r>
    </w:p>
    <w:p w14:paraId="3A3D1AC1" w14:textId="77777777" w:rsidR="00E017F5" w:rsidRPr="0004199F" w:rsidRDefault="00E017F5" w:rsidP="0018525E">
      <w:pPr>
        <w:rPr>
          <w:lang w:val="en-GB"/>
        </w:rPr>
      </w:pPr>
      <w:r w:rsidRPr="0004199F">
        <w:rPr>
          <w:noProof/>
          <w:lang w:val="en-GB"/>
        </w:rPr>
        <w:drawing>
          <wp:inline distT="0" distB="0" distL="0" distR="0" wp14:anchorId="615BC379" wp14:editId="1866DCEA">
            <wp:extent cx="5972810" cy="1001395"/>
            <wp:effectExtent l="0" t="0" r="8890" b="825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972810" cy="1001395"/>
                    </a:xfrm>
                    <a:prstGeom prst="rect">
                      <a:avLst/>
                    </a:prstGeom>
                  </pic:spPr>
                </pic:pic>
              </a:graphicData>
            </a:graphic>
          </wp:inline>
        </w:drawing>
      </w:r>
    </w:p>
    <w:p w14:paraId="5538363A" w14:textId="77777777" w:rsidR="00E017F5" w:rsidRPr="0004199F" w:rsidRDefault="00E017F5" w:rsidP="0018525E">
      <w:pPr>
        <w:rPr>
          <w:lang w:val="en-GB"/>
        </w:rPr>
      </w:pPr>
      <w:r w:rsidRPr="0004199F">
        <w:rPr>
          <w:lang w:val="en-GB"/>
        </w:rPr>
        <w:t>With this configuration will be imported users able to authenticate with CUCM.</w:t>
      </w:r>
    </w:p>
    <w:p w14:paraId="68854049" w14:textId="77777777" w:rsidR="00E017F5" w:rsidRPr="0004199F" w:rsidRDefault="00134AF7" w:rsidP="00134AF7">
      <w:pPr>
        <w:pStyle w:val="Heading4"/>
        <w:rPr>
          <w:lang w:val="en-GB"/>
        </w:rPr>
      </w:pPr>
      <w:bookmarkStart w:id="34" w:name="_Ref39600746"/>
      <w:r w:rsidRPr="0004199F">
        <w:rPr>
          <w:lang w:val="en-GB"/>
        </w:rPr>
        <w:t>Configure Quality Management user import Group and Role</w:t>
      </w:r>
      <w:bookmarkEnd w:id="34"/>
    </w:p>
    <w:p w14:paraId="5B001BF7" w14:textId="77777777" w:rsidR="00134AF7" w:rsidRPr="0004199F" w:rsidRDefault="00F37250" w:rsidP="00134AF7">
      <w:pPr>
        <w:rPr>
          <w:lang w:val="en-GB"/>
        </w:rPr>
      </w:pPr>
      <w:r w:rsidRPr="0004199F">
        <w:rPr>
          <w:lang w:val="en-GB"/>
        </w:rPr>
        <w:t xml:space="preserve">The zqm-axl-importer tool </w:t>
      </w:r>
      <w:r w:rsidR="004C26D0" w:rsidRPr="0004199F">
        <w:rPr>
          <w:lang w:val="en-GB"/>
        </w:rPr>
        <w:t xml:space="preserve">imports all users into predefined group in order to provide the possibility to sort the users manually into user defined groups. The default group of zqm-axl-importer tool is _CUCM_imported. This group does not exist and needs to be created. </w:t>
      </w:r>
    </w:p>
    <w:p w14:paraId="2E3DBEB4" w14:textId="77777777" w:rsidR="004C26D0" w:rsidRPr="0004199F" w:rsidRDefault="004C26D0" w:rsidP="00134AF7">
      <w:pPr>
        <w:rPr>
          <w:lang w:val="en-GB"/>
        </w:rPr>
      </w:pPr>
      <w:r w:rsidRPr="0004199F">
        <w:rPr>
          <w:lang w:val="en-GB"/>
        </w:rPr>
        <w:t xml:space="preserve">Similarly, all users are imported with Agent role by default. ZOOM Quality Management configuration for Agent role provides possibility to view own calls and evaluations finished by supervisors. If there is need to import users with other role, this role must be created prior the import. </w:t>
      </w:r>
    </w:p>
    <w:p w14:paraId="11C9CF6B" w14:textId="77777777" w:rsidR="004C26D0" w:rsidRPr="0004199F" w:rsidRDefault="004C26D0" w:rsidP="00134AF7">
      <w:pPr>
        <w:rPr>
          <w:lang w:val="en-GB"/>
        </w:rPr>
      </w:pPr>
      <w:r w:rsidRPr="0004199F">
        <w:rPr>
          <w:lang w:val="en-GB"/>
        </w:rPr>
        <w:t xml:space="preserve">Login as a ccmanager to ZOOM Quality Management web interface to adjust the Quality Management settings for zqm-axl-importer tool. </w:t>
      </w:r>
    </w:p>
    <w:p w14:paraId="0626EF0D" w14:textId="77777777" w:rsidR="004C26D0" w:rsidRPr="0004199F" w:rsidRDefault="00C1338E" w:rsidP="00C1338E">
      <w:pPr>
        <w:jc w:val="center"/>
        <w:rPr>
          <w:lang w:val="en-GB"/>
        </w:rPr>
      </w:pPr>
      <w:r w:rsidRPr="0004199F">
        <w:rPr>
          <w:noProof/>
          <w:lang w:val="en-GB"/>
        </w:rPr>
        <w:lastRenderedPageBreak/>
        <w:drawing>
          <wp:inline distT="0" distB="0" distL="0" distR="0" wp14:anchorId="3D35BC53" wp14:editId="51868249">
            <wp:extent cx="1686321" cy="211504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1689293" cy="2118775"/>
                    </a:xfrm>
                    <a:prstGeom prst="rect">
                      <a:avLst/>
                    </a:prstGeom>
                  </pic:spPr>
                </pic:pic>
              </a:graphicData>
            </a:graphic>
          </wp:inline>
        </w:drawing>
      </w:r>
    </w:p>
    <w:p w14:paraId="1EAD7B86" w14:textId="77777777" w:rsidR="00C1338E" w:rsidRPr="0004199F" w:rsidRDefault="00C1338E" w:rsidP="00C1338E">
      <w:pPr>
        <w:rPr>
          <w:lang w:val="en-GB"/>
        </w:rPr>
      </w:pPr>
      <w:r w:rsidRPr="0004199F">
        <w:rPr>
          <w:lang w:val="en-GB"/>
        </w:rPr>
        <w:t xml:space="preserve">Navigate to </w:t>
      </w:r>
      <w:r w:rsidRPr="0004199F">
        <w:rPr>
          <w:b/>
          <w:lang w:val="en-GB"/>
        </w:rPr>
        <w:t>Administration -&gt; Teams</w:t>
      </w:r>
      <w:r w:rsidRPr="0004199F">
        <w:rPr>
          <w:lang w:val="en-GB"/>
        </w:rPr>
        <w:t xml:space="preserve"> to create new use group.</w:t>
      </w:r>
    </w:p>
    <w:p w14:paraId="00688732" w14:textId="77777777" w:rsidR="00C1338E" w:rsidRPr="0004199F" w:rsidRDefault="00C1338E" w:rsidP="00C1338E">
      <w:pPr>
        <w:jc w:val="center"/>
        <w:rPr>
          <w:lang w:val="en-GB"/>
        </w:rPr>
      </w:pPr>
      <w:r w:rsidRPr="0004199F">
        <w:rPr>
          <w:noProof/>
          <w:lang w:val="en-GB"/>
        </w:rPr>
        <w:drawing>
          <wp:inline distT="0" distB="0" distL="0" distR="0" wp14:anchorId="304104F6" wp14:editId="49680E0F">
            <wp:extent cx="4277802" cy="1408500"/>
            <wp:effectExtent l="0" t="0" r="8890" b="127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4292846" cy="1413453"/>
                    </a:xfrm>
                    <a:prstGeom prst="rect">
                      <a:avLst/>
                    </a:prstGeom>
                  </pic:spPr>
                </pic:pic>
              </a:graphicData>
            </a:graphic>
          </wp:inline>
        </w:drawing>
      </w:r>
    </w:p>
    <w:p w14:paraId="45172F87" w14:textId="77777777" w:rsidR="00C1338E" w:rsidRPr="0004199F" w:rsidRDefault="00C1338E" w:rsidP="00C1338E">
      <w:pPr>
        <w:rPr>
          <w:lang w:val="en-GB"/>
        </w:rPr>
      </w:pPr>
      <w:r w:rsidRPr="0004199F">
        <w:rPr>
          <w:lang w:val="en-GB"/>
        </w:rPr>
        <w:t>Select Root Group and click New to create new sub</w:t>
      </w:r>
      <w:r w:rsidR="004F7863" w:rsidRPr="0004199F">
        <w:rPr>
          <w:lang w:val="en-GB"/>
        </w:rPr>
        <w:t>-</w:t>
      </w:r>
      <w:r w:rsidRPr="0004199F">
        <w:rPr>
          <w:lang w:val="en-GB"/>
        </w:rPr>
        <w:t>group</w:t>
      </w:r>
      <w:r w:rsidR="004F7863" w:rsidRPr="0004199F">
        <w:rPr>
          <w:lang w:val="en-GB"/>
        </w:rPr>
        <w:t xml:space="preserve"> within the Root group.</w:t>
      </w:r>
    </w:p>
    <w:p w14:paraId="258727E3" w14:textId="77777777" w:rsidR="004F7863" w:rsidRPr="0004199F" w:rsidRDefault="004F7863" w:rsidP="004F7863">
      <w:pPr>
        <w:jc w:val="center"/>
        <w:rPr>
          <w:lang w:val="en-GB"/>
        </w:rPr>
      </w:pPr>
      <w:r w:rsidRPr="0004199F">
        <w:rPr>
          <w:noProof/>
          <w:lang w:val="en-GB"/>
        </w:rPr>
        <w:drawing>
          <wp:inline distT="0" distB="0" distL="0" distR="0" wp14:anchorId="37F0343C" wp14:editId="1510B306">
            <wp:extent cx="4174434" cy="1328309"/>
            <wp:effectExtent l="0" t="0" r="0" b="571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4273376" cy="1359792"/>
                    </a:xfrm>
                    <a:prstGeom prst="rect">
                      <a:avLst/>
                    </a:prstGeom>
                  </pic:spPr>
                </pic:pic>
              </a:graphicData>
            </a:graphic>
          </wp:inline>
        </w:drawing>
      </w:r>
    </w:p>
    <w:p w14:paraId="4D11E929" w14:textId="77777777" w:rsidR="004F7863" w:rsidRPr="0004199F" w:rsidRDefault="00F55062" w:rsidP="00C1338E">
      <w:pPr>
        <w:rPr>
          <w:lang w:val="en-GB"/>
        </w:rPr>
      </w:pPr>
      <w:r w:rsidRPr="0004199F">
        <w:rPr>
          <w:lang w:val="en-GB"/>
        </w:rPr>
        <w:t xml:space="preserve">Fill in the group name:  _CUCM_imported (or your own group name) and click </w:t>
      </w:r>
      <w:r w:rsidRPr="0004199F">
        <w:rPr>
          <w:b/>
          <w:lang w:val="en-GB"/>
        </w:rPr>
        <w:t>Create</w:t>
      </w:r>
    </w:p>
    <w:p w14:paraId="432A9E7D" w14:textId="77777777" w:rsidR="004F7863" w:rsidRPr="0004199F" w:rsidRDefault="00996A3B" w:rsidP="00996A3B">
      <w:pPr>
        <w:jc w:val="center"/>
        <w:rPr>
          <w:lang w:val="en-GB"/>
        </w:rPr>
      </w:pPr>
      <w:r w:rsidRPr="0004199F">
        <w:rPr>
          <w:noProof/>
          <w:lang w:val="en-GB"/>
        </w:rPr>
        <w:lastRenderedPageBreak/>
        <w:drawing>
          <wp:inline distT="0" distB="0" distL="0" distR="0" wp14:anchorId="3CB09CC2" wp14:editId="5E7AA56D">
            <wp:extent cx="4046757" cy="2320668"/>
            <wp:effectExtent l="0" t="0" r="0" b="381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4084982" cy="2342589"/>
                    </a:xfrm>
                    <a:prstGeom prst="rect">
                      <a:avLst/>
                    </a:prstGeom>
                  </pic:spPr>
                </pic:pic>
              </a:graphicData>
            </a:graphic>
          </wp:inline>
        </w:drawing>
      </w:r>
    </w:p>
    <w:p w14:paraId="550EFE05" w14:textId="77777777" w:rsidR="004F7863" w:rsidRPr="0004199F" w:rsidRDefault="004F7863" w:rsidP="00C1338E">
      <w:pPr>
        <w:rPr>
          <w:lang w:val="en-GB"/>
        </w:rPr>
      </w:pPr>
    </w:p>
    <w:p w14:paraId="3B33F323" w14:textId="77777777" w:rsidR="00F55062" w:rsidRPr="0004199F" w:rsidRDefault="00F55062" w:rsidP="00F55062">
      <w:pPr>
        <w:jc w:val="center"/>
        <w:rPr>
          <w:lang w:val="en-GB"/>
        </w:rPr>
      </w:pPr>
      <w:r w:rsidRPr="0004199F">
        <w:rPr>
          <w:noProof/>
          <w:lang w:val="en-GB"/>
        </w:rPr>
        <w:drawing>
          <wp:inline distT="0" distB="0" distL="0" distR="0" wp14:anchorId="22293678" wp14:editId="221B5457">
            <wp:extent cx="4007457" cy="186909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4039696" cy="1884133"/>
                    </a:xfrm>
                    <a:prstGeom prst="rect">
                      <a:avLst/>
                    </a:prstGeom>
                  </pic:spPr>
                </pic:pic>
              </a:graphicData>
            </a:graphic>
          </wp:inline>
        </w:drawing>
      </w:r>
    </w:p>
    <w:p w14:paraId="53036014" w14:textId="77777777" w:rsidR="00F55062" w:rsidRPr="0004199F" w:rsidRDefault="00716DF0" w:rsidP="00F55062">
      <w:pPr>
        <w:rPr>
          <w:b/>
          <w:lang w:val="en-GB"/>
        </w:rPr>
      </w:pPr>
      <w:r w:rsidRPr="0004199F">
        <w:rPr>
          <w:lang w:val="en-GB"/>
        </w:rPr>
        <w:t xml:space="preserve">In case a </w:t>
      </w:r>
      <w:r w:rsidR="006D37AB" w:rsidRPr="0004199F">
        <w:rPr>
          <w:lang w:val="en-GB"/>
        </w:rPr>
        <w:t xml:space="preserve">specific role is required to be used for the import create the new role in </w:t>
      </w:r>
      <w:r w:rsidR="006D37AB" w:rsidRPr="0004199F">
        <w:rPr>
          <w:b/>
          <w:lang w:val="en-GB"/>
        </w:rPr>
        <w:t xml:space="preserve">Administration -&gt; Roles -&gt; New </w:t>
      </w:r>
    </w:p>
    <w:p w14:paraId="4389BB5A" w14:textId="77777777" w:rsidR="006D37AB" w:rsidRPr="0004199F" w:rsidRDefault="006D37AB" w:rsidP="00F55062">
      <w:pPr>
        <w:rPr>
          <w:lang w:val="en-GB"/>
        </w:rPr>
      </w:pPr>
      <w:r w:rsidRPr="0004199F">
        <w:rPr>
          <w:noProof/>
          <w:lang w:val="en-GB"/>
        </w:rPr>
        <w:drawing>
          <wp:inline distT="0" distB="0" distL="0" distR="0" wp14:anchorId="0D7F50AB" wp14:editId="68467966">
            <wp:extent cx="5972810" cy="2212975"/>
            <wp:effectExtent l="0" t="0" r="889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5972810" cy="2212975"/>
                    </a:xfrm>
                    <a:prstGeom prst="rect">
                      <a:avLst/>
                    </a:prstGeom>
                  </pic:spPr>
                </pic:pic>
              </a:graphicData>
            </a:graphic>
          </wp:inline>
        </w:drawing>
      </w:r>
    </w:p>
    <w:p w14:paraId="15E54E9B" w14:textId="77777777" w:rsidR="006D37AB" w:rsidRPr="0004199F" w:rsidRDefault="006D37AB" w:rsidP="00F55062">
      <w:pPr>
        <w:rPr>
          <w:lang w:val="en-GB"/>
        </w:rPr>
      </w:pPr>
      <w:r w:rsidRPr="0004199F">
        <w:rPr>
          <w:lang w:val="en-GB"/>
        </w:rPr>
        <w:t>At this moment is the ZOOM Quality Management configured for user import from CUCM by zqm-axl-importer tool.</w:t>
      </w:r>
    </w:p>
    <w:p w14:paraId="19053ACC" w14:textId="77777777" w:rsidR="002D14FC" w:rsidRPr="0004199F" w:rsidRDefault="002D14FC" w:rsidP="002D14FC">
      <w:pPr>
        <w:pStyle w:val="Heading2"/>
        <w:rPr>
          <w:lang w:val="en-GB"/>
        </w:rPr>
      </w:pPr>
      <w:bookmarkStart w:id="35" w:name="_Toc43897004"/>
      <w:r w:rsidRPr="0004199F">
        <w:rPr>
          <w:lang w:val="en-GB"/>
        </w:rPr>
        <w:lastRenderedPageBreak/>
        <w:t>Description of Installation package</w:t>
      </w:r>
      <w:bookmarkEnd w:id="35"/>
    </w:p>
    <w:p w14:paraId="78AD5735" w14:textId="77777777" w:rsidR="002D14FC" w:rsidRPr="0004199F" w:rsidRDefault="00875EDC" w:rsidP="002D14FC">
      <w:pPr>
        <w:jc w:val="both"/>
        <w:rPr>
          <w:lang w:val="en-GB"/>
        </w:rPr>
      </w:pPr>
      <w:r w:rsidRPr="0004199F">
        <w:rPr>
          <w:lang w:val="en-GB"/>
        </w:rPr>
        <w:t>The callrec-zqm-axl-importer tool is provided in the form of zip file, which contains following files:</w:t>
      </w:r>
    </w:p>
    <w:p w14:paraId="2CF787D0" w14:textId="77777777" w:rsidR="00D01586" w:rsidRPr="0004199F" w:rsidRDefault="00D01586" w:rsidP="00D01586">
      <w:pPr>
        <w:jc w:val="both"/>
        <w:rPr>
          <w:b/>
          <w:lang w:val="en-GB"/>
        </w:rPr>
      </w:pPr>
      <w:r w:rsidRPr="0004199F">
        <w:rPr>
          <w:lang w:val="en-GB"/>
        </w:rPr>
        <w:tab/>
      </w:r>
      <w:r w:rsidRPr="0004199F">
        <w:rPr>
          <w:b/>
          <w:lang w:val="en-GB"/>
        </w:rPr>
        <w:t>callrec-zqm-axl-importer tool</w:t>
      </w:r>
    </w:p>
    <w:p w14:paraId="2F21FE45" w14:textId="77777777" w:rsidR="00D01586" w:rsidRPr="0004199F" w:rsidRDefault="00D01586" w:rsidP="00D01586">
      <w:pPr>
        <w:jc w:val="both"/>
        <w:rPr>
          <w:lang w:val="en-GB"/>
        </w:rPr>
      </w:pPr>
      <w:r w:rsidRPr="0004199F">
        <w:rPr>
          <w:b/>
          <w:lang w:val="en-GB"/>
        </w:rPr>
        <w:tab/>
      </w:r>
      <w:r w:rsidRPr="0004199F">
        <w:rPr>
          <w:b/>
          <w:lang w:val="en-GB"/>
        </w:rPr>
        <w:tab/>
        <w:t>zqm-axl-importer</w:t>
      </w:r>
    </w:p>
    <w:p w14:paraId="46247063" w14:textId="77777777" w:rsidR="00A748BC" w:rsidRPr="0004199F" w:rsidRDefault="00D01586" w:rsidP="00A748BC">
      <w:pPr>
        <w:jc w:val="both"/>
        <w:rPr>
          <w:b/>
          <w:lang w:val="en-GB"/>
        </w:rPr>
      </w:pPr>
      <w:r w:rsidRPr="0004199F">
        <w:rPr>
          <w:lang w:val="en-GB"/>
        </w:rPr>
        <w:tab/>
      </w:r>
      <w:r w:rsidRPr="0004199F">
        <w:rPr>
          <w:b/>
          <w:lang w:val="en-GB"/>
        </w:rPr>
        <w:tab/>
      </w:r>
      <w:r w:rsidR="00A748BC" w:rsidRPr="0004199F">
        <w:rPr>
          <w:b/>
          <w:lang w:val="en-GB"/>
        </w:rPr>
        <w:t>Default configuration</w:t>
      </w:r>
    </w:p>
    <w:p w14:paraId="7EF85F33" w14:textId="77777777" w:rsidR="00A748BC" w:rsidRPr="0004199F" w:rsidRDefault="00A748BC" w:rsidP="00A748BC">
      <w:pPr>
        <w:jc w:val="both"/>
        <w:rPr>
          <w:lang w:val="en-GB"/>
        </w:rPr>
      </w:pPr>
      <w:r w:rsidRPr="0004199F">
        <w:rPr>
          <w:b/>
          <w:lang w:val="en-GB"/>
        </w:rPr>
        <w:tab/>
      </w:r>
      <w:r w:rsidRPr="0004199F">
        <w:rPr>
          <w:b/>
          <w:lang w:val="en-GB"/>
        </w:rPr>
        <w:tab/>
      </w:r>
      <w:r w:rsidRPr="0004199F">
        <w:rPr>
          <w:b/>
          <w:lang w:val="en-GB"/>
        </w:rPr>
        <w:tab/>
      </w:r>
      <w:r w:rsidRPr="0004199F">
        <w:rPr>
          <w:lang w:val="en-GB"/>
        </w:rPr>
        <w:t>config.json</w:t>
      </w:r>
    </w:p>
    <w:p w14:paraId="1969348C" w14:textId="77777777" w:rsidR="00A748BC" w:rsidRPr="0004199F" w:rsidRDefault="00A748BC" w:rsidP="00A748BC">
      <w:pPr>
        <w:ind w:left="1440" w:firstLine="720"/>
        <w:jc w:val="both"/>
        <w:rPr>
          <w:lang w:val="en-GB"/>
        </w:rPr>
      </w:pPr>
      <w:r w:rsidRPr="0004199F">
        <w:rPr>
          <w:lang w:val="en-GB"/>
        </w:rPr>
        <w:t>config.yaml</w:t>
      </w:r>
    </w:p>
    <w:p w14:paraId="74118CA3" w14:textId="77777777" w:rsidR="00D01586" w:rsidRPr="0004199F" w:rsidRDefault="00D01586" w:rsidP="00A748BC">
      <w:pPr>
        <w:ind w:left="720" w:firstLine="720"/>
        <w:jc w:val="both"/>
        <w:rPr>
          <w:b/>
          <w:lang w:val="en-GB"/>
        </w:rPr>
      </w:pPr>
      <w:r w:rsidRPr="0004199F">
        <w:rPr>
          <w:b/>
          <w:lang w:val="en-GB"/>
        </w:rPr>
        <w:t>Supporting tools</w:t>
      </w:r>
    </w:p>
    <w:p w14:paraId="604D48BE" w14:textId="77777777" w:rsidR="00D01586" w:rsidRPr="0004199F" w:rsidRDefault="00D01586" w:rsidP="00D01586">
      <w:pPr>
        <w:ind w:left="1440" w:firstLine="720"/>
        <w:jc w:val="both"/>
        <w:rPr>
          <w:lang w:val="en-GB"/>
        </w:rPr>
      </w:pPr>
      <w:r w:rsidRPr="0004199F">
        <w:rPr>
          <w:lang w:val="en-GB"/>
        </w:rPr>
        <w:t>jmxterm-1.0.1-uber.jar</w:t>
      </w:r>
    </w:p>
    <w:p w14:paraId="0FEC80DC" w14:textId="77777777" w:rsidR="00D01586" w:rsidRPr="0004199F" w:rsidRDefault="00D01586" w:rsidP="00D01586">
      <w:pPr>
        <w:ind w:left="1440" w:firstLine="720"/>
        <w:jc w:val="both"/>
        <w:rPr>
          <w:lang w:val="en-GB"/>
        </w:rPr>
      </w:pPr>
      <w:r w:rsidRPr="0004199F">
        <w:rPr>
          <w:lang w:val="en-GB"/>
        </w:rPr>
        <w:t>flush_sc_cache.txt</w:t>
      </w:r>
    </w:p>
    <w:p w14:paraId="7F18379B" w14:textId="77777777" w:rsidR="00D01586" w:rsidRPr="0004199F" w:rsidRDefault="00D01586" w:rsidP="00A748BC">
      <w:pPr>
        <w:jc w:val="both"/>
        <w:rPr>
          <w:b/>
          <w:lang w:val="en-GB"/>
        </w:rPr>
      </w:pPr>
      <w:r w:rsidRPr="0004199F">
        <w:rPr>
          <w:lang w:val="en-GB"/>
        </w:rPr>
        <w:tab/>
      </w:r>
      <w:r w:rsidRPr="0004199F">
        <w:rPr>
          <w:lang w:val="en-GB"/>
        </w:rPr>
        <w:tab/>
      </w:r>
      <w:r w:rsidRPr="0004199F">
        <w:rPr>
          <w:b/>
          <w:lang w:val="en-GB"/>
        </w:rPr>
        <w:t xml:space="preserve">Linux </w:t>
      </w:r>
      <w:r w:rsidR="002801C2" w:rsidRPr="0004199F">
        <w:rPr>
          <w:b/>
          <w:lang w:val="en-GB"/>
        </w:rPr>
        <w:t>service file</w:t>
      </w:r>
    </w:p>
    <w:p w14:paraId="5F1A44A5" w14:textId="77777777" w:rsidR="00D01586" w:rsidRPr="0004199F" w:rsidRDefault="00D01586" w:rsidP="00D01586">
      <w:pPr>
        <w:ind w:left="720"/>
        <w:jc w:val="both"/>
        <w:rPr>
          <w:lang w:val="en-GB"/>
        </w:rPr>
      </w:pPr>
      <w:r w:rsidRPr="0004199F">
        <w:rPr>
          <w:b/>
          <w:lang w:val="en-GB"/>
        </w:rPr>
        <w:tab/>
      </w:r>
      <w:r w:rsidRPr="0004199F">
        <w:rPr>
          <w:b/>
          <w:lang w:val="en-GB"/>
        </w:rPr>
        <w:tab/>
      </w:r>
      <w:r w:rsidRPr="0004199F">
        <w:rPr>
          <w:lang w:val="en-GB"/>
        </w:rPr>
        <w:t>callrec-zqm-axl-importer.service</w:t>
      </w:r>
    </w:p>
    <w:p w14:paraId="0DC85A37" w14:textId="77777777" w:rsidR="00D01586" w:rsidRPr="0004199F" w:rsidRDefault="00D01586" w:rsidP="00D01586">
      <w:pPr>
        <w:jc w:val="both"/>
        <w:rPr>
          <w:lang w:val="en-GB"/>
        </w:rPr>
      </w:pPr>
    </w:p>
    <w:p w14:paraId="5A39B583" w14:textId="77777777" w:rsidR="00D01586" w:rsidRPr="0004199F" w:rsidRDefault="00D01586" w:rsidP="00D01586">
      <w:pPr>
        <w:ind w:firstLine="720"/>
        <w:jc w:val="both"/>
        <w:rPr>
          <w:b/>
          <w:lang w:val="en-GB"/>
        </w:rPr>
      </w:pPr>
      <w:r w:rsidRPr="0004199F">
        <w:rPr>
          <w:b/>
          <w:lang w:val="en-GB"/>
        </w:rPr>
        <w:t>Installation script</w:t>
      </w:r>
    </w:p>
    <w:p w14:paraId="72F55201" w14:textId="77777777" w:rsidR="00D01586" w:rsidRPr="0004199F" w:rsidRDefault="00D01586" w:rsidP="00D01586">
      <w:pPr>
        <w:jc w:val="both"/>
        <w:rPr>
          <w:lang w:val="en-GB"/>
        </w:rPr>
      </w:pPr>
      <w:r w:rsidRPr="0004199F">
        <w:rPr>
          <w:lang w:val="en-GB"/>
        </w:rPr>
        <w:tab/>
      </w:r>
      <w:r w:rsidRPr="0004199F">
        <w:rPr>
          <w:lang w:val="en-GB"/>
        </w:rPr>
        <w:tab/>
        <w:t>install_zqm_axl_importer.sh</w:t>
      </w:r>
    </w:p>
    <w:p w14:paraId="4857F463" w14:textId="77777777" w:rsidR="00D01586" w:rsidRPr="0004199F" w:rsidRDefault="00D01586" w:rsidP="00D01586">
      <w:pPr>
        <w:jc w:val="both"/>
        <w:rPr>
          <w:lang w:val="en-GB"/>
        </w:rPr>
      </w:pPr>
      <w:r w:rsidRPr="0004199F">
        <w:rPr>
          <w:lang w:val="en-GB"/>
        </w:rPr>
        <w:tab/>
      </w:r>
      <w:r w:rsidRPr="0004199F">
        <w:rPr>
          <w:lang w:val="en-GB"/>
        </w:rPr>
        <w:tab/>
        <w:t>remove_zqm_axl_importer.sh</w:t>
      </w:r>
    </w:p>
    <w:p w14:paraId="714755E6" w14:textId="77777777" w:rsidR="00D01586" w:rsidRPr="0004199F" w:rsidRDefault="00D01586" w:rsidP="00D01586">
      <w:pPr>
        <w:ind w:left="720" w:firstLine="720"/>
        <w:jc w:val="both"/>
        <w:rPr>
          <w:b/>
          <w:lang w:val="en-GB"/>
        </w:rPr>
      </w:pPr>
      <w:r w:rsidRPr="0004199F">
        <w:rPr>
          <w:b/>
          <w:lang w:val="en-GB"/>
        </w:rPr>
        <w:t>SQL scripts</w:t>
      </w:r>
    </w:p>
    <w:p w14:paraId="58B753E3" w14:textId="77777777" w:rsidR="00D01586" w:rsidRPr="0004199F" w:rsidRDefault="00D01586" w:rsidP="00D01586">
      <w:pPr>
        <w:ind w:left="720"/>
        <w:jc w:val="both"/>
        <w:rPr>
          <w:lang w:val="en-GB"/>
        </w:rPr>
      </w:pPr>
      <w:r w:rsidRPr="0004199F">
        <w:rPr>
          <w:lang w:val="en-GB"/>
        </w:rPr>
        <w:tab/>
      </w:r>
      <w:r w:rsidR="00663758" w:rsidRPr="0004199F">
        <w:rPr>
          <w:lang w:val="en-GB"/>
        </w:rPr>
        <w:tab/>
      </w:r>
      <w:r w:rsidRPr="0004199F">
        <w:rPr>
          <w:lang w:val="en-GB"/>
        </w:rPr>
        <w:t>00_cleanup.sql</w:t>
      </w:r>
    </w:p>
    <w:p w14:paraId="0C1A04B5" w14:textId="77777777" w:rsidR="00D01586" w:rsidRPr="0004199F" w:rsidRDefault="00D01586" w:rsidP="00D01586">
      <w:pPr>
        <w:ind w:left="720"/>
        <w:jc w:val="both"/>
        <w:rPr>
          <w:lang w:val="en-GB"/>
        </w:rPr>
      </w:pPr>
      <w:r w:rsidRPr="0004199F">
        <w:rPr>
          <w:lang w:val="en-GB"/>
        </w:rPr>
        <w:tab/>
      </w:r>
      <w:r w:rsidRPr="0004199F">
        <w:rPr>
          <w:lang w:val="en-GB"/>
        </w:rPr>
        <w:tab/>
        <w:t>01_createschema.sql</w:t>
      </w:r>
    </w:p>
    <w:p w14:paraId="5D33540A" w14:textId="77777777" w:rsidR="00D01586" w:rsidRPr="0004199F" w:rsidRDefault="00D01586" w:rsidP="00D01586">
      <w:pPr>
        <w:ind w:left="1440" w:firstLine="720"/>
        <w:jc w:val="both"/>
        <w:rPr>
          <w:lang w:val="en-GB"/>
        </w:rPr>
      </w:pPr>
      <w:r w:rsidRPr="0004199F">
        <w:rPr>
          <w:lang w:val="en-GB"/>
        </w:rPr>
        <w:t>02_createtable.sql</w:t>
      </w:r>
    </w:p>
    <w:p w14:paraId="152BFDFE" w14:textId="77777777" w:rsidR="00663758" w:rsidRPr="0004199F" w:rsidRDefault="00CE71BB" w:rsidP="00CE71BB">
      <w:pPr>
        <w:pStyle w:val="Heading3"/>
        <w:rPr>
          <w:lang w:val="en-GB"/>
        </w:rPr>
      </w:pPr>
      <w:bookmarkStart w:id="36" w:name="_Toc43897005"/>
      <w:r w:rsidRPr="0004199F">
        <w:rPr>
          <w:lang w:val="en-GB"/>
        </w:rPr>
        <w:t>callrec-zqm-axl-importer tool</w:t>
      </w:r>
      <w:bookmarkEnd w:id="36"/>
    </w:p>
    <w:p w14:paraId="53BBC480" w14:textId="77777777" w:rsidR="00CE71BB" w:rsidRPr="0004199F" w:rsidRDefault="00CE71BB" w:rsidP="00CE71BB">
      <w:pPr>
        <w:rPr>
          <w:lang w:val="en-GB"/>
        </w:rPr>
      </w:pPr>
      <w:r w:rsidRPr="0004199F">
        <w:rPr>
          <w:lang w:val="en-GB"/>
        </w:rPr>
        <w:t>The callrec-zqm-axl-importer tool consists of main binary file {zqm-axl-importer), configuration file (config.json) and supporting libraries (jmxterm-1.0.1-uber.jar, flush_sc_cache.txt). The tool runs as a linux service (callrec-zqm-axl-importer.service).</w:t>
      </w:r>
    </w:p>
    <w:p w14:paraId="656E4A6C" w14:textId="77777777" w:rsidR="00CE71BB" w:rsidRPr="0004199F" w:rsidRDefault="00CE71BB" w:rsidP="00CE71BB">
      <w:pPr>
        <w:pStyle w:val="Heading4"/>
        <w:rPr>
          <w:lang w:val="en-GB"/>
        </w:rPr>
      </w:pPr>
      <w:r w:rsidRPr="0004199F">
        <w:rPr>
          <w:lang w:val="en-GB"/>
        </w:rPr>
        <w:t>zqm-axl-importer</w:t>
      </w:r>
    </w:p>
    <w:p w14:paraId="532A0EF7" w14:textId="77777777" w:rsidR="00CE71BB" w:rsidRPr="0004199F" w:rsidRDefault="00CE71BB" w:rsidP="00CE71BB">
      <w:pPr>
        <w:rPr>
          <w:lang w:val="en-GB"/>
        </w:rPr>
      </w:pPr>
      <w:r w:rsidRPr="0004199F">
        <w:rPr>
          <w:lang w:val="en-GB"/>
        </w:rPr>
        <w:t xml:space="preserve">The zqm-axl-importer </w:t>
      </w:r>
      <w:r w:rsidR="006F3367" w:rsidRPr="0004199F">
        <w:rPr>
          <w:lang w:val="en-GB"/>
        </w:rPr>
        <w:t>binary</w:t>
      </w:r>
      <w:r w:rsidRPr="0004199F">
        <w:rPr>
          <w:lang w:val="en-GB"/>
        </w:rPr>
        <w:t xml:space="preserve"> file is the main file of the installation. It ensures</w:t>
      </w:r>
      <w:r w:rsidR="00A748BC" w:rsidRPr="0004199F">
        <w:rPr>
          <w:lang w:val="en-GB"/>
        </w:rPr>
        <w:t xml:space="preserve"> </w:t>
      </w:r>
      <w:r w:rsidRPr="0004199F">
        <w:rPr>
          <w:lang w:val="en-GB"/>
        </w:rPr>
        <w:t>co</w:t>
      </w:r>
      <w:r w:rsidR="00A748BC" w:rsidRPr="0004199F">
        <w:rPr>
          <w:lang w:val="en-GB"/>
        </w:rPr>
        <w:t>n</w:t>
      </w:r>
      <w:r w:rsidRPr="0004199F">
        <w:rPr>
          <w:lang w:val="en-GB"/>
        </w:rPr>
        <w:t>nection to the CUCM, import phone devices and users into own database tables, periodic reload of users in the ZOOM QM database</w:t>
      </w:r>
      <w:r w:rsidR="001E7583" w:rsidRPr="0004199F">
        <w:rPr>
          <w:lang w:val="en-GB"/>
        </w:rPr>
        <w:t>. The tool is configurable by the configuration file (See configuration). If enabled, the zqm-</w:t>
      </w:r>
      <w:r w:rsidR="006F3367" w:rsidRPr="0004199F">
        <w:rPr>
          <w:lang w:val="en-GB"/>
        </w:rPr>
        <w:t>axl</w:t>
      </w:r>
      <w:r w:rsidR="001E7583" w:rsidRPr="0004199F">
        <w:rPr>
          <w:lang w:val="en-GB"/>
        </w:rPr>
        <w:t xml:space="preserve">-importer runs as a linux service, together with the ZOOM application services. The tool requires to have the DB structure prepared (see SQL scripts). The correct user structure presentation in the ZOOM QM is ensured by </w:t>
      </w:r>
      <w:r w:rsidR="00A748BC" w:rsidRPr="0004199F">
        <w:rPr>
          <w:lang w:val="en-GB"/>
        </w:rPr>
        <w:t>cleaning QM caches, after user reload. Cleaning caches of QM is initiated by the zqm-axl-importer tool after the user reload.</w:t>
      </w:r>
    </w:p>
    <w:p w14:paraId="0F8CEBA1" w14:textId="77777777" w:rsidR="00CE71BB" w:rsidRPr="0004199F" w:rsidRDefault="00A748BC" w:rsidP="00A748BC">
      <w:pPr>
        <w:pStyle w:val="Heading4"/>
        <w:rPr>
          <w:lang w:val="en-GB"/>
        </w:rPr>
      </w:pPr>
      <w:r w:rsidRPr="0004199F">
        <w:rPr>
          <w:lang w:val="en-GB"/>
        </w:rPr>
        <w:t>Configuration files</w:t>
      </w:r>
    </w:p>
    <w:p w14:paraId="2C38476C" w14:textId="77777777" w:rsidR="00A748BC" w:rsidRPr="0004199F" w:rsidRDefault="00A748BC" w:rsidP="00A748BC">
      <w:pPr>
        <w:rPr>
          <w:lang w:val="en-GB"/>
        </w:rPr>
      </w:pPr>
      <w:r w:rsidRPr="0004199F">
        <w:rPr>
          <w:lang w:val="en-GB"/>
        </w:rPr>
        <w:t xml:space="preserve">The zqm-axl-importer tool supports two formats of configuration files (json, yaml). The json format is used </w:t>
      </w:r>
      <w:r w:rsidRPr="0004199F">
        <w:rPr>
          <w:lang w:val="en-GB"/>
        </w:rPr>
        <w:lastRenderedPageBreak/>
        <w:t xml:space="preserve">by default. The config.json (yaml) is </w:t>
      </w:r>
      <w:r w:rsidR="0004199F" w:rsidRPr="0004199F">
        <w:rPr>
          <w:lang w:val="en-GB"/>
        </w:rPr>
        <w:t>p</w:t>
      </w:r>
      <w:r w:rsidRPr="0004199F">
        <w:rPr>
          <w:lang w:val="en-GB"/>
        </w:rPr>
        <w:t xml:space="preserve">art of </w:t>
      </w:r>
      <w:r w:rsidR="0004199F" w:rsidRPr="0004199F">
        <w:rPr>
          <w:lang w:val="en-GB"/>
        </w:rPr>
        <w:t xml:space="preserve">the </w:t>
      </w:r>
      <w:r w:rsidRPr="0004199F">
        <w:rPr>
          <w:lang w:val="en-GB"/>
        </w:rPr>
        <w:t xml:space="preserve">installation package. The configuration is edited as a part of the installation process. </w:t>
      </w:r>
    </w:p>
    <w:p w14:paraId="0618BC1A" w14:textId="77777777" w:rsidR="00A748BC" w:rsidRPr="0004199F" w:rsidRDefault="00A748BC" w:rsidP="00A748BC">
      <w:pPr>
        <w:pStyle w:val="Heading4"/>
        <w:rPr>
          <w:lang w:val="en-GB"/>
        </w:rPr>
      </w:pPr>
      <w:r w:rsidRPr="0004199F">
        <w:rPr>
          <w:lang w:val="en-GB"/>
        </w:rPr>
        <w:t>Supporting tools</w:t>
      </w:r>
    </w:p>
    <w:p w14:paraId="7DF4D7F4" w14:textId="77777777" w:rsidR="002801C2" w:rsidRPr="0004199F" w:rsidRDefault="00A748BC" w:rsidP="002801C2">
      <w:pPr>
        <w:rPr>
          <w:lang w:val="en-GB"/>
        </w:rPr>
      </w:pPr>
      <w:r w:rsidRPr="0004199F">
        <w:rPr>
          <w:lang w:val="en-GB"/>
        </w:rPr>
        <w:t xml:space="preserve">The zqm-axl-importer tool </w:t>
      </w:r>
      <w:r w:rsidR="002801C2" w:rsidRPr="0004199F">
        <w:rPr>
          <w:lang w:val="en-GB"/>
        </w:rPr>
        <w:t>imports CUCM users directly to the QM database. As the zqm-axl-importer is not directly integrated into ZOOM QM, the tool must force ZOOM QM to drop caches in order to reload the user reload in the QM. This drop of caches is ensured by connecting to tomcat jmx console using the jmxterm-1.0.1-uber.jar and executing list of commands stored in the flush_sc_cache.txt file.</w:t>
      </w:r>
    </w:p>
    <w:p w14:paraId="350DB9C8" w14:textId="77777777" w:rsidR="00A748BC" w:rsidRPr="0004199F" w:rsidRDefault="002801C2" w:rsidP="00A748BC">
      <w:pPr>
        <w:pStyle w:val="Heading4"/>
        <w:rPr>
          <w:lang w:val="en-GB"/>
        </w:rPr>
      </w:pPr>
      <w:r w:rsidRPr="0004199F">
        <w:rPr>
          <w:lang w:val="en-GB"/>
        </w:rPr>
        <w:t>Linux service file</w:t>
      </w:r>
    </w:p>
    <w:p w14:paraId="6A9CF729" w14:textId="77777777" w:rsidR="00A748BC" w:rsidRPr="0004199F" w:rsidRDefault="002801C2" w:rsidP="00A748BC">
      <w:pPr>
        <w:rPr>
          <w:lang w:val="en-GB"/>
        </w:rPr>
      </w:pPr>
      <w:r w:rsidRPr="0004199F">
        <w:rPr>
          <w:lang w:val="en-GB"/>
        </w:rPr>
        <w:t xml:space="preserve">The zmq-axl-importer tool runs as a Linux service. The service configuration is set by the callrec-zqm-axl-importer.service, which ensures, correct service start. The service </w:t>
      </w:r>
      <w:r w:rsidR="006E02CB" w:rsidRPr="0004199F">
        <w:rPr>
          <w:lang w:val="en-GB"/>
        </w:rPr>
        <w:t xml:space="preserve">has defined both default directory (/opt/zqm-axl) and configuration file (/opt/zqm-axl/config.json). </w:t>
      </w:r>
    </w:p>
    <w:p w14:paraId="22C2C101" w14:textId="77777777" w:rsidR="00CA5E6D" w:rsidRPr="0004199F" w:rsidRDefault="00CA5E6D" w:rsidP="00CA5E6D">
      <w:pPr>
        <w:pStyle w:val="Heading3"/>
        <w:rPr>
          <w:lang w:val="en-GB"/>
        </w:rPr>
      </w:pPr>
      <w:bookmarkStart w:id="37" w:name="_Toc43897006"/>
      <w:r w:rsidRPr="0004199F">
        <w:rPr>
          <w:lang w:val="en-GB"/>
        </w:rPr>
        <w:t>Installation script</w:t>
      </w:r>
      <w:bookmarkEnd w:id="37"/>
      <w:r w:rsidRPr="0004199F">
        <w:rPr>
          <w:lang w:val="en-GB"/>
        </w:rPr>
        <w:t xml:space="preserve"> </w:t>
      </w:r>
    </w:p>
    <w:p w14:paraId="2473066D" w14:textId="77777777" w:rsidR="00CA5E6D" w:rsidRPr="0004199F" w:rsidRDefault="00054746" w:rsidP="00CA5E6D">
      <w:pPr>
        <w:rPr>
          <w:lang w:val="en-GB"/>
        </w:rPr>
      </w:pPr>
      <w:r w:rsidRPr="0004199F">
        <w:rPr>
          <w:lang w:val="en-GB"/>
        </w:rPr>
        <w:t xml:space="preserve">The zip file includes installation (iznal_zqm_axl_importer.sh) and removal scripts (remove_zqm_axl_importer.sh). These scripts serve to deploy and setup / uninstall the zqm-axl-importer tool. </w:t>
      </w:r>
    </w:p>
    <w:p w14:paraId="6BCA4CE0" w14:textId="77777777" w:rsidR="002B584C" w:rsidRPr="0004199F" w:rsidRDefault="00BF172D" w:rsidP="00CA5E6D">
      <w:pPr>
        <w:rPr>
          <w:lang w:val="en-GB"/>
        </w:rPr>
      </w:pPr>
      <w:r w:rsidRPr="0004199F">
        <w:rPr>
          <w:lang w:val="en-GB"/>
        </w:rPr>
        <w:t>T</w:t>
      </w:r>
      <w:r w:rsidR="002B584C" w:rsidRPr="0004199F">
        <w:rPr>
          <w:lang w:val="en-GB"/>
        </w:rPr>
        <w:t>he installation s</w:t>
      </w:r>
      <w:r w:rsidRPr="0004199F">
        <w:rPr>
          <w:lang w:val="en-GB"/>
        </w:rPr>
        <w:t>cript run the SQL scripts to initialize the DB structure required by the zqm-axl-importer tool. The SQL scripts prepare DB scheme (axl_data), DB tables (axl_users, couple_last_update), table views (axl_user_device_view, axl_user_line_view) and procedures with the callrec database.</w:t>
      </w:r>
    </w:p>
    <w:p w14:paraId="4AF41FF1" w14:textId="77777777" w:rsidR="00BF172D" w:rsidRPr="0004199F" w:rsidRDefault="00BF172D" w:rsidP="00CA5E6D">
      <w:pPr>
        <w:rPr>
          <w:lang w:val="en-GB"/>
        </w:rPr>
      </w:pPr>
      <w:r w:rsidRPr="0004199F">
        <w:rPr>
          <w:lang w:val="en-GB"/>
        </w:rPr>
        <w:t xml:space="preserve">The removal procedure cleans up the DB structure. </w:t>
      </w:r>
    </w:p>
    <w:p w14:paraId="127A300E" w14:textId="77777777" w:rsidR="002D14FC" w:rsidRPr="0004199F" w:rsidRDefault="002D14FC" w:rsidP="002D14FC">
      <w:pPr>
        <w:pStyle w:val="Heading2"/>
        <w:rPr>
          <w:lang w:val="en-GB"/>
        </w:rPr>
      </w:pPr>
      <w:bookmarkStart w:id="38" w:name="_Toc43897007"/>
      <w:r w:rsidRPr="0004199F">
        <w:rPr>
          <w:lang w:val="en-GB"/>
        </w:rPr>
        <w:t>Pre-deployment tasks</w:t>
      </w:r>
      <w:bookmarkEnd w:id="38"/>
    </w:p>
    <w:p w14:paraId="749231D8" w14:textId="77777777" w:rsidR="003F416F" w:rsidRPr="0004199F" w:rsidRDefault="003F416F" w:rsidP="00041ECC">
      <w:pPr>
        <w:jc w:val="both"/>
        <w:rPr>
          <w:lang w:val="en-GB"/>
        </w:rPr>
      </w:pPr>
      <w:r w:rsidRPr="0004199F">
        <w:rPr>
          <w:lang w:val="en-GB"/>
        </w:rPr>
        <w:t xml:space="preserve">The tool is designed to be deployed on the same server, where the ZOOM </w:t>
      </w:r>
      <w:r w:rsidR="0004199F" w:rsidRPr="0004199F">
        <w:rPr>
          <w:lang w:val="en-GB"/>
        </w:rPr>
        <w:t>Quality</w:t>
      </w:r>
      <w:r w:rsidRPr="0004199F">
        <w:rPr>
          <w:lang w:val="en-GB"/>
        </w:rPr>
        <w:t xml:space="preserve"> Management is running. </w:t>
      </w:r>
    </w:p>
    <w:p w14:paraId="278F247B" w14:textId="77777777" w:rsidR="003F416F" w:rsidRPr="0004199F" w:rsidRDefault="003F416F" w:rsidP="00041ECC">
      <w:pPr>
        <w:jc w:val="both"/>
        <w:rPr>
          <w:lang w:val="en-GB"/>
        </w:rPr>
      </w:pPr>
      <w:r w:rsidRPr="0004199F">
        <w:rPr>
          <w:lang w:val="en-GB"/>
        </w:rPr>
        <w:t>Prior</w:t>
      </w:r>
      <w:r w:rsidR="0004199F" w:rsidRPr="0004199F">
        <w:rPr>
          <w:lang w:val="en-GB"/>
        </w:rPr>
        <w:t xml:space="preserve"> to the </w:t>
      </w:r>
      <w:r w:rsidRPr="0004199F">
        <w:rPr>
          <w:lang w:val="en-GB"/>
        </w:rPr>
        <w:t>installation verify</w:t>
      </w:r>
      <w:r w:rsidR="0004199F" w:rsidRPr="0004199F">
        <w:rPr>
          <w:lang w:val="en-GB"/>
        </w:rPr>
        <w:t xml:space="preserve"> the following</w:t>
      </w:r>
      <w:r w:rsidRPr="0004199F">
        <w:rPr>
          <w:lang w:val="en-GB"/>
        </w:rPr>
        <w:t>:</w:t>
      </w:r>
    </w:p>
    <w:p w14:paraId="397743A6" w14:textId="77777777" w:rsidR="003F416F" w:rsidRPr="0004199F" w:rsidRDefault="003F416F" w:rsidP="008C1107">
      <w:pPr>
        <w:ind w:left="4320" w:hanging="3600"/>
        <w:jc w:val="both"/>
        <w:rPr>
          <w:lang w:val="en-GB"/>
        </w:rPr>
      </w:pPr>
      <w:r w:rsidRPr="0004199F">
        <w:rPr>
          <w:lang w:val="en-GB"/>
        </w:rPr>
        <w:t xml:space="preserve">CUCM AXL user exists </w:t>
      </w:r>
      <w:r w:rsidR="003333D4" w:rsidRPr="0004199F">
        <w:rPr>
          <w:lang w:val="en-GB"/>
        </w:rPr>
        <w:tab/>
      </w:r>
      <w:r w:rsidR="008C1107" w:rsidRPr="0004199F">
        <w:rPr>
          <w:lang w:val="en-GB"/>
        </w:rPr>
        <w:t>Th</w:t>
      </w:r>
      <w:r w:rsidR="0004199F" w:rsidRPr="0004199F">
        <w:rPr>
          <w:lang w:val="en-GB"/>
        </w:rPr>
        <w:t>is</w:t>
      </w:r>
      <w:r w:rsidR="008C1107" w:rsidRPr="0004199F">
        <w:rPr>
          <w:lang w:val="en-GB"/>
        </w:rPr>
        <w:t xml:space="preserve"> user is used by the zqm-axl-importer tool to connect to CUCM and download list of devices, lines and user. </w:t>
      </w:r>
      <w:r w:rsidRPr="0004199F">
        <w:rPr>
          <w:lang w:val="en-GB"/>
        </w:rPr>
        <w:t xml:space="preserve">see chapter </w:t>
      </w:r>
      <w:r w:rsidR="008C1107" w:rsidRPr="0004199F">
        <w:rPr>
          <w:lang w:val="en-GB"/>
        </w:rPr>
        <w:fldChar w:fldCharType="begin"/>
      </w:r>
      <w:r w:rsidR="008C1107" w:rsidRPr="0004199F">
        <w:rPr>
          <w:lang w:val="en-GB"/>
        </w:rPr>
        <w:instrText xml:space="preserve"> REF _Ref39575170 \r \h </w:instrText>
      </w:r>
      <w:r w:rsidR="008C1107" w:rsidRPr="0004199F">
        <w:rPr>
          <w:lang w:val="en-GB"/>
        </w:rPr>
      </w:r>
      <w:r w:rsidR="008C1107" w:rsidRPr="0004199F">
        <w:rPr>
          <w:lang w:val="en-GB"/>
        </w:rPr>
        <w:fldChar w:fldCharType="separate"/>
      </w:r>
      <w:r w:rsidR="008C1107" w:rsidRPr="0004199F">
        <w:rPr>
          <w:lang w:val="en-GB"/>
        </w:rPr>
        <w:t>5.1.1</w:t>
      </w:r>
      <w:r w:rsidR="008C1107" w:rsidRPr="0004199F">
        <w:rPr>
          <w:lang w:val="en-GB"/>
        </w:rPr>
        <w:fldChar w:fldCharType="end"/>
      </w:r>
    </w:p>
    <w:p w14:paraId="2F6AFD4A" w14:textId="77777777" w:rsidR="003F416F" w:rsidRPr="0004199F" w:rsidRDefault="003F416F" w:rsidP="008C1107">
      <w:pPr>
        <w:ind w:left="4320" w:hanging="3600"/>
        <w:jc w:val="both"/>
        <w:rPr>
          <w:lang w:val="en-GB"/>
        </w:rPr>
      </w:pPr>
      <w:r w:rsidRPr="0004199F">
        <w:rPr>
          <w:lang w:val="en-GB"/>
        </w:rPr>
        <w:t xml:space="preserve">CUCM JTAPI user/s exist </w:t>
      </w:r>
      <w:r w:rsidR="003333D4" w:rsidRPr="0004199F">
        <w:rPr>
          <w:lang w:val="en-GB"/>
        </w:rPr>
        <w:tab/>
      </w:r>
      <w:r w:rsidR="008C1107" w:rsidRPr="0004199F">
        <w:rPr>
          <w:lang w:val="en-GB"/>
        </w:rPr>
        <w:t>This user is used to import information about recorded devices. S</w:t>
      </w:r>
      <w:r w:rsidRPr="0004199F">
        <w:rPr>
          <w:lang w:val="en-GB"/>
        </w:rPr>
        <w:t xml:space="preserve">ee chapter </w:t>
      </w:r>
      <w:r w:rsidRPr="0004199F">
        <w:rPr>
          <w:lang w:val="en-GB"/>
        </w:rPr>
        <w:fldChar w:fldCharType="begin"/>
      </w:r>
      <w:r w:rsidRPr="0004199F">
        <w:rPr>
          <w:lang w:val="en-GB"/>
        </w:rPr>
        <w:instrText xml:space="preserve"> REF _Ref39563401 \r \h </w:instrText>
      </w:r>
      <w:r w:rsidRPr="0004199F">
        <w:rPr>
          <w:lang w:val="en-GB"/>
        </w:rPr>
      </w:r>
      <w:r w:rsidRPr="0004199F">
        <w:rPr>
          <w:lang w:val="en-GB"/>
        </w:rPr>
        <w:fldChar w:fldCharType="separate"/>
      </w:r>
      <w:r w:rsidRPr="0004199F">
        <w:rPr>
          <w:lang w:val="en-GB"/>
        </w:rPr>
        <w:t>4.1</w:t>
      </w:r>
      <w:r w:rsidRPr="0004199F">
        <w:rPr>
          <w:lang w:val="en-GB"/>
        </w:rPr>
        <w:fldChar w:fldCharType="end"/>
      </w:r>
    </w:p>
    <w:p w14:paraId="3683CC63" w14:textId="77777777" w:rsidR="003333D4" w:rsidRPr="0004199F" w:rsidRDefault="003333D4" w:rsidP="003F416F">
      <w:pPr>
        <w:ind w:firstLine="720"/>
        <w:jc w:val="both"/>
        <w:rPr>
          <w:lang w:val="en-GB"/>
        </w:rPr>
      </w:pPr>
      <w:r w:rsidRPr="0004199F">
        <w:rPr>
          <w:lang w:val="en-GB"/>
        </w:rPr>
        <w:t xml:space="preserve">ZOOM DB connection is opened </w:t>
      </w:r>
      <w:r w:rsidRPr="0004199F">
        <w:rPr>
          <w:lang w:val="en-GB"/>
        </w:rPr>
        <w:tab/>
        <w:t>pg_hba.conf on DB server)</w:t>
      </w:r>
    </w:p>
    <w:p w14:paraId="7944B6E5" w14:textId="77777777" w:rsidR="003F416F" w:rsidRPr="0004199F" w:rsidRDefault="003333D4" w:rsidP="003333D4">
      <w:pPr>
        <w:ind w:left="4320"/>
        <w:jc w:val="both"/>
        <w:rPr>
          <w:lang w:val="en-GB"/>
        </w:rPr>
      </w:pPr>
      <w:r w:rsidRPr="0004199F">
        <w:rPr>
          <w:b/>
          <w:lang w:val="en-GB"/>
        </w:rPr>
        <w:t xml:space="preserve">Note: </w:t>
      </w:r>
      <w:r w:rsidRPr="0004199F">
        <w:rPr>
          <w:lang w:val="en-GB"/>
        </w:rPr>
        <w:t>If your ZOOM Quality management is running, then the DB is most probably configured correctly to accept DB connections</w:t>
      </w:r>
    </w:p>
    <w:p w14:paraId="5C297397" w14:textId="77777777" w:rsidR="003333D4" w:rsidRPr="0004199F" w:rsidRDefault="003333D4" w:rsidP="00041ECC">
      <w:pPr>
        <w:jc w:val="both"/>
        <w:rPr>
          <w:lang w:val="en-GB"/>
        </w:rPr>
      </w:pPr>
      <w:r w:rsidRPr="0004199F">
        <w:rPr>
          <w:lang w:val="en-GB"/>
        </w:rPr>
        <w:t xml:space="preserve">Upload the installation zip file to the sever, where ZOOM Quality management application is running. You can use winscp for the upload. In this example will be installation package uploaded to /home/admin directory. The admin username and admin password </w:t>
      </w:r>
      <w:r w:rsidR="0004199F" w:rsidRPr="0004199F">
        <w:rPr>
          <w:lang w:val="en-GB"/>
        </w:rPr>
        <w:t>are</w:t>
      </w:r>
      <w:r w:rsidRPr="0004199F">
        <w:rPr>
          <w:lang w:val="en-GB"/>
        </w:rPr>
        <w:t xml:space="preserve"> used. </w:t>
      </w:r>
    </w:p>
    <w:p w14:paraId="3D444032" w14:textId="77777777" w:rsidR="00734818" w:rsidRPr="0004199F" w:rsidRDefault="00167FFD" w:rsidP="00041ECC">
      <w:pPr>
        <w:jc w:val="both"/>
        <w:rPr>
          <w:lang w:val="en-GB"/>
        </w:rPr>
      </w:pPr>
      <w:r w:rsidRPr="0004199F">
        <w:rPr>
          <w:lang w:val="en-GB"/>
        </w:rPr>
        <w:t>Create a new sub-directory in</w:t>
      </w:r>
      <w:r w:rsidR="00734818" w:rsidRPr="0004199F">
        <w:rPr>
          <w:lang w:val="en-GB"/>
        </w:rPr>
        <w:t xml:space="preserve"> /home/admin directory </w:t>
      </w:r>
    </w:p>
    <w:p w14:paraId="7E5F9DEB" w14:textId="77777777" w:rsidR="003333D4" w:rsidRPr="0004199F" w:rsidRDefault="00734818" w:rsidP="00041ECC">
      <w:pPr>
        <w:jc w:val="both"/>
        <w:rPr>
          <w:lang w:val="en-GB"/>
        </w:rPr>
      </w:pPr>
      <w:r w:rsidRPr="0004199F">
        <w:rPr>
          <w:noProof/>
          <w:lang w:val="en-GB"/>
        </w:rPr>
        <w:lastRenderedPageBreak/>
        <w:drawing>
          <wp:inline distT="0" distB="0" distL="0" distR="0" wp14:anchorId="72AC309E" wp14:editId="52D2132F">
            <wp:extent cx="5972810" cy="2633345"/>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810" cy="2633345"/>
                    </a:xfrm>
                    <a:prstGeom prst="rect">
                      <a:avLst/>
                    </a:prstGeom>
                  </pic:spPr>
                </pic:pic>
              </a:graphicData>
            </a:graphic>
          </wp:inline>
        </w:drawing>
      </w:r>
    </w:p>
    <w:p w14:paraId="353A45D2" w14:textId="77777777" w:rsidR="00734818" w:rsidRPr="0004199F" w:rsidRDefault="00167FFD" w:rsidP="00041ECC">
      <w:pPr>
        <w:jc w:val="both"/>
        <w:rPr>
          <w:lang w:val="en-GB"/>
        </w:rPr>
      </w:pPr>
      <w:r w:rsidRPr="0004199F">
        <w:rPr>
          <w:lang w:val="en-GB"/>
        </w:rPr>
        <w:t>Copy the installation zip file into this newly created directory</w:t>
      </w:r>
    </w:p>
    <w:p w14:paraId="17955019" w14:textId="77777777" w:rsidR="00167FFD" w:rsidRPr="0004199F" w:rsidRDefault="00167FFD" w:rsidP="00041ECC">
      <w:pPr>
        <w:jc w:val="both"/>
        <w:rPr>
          <w:lang w:val="en-GB"/>
        </w:rPr>
      </w:pPr>
      <w:r w:rsidRPr="0004199F">
        <w:rPr>
          <w:noProof/>
          <w:lang w:val="en-GB"/>
        </w:rPr>
        <w:drawing>
          <wp:inline distT="0" distB="0" distL="0" distR="0" wp14:anchorId="6036E098" wp14:editId="3452FDFD">
            <wp:extent cx="5972810" cy="2273300"/>
            <wp:effectExtent l="0" t="0" r="889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810" cy="2273300"/>
                    </a:xfrm>
                    <a:prstGeom prst="rect">
                      <a:avLst/>
                    </a:prstGeom>
                  </pic:spPr>
                </pic:pic>
              </a:graphicData>
            </a:graphic>
          </wp:inline>
        </w:drawing>
      </w:r>
    </w:p>
    <w:p w14:paraId="562E9B82" w14:textId="77777777" w:rsidR="00167FFD" w:rsidRPr="0004199F" w:rsidRDefault="00167FFD" w:rsidP="00041ECC">
      <w:pPr>
        <w:jc w:val="both"/>
        <w:rPr>
          <w:lang w:val="en-GB"/>
        </w:rPr>
      </w:pPr>
      <w:r w:rsidRPr="0004199F">
        <w:rPr>
          <w:noProof/>
          <w:lang w:val="en-GB"/>
        </w:rPr>
        <w:drawing>
          <wp:inline distT="0" distB="0" distL="0" distR="0" wp14:anchorId="6EE6936C" wp14:editId="1EB27F23">
            <wp:extent cx="5972810" cy="1494790"/>
            <wp:effectExtent l="0" t="0" r="889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810" cy="1494790"/>
                    </a:xfrm>
                    <a:prstGeom prst="rect">
                      <a:avLst/>
                    </a:prstGeom>
                  </pic:spPr>
                </pic:pic>
              </a:graphicData>
            </a:graphic>
          </wp:inline>
        </w:drawing>
      </w:r>
    </w:p>
    <w:p w14:paraId="5510AE8E" w14:textId="77777777" w:rsidR="00167FFD" w:rsidRPr="0004199F" w:rsidRDefault="00167FFD" w:rsidP="00041ECC">
      <w:pPr>
        <w:jc w:val="both"/>
        <w:rPr>
          <w:lang w:val="en-GB"/>
        </w:rPr>
      </w:pPr>
    </w:p>
    <w:p w14:paraId="7C055FBD" w14:textId="77777777" w:rsidR="00734818" w:rsidRPr="0004199F" w:rsidRDefault="00167FFD" w:rsidP="00041ECC">
      <w:pPr>
        <w:jc w:val="both"/>
        <w:rPr>
          <w:lang w:val="en-GB"/>
        </w:rPr>
      </w:pPr>
      <w:r w:rsidRPr="0004199F">
        <w:rPr>
          <w:lang w:val="en-GB"/>
        </w:rPr>
        <w:t>Next steps require ssh connection the server and root privileges.</w:t>
      </w:r>
    </w:p>
    <w:p w14:paraId="7536D3E9" w14:textId="77777777" w:rsidR="00167FFD" w:rsidRPr="0004199F" w:rsidRDefault="00167FFD" w:rsidP="00167FFD">
      <w:pPr>
        <w:pStyle w:val="Heading2"/>
        <w:rPr>
          <w:lang w:val="en-GB"/>
        </w:rPr>
      </w:pPr>
      <w:bookmarkStart w:id="39" w:name="_Toc43897008"/>
      <w:r w:rsidRPr="0004199F">
        <w:rPr>
          <w:lang w:val="en-GB"/>
        </w:rPr>
        <w:lastRenderedPageBreak/>
        <w:t>Deployment</w:t>
      </w:r>
      <w:bookmarkEnd w:id="39"/>
    </w:p>
    <w:p w14:paraId="536C9465" w14:textId="77777777" w:rsidR="00AD711C" w:rsidRPr="0004199F" w:rsidRDefault="00AD711C" w:rsidP="00AD711C">
      <w:pPr>
        <w:pStyle w:val="Heading3"/>
        <w:rPr>
          <w:lang w:val="en-GB"/>
        </w:rPr>
      </w:pPr>
      <w:bookmarkStart w:id="40" w:name="_Toc43897009"/>
      <w:r w:rsidRPr="0004199F">
        <w:rPr>
          <w:lang w:val="en-GB"/>
        </w:rPr>
        <w:t>Upload zqm-axl-importer to ZOOM QM server</w:t>
      </w:r>
      <w:bookmarkEnd w:id="40"/>
    </w:p>
    <w:p w14:paraId="0785BF2F" w14:textId="77777777" w:rsidR="00167FFD" w:rsidRPr="0004199F" w:rsidRDefault="00167FFD" w:rsidP="00167FFD">
      <w:pPr>
        <w:rPr>
          <w:lang w:val="en-GB"/>
        </w:rPr>
      </w:pPr>
      <w:r w:rsidRPr="0004199F">
        <w:rPr>
          <w:lang w:val="en-GB"/>
        </w:rPr>
        <w:t xml:space="preserve">In previous step was the zqm-axl-importer tool uploaded via WinSCP to the server into the /home/admin/zqm_axl_import_tool directory. The deployment procedure requires ssh connection to the server. You can use putty or </w:t>
      </w:r>
      <w:r w:rsidR="0004199F" w:rsidRPr="0004199F">
        <w:rPr>
          <w:lang w:val="en-GB"/>
        </w:rPr>
        <w:t>the</w:t>
      </w:r>
      <w:r w:rsidRPr="0004199F">
        <w:rPr>
          <w:lang w:val="en-GB"/>
        </w:rPr>
        <w:t xml:space="preserve"> ssh client. </w:t>
      </w:r>
    </w:p>
    <w:p w14:paraId="31043568" w14:textId="77777777" w:rsidR="00167FFD" w:rsidRPr="0004199F" w:rsidRDefault="00167FFD" w:rsidP="00167FFD">
      <w:pPr>
        <w:rPr>
          <w:lang w:val="en-GB"/>
        </w:rPr>
      </w:pPr>
      <w:r w:rsidRPr="0004199F">
        <w:rPr>
          <w:lang w:val="en-GB"/>
        </w:rPr>
        <w:t xml:space="preserve">Login to the server with admin privileges and then switch to root. </w:t>
      </w:r>
    </w:p>
    <w:p w14:paraId="0981ADA0" w14:textId="77777777" w:rsidR="00167FFD" w:rsidRPr="0004199F" w:rsidRDefault="00167FFD" w:rsidP="00167FFD">
      <w:pPr>
        <w:rPr>
          <w:lang w:val="en-GB"/>
        </w:rPr>
      </w:pPr>
      <w:r w:rsidRPr="0004199F">
        <w:rPr>
          <w:noProof/>
          <w:lang w:val="en-GB"/>
        </w:rPr>
        <w:drawing>
          <wp:inline distT="0" distB="0" distL="0" distR="0" wp14:anchorId="40C42094" wp14:editId="3F22B6D1">
            <wp:extent cx="5972810" cy="1732280"/>
            <wp:effectExtent l="0" t="0" r="8890" b="127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1732280"/>
                    </a:xfrm>
                    <a:prstGeom prst="rect">
                      <a:avLst/>
                    </a:prstGeom>
                  </pic:spPr>
                </pic:pic>
              </a:graphicData>
            </a:graphic>
          </wp:inline>
        </w:drawing>
      </w:r>
    </w:p>
    <w:p w14:paraId="4EEE9A9B" w14:textId="77777777" w:rsidR="00167FFD" w:rsidRPr="0004199F" w:rsidRDefault="00167FFD" w:rsidP="00167FFD">
      <w:pPr>
        <w:rPr>
          <w:lang w:val="en-GB"/>
        </w:rPr>
      </w:pPr>
    </w:p>
    <w:p w14:paraId="32AE1117" w14:textId="77777777" w:rsidR="00167FFD" w:rsidRPr="0004199F" w:rsidRDefault="00167FFD" w:rsidP="00167FFD">
      <w:pPr>
        <w:rPr>
          <w:lang w:val="en-GB"/>
        </w:rPr>
      </w:pPr>
      <w:r w:rsidRPr="0004199F">
        <w:rPr>
          <w:lang w:val="en-GB"/>
        </w:rPr>
        <w:t>Change the directory</w:t>
      </w:r>
      <w:r w:rsidR="003D6956" w:rsidRPr="0004199F">
        <w:rPr>
          <w:lang w:val="en-GB"/>
        </w:rPr>
        <w:t xml:space="preserve"> to directory, where the zip fil</w:t>
      </w:r>
      <w:r w:rsidR="00C24743" w:rsidRPr="0004199F">
        <w:rPr>
          <w:lang w:val="en-GB"/>
        </w:rPr>
        <w:t>e</w:t>
      </w:r>
      <w:r w:rsidR="003D6956" w:rsidRPr="0004199F">
        <w:rPr>
          <w:lang w:val="en-GB"/>
        </w:rPr>
        <w:t xml:space="preserve"> was uploaded (in our example /home/admin/zqm_axl_import_tool)</w:t>
      </w:r>
    </w:p>
    <w:p w14:paraId="5AD25E98" w14:textId="77777777" w:rsidR="003D6956" w:rsidRPr="0004199F" w:rsidRDefault="003D6956" w:rsidP="003D6956">
      <w:pPr>
        <w:pStyle w:val="code"/>
      </w:pPr>
      <w:r w:rsidRPr="0004199F">
        <w:t>[root@sascr036 ~]# cd /home/admin/zqm_axl_import_tool/</w:t>
      </w:r>
    </w:p>
    <w:p w14:paraId="5383D2BF" w14:textId="77777777" w:rsidR="003D6956" w:rsidRPr="0004199F" w:rsidRDefault="003D6956" w:rsidP="003D6956">
      <w:pPr>
        <w:pStyle w:val="code"/>
      </w:pPr>
      <w:r w:rsidRPr="0004199F">
        <w:t>[root@sascr036 zqm_axl_import_tool]#</w:t>
      </w:r>
    </w:p>
    <w:p w14:paraId="0338C7F3" w14:textId="77777777" w:rsidR="003D6956" w:rsidRPr="0004199F" w:rsidRDefault="003D6956" w:rsidP="003D6956">
      <w:pPr>
        <w:rPr>
          <w:lang w:val="en-GB"/>
        </w:rPr>
      </w:pPr>
    </w:p>
    <w:p w14:paraId="345B7198" w14:textId="77777777" w:rsidR="003D6956" w:rsidRPr="0004199F" w:rsidRDefault="003D6956" w:rsidP="003D6956">
      <w:pPr>
        <w:rPr>
          <w:lang w:val="en-GB"/>
        </w:rPr>
      </w:pPr>
      <w:r w:rsidRPr="0004199F">
        <w:rPr>
          <w:lang w:val="en-GB"/>
        </w:rPr>
        <w:t>Unzip the zip archive file</w:t>
      </w:r>
    </w:p>
    <w:p w14:paraId="3321B687" w14:textId="77777777" w:rsidR="003D6956" w:rsidRPr="0004199F" w:rsidRDefault="003D6956" w:rsidP="003D6956">
      <w:pPr>
        <w:pStyle w:val="code"/>
      </w:pPr>
      <w:r w:rsidRPr="0004199F">
        <w:t>[root@sascr036 zqm_axl_import_tool]# unzip zqm-axl-importer.1.2.3.zip</w:t>
      </w:r>
    </w:p>
    <w:p w14:paraId="2F642F83" w14:textId="77777777" w:rsidR="003D6956" w:rsidRPr="0004199F" w:rsidRDefault="003D6956" w:rsidP="003D6956">
      <w:pPr>
        <w:pStyle w:val="code"/>
      </w:pPr>
      <w:r w:rsidRPr="0004199F">
        <w:t>Archive:  zqm-axl-importer.1.2.3.zip</w:t>
      </w:r>
    </w:p>
    <w:p w14:paraId="317F7F98" w14:textId="77777777" w:rsidR="003D6956" w:rsidRPr="0004199F" w:rsidRDefault="003D6956" w:rsidP="003D6956">
      <w:pPr>
        <w:pStyle w:val="code"/>
      </w:pPr>
      <w:r w:rsidRPr="0004199F">
        <w:t xml:space="preserve">  inflating: 00_cleanup.sql</w:t>
      </w:r>
    </w:p>
    <w:p w14:paraId="034EBD3E" w14:textId="77777777" w:rsidR="003D6956" w:rsidRPr="0004199F" w:rsidRDefault="003D6956" w:rsidP="003D6956">
      <w:pPr>
        <w:pStyle w:val="code"/>
      </w:pPr>
      <w:r w:rsidRPr="0004199F">
        <w:t xml:space="preserve">  inflating: 01_createschema.sql</w:t>
      </w:r>
    </w:p>
    <w:p w14:paraId="7EBEB0E3" w14:textId="77777777" w:rsidR="003D6956" w:rsidRPr="0004199F" w:rsidRDefault="003D6956" w:rsidP="003D6956">
      <w:pPr>
        <w:pStyle w:val="code"/>
      </w:pPr>
      <w:r w:rsidRPr="0004199F">
        <w:t xml:space="preserve">  inflating: 02_createtable.sql</w:t>
      </w:r>
    </w:p>
    <w:p w14:paraId="7494EB9A" w14:textId="77777777" w:rsidR="003D6956" w:rsidRPr="0004199F" w:rsidRDefault="003D6956" w:rsidP="003D6956">
      <w:pPr>
        <w:pStyle w:val="code"/>
      </w:pPr>
      <w:r w:rsidRPr="0004199F">
        <w:t xml:space="preserve">  inflating: callrec-zqm-axl-importer.service</w:t>
      </w:r>
    </w:p>
    <w:p w14:paraId="101F5C86" w14:textId="77777777" w:rsidR="003D6956" w:rsidRPr="0004199F" w:rsidRDefault="003D6956" w:rsidP="003D6956">
      <w:pPr>
        <w:pStyle w:val="code"/>
      </w:pPr>
      <w:r w:rsidRPr="0004199F">
        <w:t xml:space="preserve">  inflating: config.json</w:t>
      </w:r>
    </w:p>
    <w:p w14:paraId="1E2D319C" w14:textId="77777777" w:rsidR="003D6956" w:rsidRPr="0004199F" w:rsidRDefault="003D6956" w:rsidP="003D6956">
      <w:pPr>
        <w:pStyle w:val="code"/>
      </w:pPr>
      <w:r w:rsidRPr="0004199F">
        <w:t xml:space="preserve">  inflating: config.yaml</w:t>
      </w:r>
    </w:p>
    <w:p w14:paraId="46D4F89A" w14:textId="77777777" w:rsidR="003D6956" w:rsidRPr="0004199F" w:rsidRDefault="003D6956" w:rsidP="003D6956">
      <w:pPr>
        <w:pStyle w:val="code"/>
      </w:pPr>
      <w:r w:rsidRPr="0004199F">
        <w:t xml:space="preserve">  inflating: flush_sc_cache.txt</w:t>
      </w:r>
    </w:p>
    <w:p w14:paraId="7351F7FF" w14:textId="77777777" w:rsidR="003D6956" w:rsidRPr="0004199F" w:rsidRDefault="003D6956" w:rsidP="003D6956">
      <w:pPr>
        <w:pStyle w:val="code"/>
      </w:pPr>
      <w:r w:rsidRPr="0004199F">
        <w:t xml:space="preserve">  inflating: install_zqm_axl_importer.sh</w:t>
      </w:r>
    </w:p>
    <w:p w14:paraId="2AA3D97D" w14:textId="77777777" w:rsidR="003D6956" w:rsidRPr="0004199F" w:rsidRDefault="003D6956" w:rsidP="003D6956">
      <w:pPr>
        <w:pStyle w:val="code"/>
      </w:pPr>
      <w:r w:rsidRPr="0004199F">
        <w:t xml:space="preserve">  inflating: jmxterm-1.0.1-uber.jar</w:t>
      </w:r>
    </w:p>
    <w:p w14:paraId="6ADB60F5" w14:textId="77777777" w:rsidR="003D6956" w:rsidRPr="0004199F" w:rsidRDefault="003D6956" w:rsidP="003D6956">
      <w:pPr>
        <w:pStyle w:val="code"/>
      </w:pPr>
      <w:r w:rsidRPr="0004199F">
        <w:t xml:space="preserve">  inflating: remove_zqm_axl_importer.sh</w:t>
      </w:r>
    </w:p>
    <w:p w14:paraId="7D237AF4" w14:textId="77777777" w:rsidR="003D6956" w:rsidRPr="0004199F" w:rsidRDefault="003D6956" w:rsidP="003D6956">
      <w:pPr>
        <w:pStyle w:val="code"/>
      </w:pPr>
      <w:r w:rsidRPr="0004199F">
        <w:t xml:space="preserve">  inflating: zqm-axl-importer</w:t>
      </w:r>
    </w:p>
    <w:p w14:paraId="5530EED5" w14:textId="77777777" w:rsidR="003D6956" w:rsidRPr="0004199F" w:rsidRDefault="003D6956" w:rsidP="003D6956">
      <w:pPr>
        <w:pStyle w:val="code"/>
      </w:pPr>
      <w:r w:rsidRPr="0004199F">
        <w:t>[root@sascr036 zqm_axl_import_tool]#</w:t>
      </w:r>
    </w:p>
    <w:p w14:paraId="51473586" w14:textId="77777777" w:rsidR="003D6956" w:rsidRPr="0004199F" w:rsidRDefault="003D6956" w:rsidP="003D6956">
      <w:pPr>
        <w:rPr>
          <w:lang w:val="en-GB"/>
        </w:rPr>
      </w:pPr>
    </w:p>
    <w:p w14:paraId="33DD2ED8" w14:textId="77777777" w:rsidR="003D6956" w:rsidRPr="0004199F" w:rsidRDefault="003D6956" w:rsidP="003D6956">
      <w:pPr>
        <w:rPr>
          <w:lang w:val="en-GB"/>
        </w:rPr>
      </w:pPr>
      <w:r w:rsidRPr="0004199F">
        <w:rPr>
          <w:lang w:val="en-GB"/>
        </w:rPr>
        <w:t xml:space="preserve">Verify the </w:t>
      </w:r>
      <w:r w:rsidR="00EA72C3" w:rsidRPr="0004199F">
        <w:rPr>
          <w:lang w:val="en-GB"/>
        </w:rPr>
        <w:t xml:space="preserve">callrec-web-qm service is enabled on this server </w:t>
      </w:r>
    </w:p>
    <w:p w14:paraId="475AF427" w14:textId="77777777" w:rsidR="00EA72C3" w:rsidRPr="0004199F" w:rsidRDefault="00EA72C3" w:rsidP="00EA72C3">
      <w:pPr>
        <w:pStyle w:val="code"/>
      </w:pPr>
      <w:r w:rsidRPr="0004199F">
        <w:t>[root@sascr036 zqm_axl_import_tool]# systemctl is-enabled systemctl is-enabled callrec-web-qm</w:t>
      </w:r>
    </w:p>
    <w:p w14:paraId="0755544A" w14:textId="77777777" w:rsidR="00EA72C3" w:rsidRPr="0004199F" w:rsidRDefault="00EA72C3" w:rsidP="00EA72C3">
      <w:pPr>
        <w:pStyle w:val="code"/>
      </w:pPr>
      <w:r w:rsidRPr="0004199F">
        <w:t>enabled</w:t>
      </w:r>
    </w:p>
    <w:p w14:paraId="6F8F3F5F" w14:textId="77777777" w:rsidR="00EA72C3" w:rsidRPr="0004199F" w:rsidRDefault="00EA72C3" w:rsidP="00EA72C3">
      <w:pPr>
        <w:rPr>
          <w:lang w:val="en-GB"/>
        </w:rPr>
      </w:pPr>
      <w:r w:rsidRPr="0004199F">
        <w:rPr>
          <w:lang w:val="en-GB"/>
        </w:rPr>
        <w:lastRenderedPageBreak/>
        <w:t>Verify the connection to the DB server is opened (our example uses 10.17.4.35)</w:t>
      </w:r>
    </w:p>
    <w:p w14:paraId="657F0AF5" w14:textId="77777777" w:rsidR="00EA72C3" w:rsidRPr="0004199F" w:rsidRDefault="00EA72C3" w:rsidP="00EA72C3">
      <w:pPr>
        <w:pStyle w:val="code"/>
      </w:pPr>
      <w:r w:rsidRPr="0004199F">
        <w:t>[root@sascr036 zqm_axl_import_tool]# psql -U postgres callrec -h 10.17.4.35 -c"select count(1) from sc_users;"</w:t>
      </w:r>
    </w:p>
    <w:p w14:paraId="55D44520" w14:textId="77777777" w:rsidR="00EA72C3" w:rsidRPr="0004199F" w:rsidRDefault="00EA72C3" w:rsidP="00EA72C3">
      <w:pPr>
        <w:pStyle w:val="code"/>
      </w:pPr>
      <w:r w:rsidRPr="0004199F">
        <w:t xml:space="preserve"> count</w:t>
      </w:r>
    </w:p>
    <w:p w14:paraId="4B6CBA96" w14:textId="77777777" w:rsidR="00EA72C3" w:rsidRPr="0004199F" w:rsidRDefault="00EA72C3" w:rsidP="00EA72C3">
      <w:pPr>
        <w:pStyle w:val="code"/>
      </w:pPr>
      <w:r w:rsidRPr="0004199F">
        <w:t>-------</w:t>
      </w:r>
    </w:p>
    <w:p w14:paraId="253EDDCB" w14:textId="77777777" w:rsidR="00EA72C3" w:rsidRPr="0004199F" w:rsidRDefault="00EA72C3" w:rsidP="00EA72C3">
      <w:pPr>
        <w:pStyle w:val="code"/>
      </w:pPr>
      <w:r w:rsidRPr="0004199F">
        <w:t xml:space="preserve">     3</w:t>
      </w:r>
    </w:p>
    <w:p w14:paraId="77CF6B4A" w14:textId="77777777" w:rsidR="00EA72C3" w:rsidRPr="0004199F" w:rsidRDefault="00EA72C3" w:rsidP="00EA72C3">
      <w:pPr>
        <w:pStyle w:val="code"/>
      </w:pPr>
      <w:r w:rsidRPr="0004199F">
        <w:t>(1 row)</w:t>
      </w:r>
    </w:p>
    <w:p w14:paraId="6B53FF13" w14:textId="77777777" w:rsidR="00EA72C3" w:rsidRPr="0004199F" w:rsidRDefault="00EA72C3" w:rsidP="00EA72C3">
      <w:pPr>
        <w:rPr>
          <w:lang w:val="en-GB"/>
        </w:rPr>
      </w:pPr>
      <w:r w:rsidRPr="0004199F">
        <w:rPr>
          <w:lang w:val="en-GB"/>
        </w:rPr>
        <w:t>If the ZOOM QM application is running in the server and your connection to the DB server is opened, we can proceed with installation</w:t>
      </w:r>
    </w:p>
    <w:p w14:paraId="106D6C39" w14:textId="77777777" w:rsidR="00EA72C3" w:rsidRPr="0004199F" w:rsidRDefault="00EA72C3" w:rsidP="00AD711C">
      <w:pPr>
        <w:pStyle w:val="Heading3"/>
        <w:rPr>
          <w:lang w:val="en-GB"/>
        </w:rPr>
      </w:pPr>
      <w:bookmarkStart w:id="41" w:name="_Toc43897010"/>
      <w:r w:rsidRPr="0004199F">
        <w:rPr>
          <w:lang w:val="en-GB"/>
        </w:rPr>
        <w:t>Installation using installation script</w:t>
      </w:r>
      <w:bookmarkEnd w:id="41"/>
    </w:p>
    <w:p w14:paraId="50DD84F9" w14:textId="77777777" w:rsidR="00EA72C3" w:rsidRPr="0004199F" w:rsidRDefault="00EA72C3" w:rsidP="00EA72C3">
      <w:pPr>
        <w:rPr>
          <w:lang w:val="en-GB"/>
        </w:rPr>
      </w:pPr>
      <w:r w:rsidRPr="0004199F">
        <w:rPr>
          <w:lang w:val="en-GB"/>
        </w:rPr>
        <w:t xml:space="preserve">The Installation script </w:t>
      </w:r>
      <w:r w:rsidR="00E3749E" w:rsidRPr="0004199F">
        <w:rPr>
          <w:lang w:val="en-GB"/>
        </w:rPr>
        <w:t>g</w:t>
      </w:r>
      <w:r w:rsidRPr="0004199F">
        <w:rPr>
          <w:lang w:val="en-GB"/>
        </w:rPr>
        <w:t>uides you</w:t>
      </w:r>
      <w:r w:rsidR="00E3749E" w:rsidRPr="0004199F">
        <w:rPr>
          <w:lang w:val="en-GB"/>
        </w:rPr>
        <w:t xml:space="preserve"> through the installation and configuration process.</w:t>
      </w:r>
    </w:p>
    <w:p w14:paraId="5D431C1F" w14:textId="77777777" w:rsidR="008A2093" w:rsidRPr="0004199F" w:rsidRDefault="008A2093" w:rsidP="00EA72C3">
      <w:pPr>
        <w:rPr>
          <w:lang w:val="en-GB"/>
        </w:rPr>
      </w:pPr>
      <w:r w:rsidRPr="0004199F">
        <w:rPr>
          <w:lang w:val="en-GB"/>
        </w:rPr>
        <w:t>If you are in the directory, where the tool is unzipped, run the installation by following command:</w:t>
      </w:r>
    </w:p>
    <w:p w14:paraId="729ABF07" w14:textId="77777777" w:rsidR="008A2093" w:rsidRPr="0004199F" w:rsidRDefault="008A2093" w:rsidP="008A2093">
      <w:pPr>
        <w:pStyle w:val="code"/>
      </w:pPr>
      <w:r w:rsidRPr="0004199F">
        <w:t>[root@sascr036 zqm_axl_import_tool]# /bin/bash install_zqm_axl_importer.sh</w:t>
      </w:r>
    </w:p>
    <w:p w14:paraId="359F73B8" w14:textId="77777777" w:rsidR="008A2093" w:rsidRPr="0004199F" w:rsidRDefault="008A2093" w:rsidP="00EA72C3">
      <w:pPr>
        <w:rPr>
          <w:lang w:val="en-GB"/>
        </w:rPr>
      </w:pPr>
    </w:p>
    <w:p w14:paraId="41271D34" w14:textId="77777777" w:rsidR="008A2093" w:rsidRPr="0004199F" w:rsidRDefault="008A2093" w:rsidP="00EA72C3">
      <w:pPr>
        <w:rPr>
          <w:lang w:val="en-GB"/>
        </w:rPr>
      </w:pPr>
      <w:r w:rsidRPr="0004199F">
        <w:rPr>
          <w:lang w:val="en-GB"/>
        </w:rPr>
        <w:t>The first step of the installation process is verification, whether all expected files are in place.</w:t>
      </w:r>
    </w:p>
    <w:p w14:paraId="1498390C" w14:textId="77777777" w:rsidR="008A2093" w:rsidRPr="0004199F" w:rsidRDefault="008A2093" w:rsidP="00AF614F">
      <w:pPr>
        <w:pStyle w:val="code"/>
      </w:pPr>
      <w:r w:rsidRPr="0004199F">
        <w:t>INFO The installation and configuration of callrec-zqm-axl-importer tool started.</w:t>
      </w:r>
    </w:p>
    <w:p w14:paraId="2ED13D14" w14:textId="77777777" w:rsidR="008A2093" w:rsidRPr="0004199F" w:rsidRDefault="008A2093" w:rsidP="00AF614F">
      <w:pPr>
        <w:pStyle w:val="code"/>
      </w:pPr>
      <w:r w:rsidRPr="0004199F">
        <w:t>-------------------------------</w:t>
      </w:r>
    </w:p>
    <w:p w14:paraId="2C20F931" w14:textId="77777777" w:rsidR="008A2093" w:rsidRPr="0004199F" w:rsidRDefault="008A2093" w:rsidP="00AF614F">
      <w:pPr>
        <w:pStyle w:val="code"/>
      </w:pPr>
      <w:r w:rsidRPr="0004199F">
        <w:t>Running installation consistency check</w:t>
      </w:r>
    </w:p>
    <w:p w14:paraId="080486E0" w14:textId="77777777" w:rsidR="008A2093" w:rsidRPr="0004199F" w:rsidRDefault="008A2093" w:rsidP="00AF614F">
      <w:pPr>
        <w:pStyle w:val="code"/>
      </w:pPr>
      <w:r w:rsidRPr="0004199F">
        <w:t xml:space="preserve">     INFO     SQL consistency - all required files found</w:t>
      </w:r>
    </w:p>
    <w:p w14:paraId="30B6EA16" w14:textId="77777777" w:rsidR="008A2093" w:rsidRPr="0004199F" w:rsidRDefault="008A2093" w:rsidP="00AF614F">
      <w:pPr>
        <w:pStyle w:val="code"/>
      </w:pPr>
      <w:r w:rsidRPr="0004199F">
        <w:t xml:space="preserve">     INFO     TOOLS consistency - all required files found</w:t>
      </w:r>
    </w:p>
    <w:p w14:paraId="743F15FF" w14:textId="77777777" w:rsidR="008A2093" w:rsidRPr="0004199F" w:rsidRDefault="008A2093" w:rsidP="00AF614F">
      <w:pPr>
        <w:pStyle w:val="code"/>
      </w:pPr>
      <w:r w:rsidRPr="0004199F">
        <w:t xml:space="preserve">     INFO     SERVICE unit consistency - all required files found</w:t>
      </w:r>
    </w:p>
    <w:p w14:paraId="333BC6D5" w14:textId="77777777" w:rsidR="00AF614F" w:rsidRPr="0004199F" w:rsidRDefault="00AF614F" w:rsidP="00EA72C3">
      <w:pPr>
        <w:rPr>
          <w:lang w:val="en-GB"/>
        </w:rPr>
      </w:pPr>
      <w:r w:rsidRPr="0004199F">
        <w:rPr>
          <w:lang w:val="en-GB"/>
        </w:rPr>
        <w:t xml:space="preserve">If some file </w:t>
      </w:r>
      <w:r w:rsidR="0004199F" w:rsidRPr="0004199F">
        <w:rPr>
          <w:lang w:val="en-GB"/>
        </w:rPr>
        <w:t>is</w:t>
      </w:r>
      <w:r w:rsidRPr="0004199F">
        <w:rPr>
          <w:lang w:val="en-GB"/>
        </w:rPr>
        <w:t xml:space="preserve"> missing the installation reports missing files and stops. </w:t>
      </w:r>
    </w:p>
    <w:p w14:paraId="1747A223" w14:textId="77777777" w:rsidR="00AF614F" w:rsidRPr="0004199F" w:rsidRDefault="00AF614F" w:rsidP="00EA72C3">
      <w:pPr>
        <w:rPr>
          <w:lang w:val="en-GB"/>
        </w:rPr>
      </w:pPr>
      <w:r w:rsidRPr="0004199F">
        <w:rPr>
          <w:lang w:val="en-GB"/>
        </w:rPr>
        <w:t>The next step is verification, whether some olde</w:t>
      </w:r>
      <w:r w:rsidR="00F82C3F" w:rsidRPr="0004199F">
        <w:rPr>
          <w:lang w:val="en-GB"/>
        </w:rPr>
        <w:t>r</w:t>
      </w:r>
      <w:r w:rsidRPr="0004199F">
        <w:rPr>
          <w:lang w:val="en-GB"/>
        </w:rPr>
        <w:t xml:space="preserve"> configuration file exists. If so, it can be used for re-installation. If not, the default configuration file config.json is used. </w:t>
      </w:r>
    </w:p>
    <w:p w14:paraId="3223DA81" w14:textId="77777777" w:rsidR="00AF614F" w:rsidRPr="0004199F" w:rsidRDefault="00AF614F" w:rsidP="00AF614F">
      <w:pPr>
        <w:pStyle w:val="code"/>
      </w:pPr>
      <w:r w:rsidRPr="0004199F">
        <w:t>Checking old configuration.</w:t>
      </w:r>
    </w:p>
    <w:p w14:paraId="24824CC6" w14:textId="77777777" w:rsidR="00AF614F" w:rsidRPr="0004199F" w:rsidRDefault="00AF614F" w:rsidP="00AF614F">
      <w:pPr>
        <w:pStyle w:val="code"/>
      </w:pPr>
      <w:r w:rsidRPr="0004199F">
        <w:t xml:space="preserve">     INFO    Old configuration file not found.</w:t>
      </w:r>
    </w:p>
    <w:p w14:paraId="35C80D77" w14:textId="77777777" w:rsidR="00AF614F" w:rsidRPr="0004199F" w:rsidRDefault="00AF614F" w:rsidP="00AF614F">
      <w:pPr>
        <w:pStyle w:val="code"/>
      </w:pPr>
      <w:r w:rsidRPr="0004199F">
        <w:t xml:space="preserve">     INFO    Reading default configuration file: /home/admin/zqm_axl_import_tool/config.json.</w:t>
      </w:r>
    </w:p>
    <w:p w14:paraId="56B95749" w14:textId="77777777" w:rsidR="00AF614F" w:rsidRPr="0004199F" w:rsidRDefault="00AF614F" w:rsidP="00AF614F">
      <w:pPr>
        <w:pStyle w:val="code"/>
      </w:pPr>
      <w:r w:rsidRPr="0004199F">
        <w:t xml:space="preserve">     INFO     Creating temporary configuration file: /home/admin/zqm_axl_import_tool/config.json_tmp</w:t>
      </w:r>
    </w:p>
    <w:p w14:paraId="1F56692F" w14:textId="77777777" w:rsidR="00AF614F" w:rsidRPr="0004199F" w:rsidRDefault="008A2093" w:rsidP="00EA72C3">
      <w:pPr>
        <w:rPr>
          <w:lang w:val="en-GB"/>
        </w:rPr>
      </w:pPr>
      <w:r w:rsidRPr="0004199F">
        <w:rPr>
          <w:lang w:val="en-GB"/>
        </w:rPr>
        <w:t xml:space="preserve"> </w:t>
      </w:r>
    </w:p>
    <w:p w14:paraId="510DE57F" w14:textId="77777777" w:rsidR="00F82C3F" w:rsidRPr="0004199F" w:rsidRDefault="00F82C3F" w:rsidP="00EA72C3">
      <w:pPr>
        <w:rPr>
          <w:lang w:val="en-GB"/>
        </w:rPr>
      </w:pPr>
      <w:r w:rsidRPr="0004199F">
        <w:rPr>
          <w:lang w:val="en-GB"/>
        </w:rPr>
        <w:t xml:space="preserve">If old configuration was not found (clean install) or old configuration should not be applied, </w:t>
      </w:r>
      <w:r w:rsidR="0004199F">
        <w:rPr>
          <w:lang w:val="en-GB"/>
        </w:rPr>
        <w:t xml:space="preserve">a </w:t>
      </w:r>
      <w:r w:rsidRPr="0004199F">
        <w:rPr>
          <w:lang w:val="en-GB"/>
        </w:rPr>
        <w:t>prompt for new values appears</w:t>
      </w:r>
      <w:r w:rsidR="0004199F">
        <w:rPr>
          <w:lang w:val="en-GB"/>
        </w:rPr>
        <w:t>.</w:t>
      </w:r>
    </w:p>
    <w:p w14:paraId="1D2A2689" w14:textId="77777777" w:rsidR="00F82C3F" w:rsidRPr="0004199F" w:rsidRDefault="00F82C3F" w:rsidP="00F82C3F">
      <w:pPr>
        <w:pStyle w:val="code"/>
      </w:pPr>
      <w:r w:rsidRPr="0004199F">
        <w:t>New configuration is required to proceed the installation:</w:t>
      </w:r>
    </w:p>
    <w:p w14:paraId="751510BC" w14:textId="77777777" w:rsidR="00F82C3F" w:rsidRPr="0004199F" w:rsidRDefault="00F82C3F" w:rsidP="00F82C3F">
      <w:pPr>
        <w:pStyle w:val="code"/>
      </w:pPr>
      <w:r w:rsidRPr="0004199F">
        <w:t>----------------------------------------------------------</w:t>
      </w:r>
    </w:p>
    <w:p w14:paraId="442FFAA0" w14:textId="77777777" w:rsidR="00F82C3F" w:rsidRPr="0004199F" w:rsidRDefault="00F82C3F" w:rsidP="00F82C3F">
      <w:pPr>
        <w:pStyle w:val="code"/>
      </w:pPr>
      <w:r w:rsidRPr="0004199F">
        <w:t>CUCM publisher address to load users from: [single ip address] [cucm.server]   : c09-cucm-a.devlab.zoomint.com</w:t>
      </w:r>
    </w:p>
    <w:p w14:paraId="7FAEAF8D" w14:textId="77777777" w:rsidR="00F82C3F" w:rsidRPr="0004199F" w:rsidRDefault="00F82C3F" w:rsidP="00F82C3F">
      <w:pPr>
        <w:rPr>
          <w:lang w:val="en-GB"/>
        </w:rPr>
      </w:pPr>
      <w:r w:rsidRPr="0004199F">
        <w:rPr>
          <w:lang w:val="en-GB"/>
        </w:rPr>
        <w:t>Fill in the hostname of the CUCM publisher, which will be used for user import.</w:t>
      </w:r>
    </w:p>
    <w:p w14:paraId="6B91B5D9" w14:textId="77777777" w:rsidR="00F82C3F" w:rsidRPr="0004199F" w:rsidRDefault="00F82C3F" w:rsidP="00F82C3F">
      <w:pPr>
        <w:rPr>
          <w:lang w:val="en-GB"/>
        </w:rPr>
      </w:pPr>
    </w:p>
    <w:p w14:paraId="4FFA28F6" w14:textId="77777777" w:rsidR="00F82C3F" w:rsidRPr="0004199F" w:rsidRDefault="00F82C3F" w:rsidP="00F82C3F">
      <w:pPr>
        <w:pStyle w:val="code"/>
      </w:pPr>
      <w:r w:rsidRPr="0004199F">
        <w:t>CUCM AXL user username: [username] [cucm.user]   : zqm-axl-import</w:t>
      </w:r>
    </w:p>
    <w:p w14:paraId="4B024B32" w14:textId="77777777" w:rsidR="00F82C3F" w:rsidRPr="0004199F" w:rsidRDefault="00F82C3F" w:rsidP="00F82C3F">
      <w:pPr>
        <w:jc w:val="both"/>
        <w:rPr>
          <w:lang w:val="en-GB"/>
        </w:rPr>
      </w:pPr>
      <w:r w:rsidRPr="0004199F">
        <w:rPr>
          <w:lang w:val="en-GB"/>
        </w:rPr>
        <w:lastRenderedPageBreak/>
        <w:t xml:space="preserve">Fill in the CUCM AXL API user username (prepared in previous steps chapter </w:t>
      </w:r>
      <w:r w:rsidRPr="0004199F">
        <w:rPr>
          <w:lang w:val="en-GB"/>
        </w:rPr>
        <w:fldChar w:fldCharType="begin"/>
      </w:r>
      <w:r w:rsidRPr="0004199F">
        <w:rPr>
          <w:lang w:val="en-GB"/>
        </w:rPr>
        <w:instrText xml:space="preserve"> REF _Ref39575170 \r \h </w:instrText>
      </w:r>
      <w:r w:rsidRPr="0004199F">
        <w:rPr>
          <w:lang w:val="en-GB"/>
        </w:rPr>
      </w:r>
      <w:r w:rsidRPr="0004199F">
        <w:rPr>
          <w:lang w:val="en-GB"/>
        </w:rPr>
        <w:fldChar w:fldCharType="separate"/>
      </w:r>
      <w:r w:rsidRPr="0004199F">
        <w:rPr>
          <w:lang w:val="en-GB"/>
        </w:rPr>
        <w:t>5.1.1</w:t>
      </w:r>
      <w:r w:rsidRPr="0004199F">
        <w:rPr>
          <w:lang w:val="en-GB"/>
        </w:rPr>
        <w:fldChar w:fldCharType="end"/>
      </w:r>
      <w:r w:rsidRPr="0004199F">
        <w:rPr>
          <w:lang w:val="en-GB"/>
        </w:rPr>
        <w:t>)</w:t>
      </w:r>
    </w:p>
    <w:p w14:paraId="320B913C" w14:textId="77777777" w:rsidR="00F82C3F" w:rsidRPr="0004199F" w:rsidRDefault="00F82C3F" w:rsidP="00F82C3F">
      <w:pPr>
        <w:rPr>
          <w:lang w:val="en-GB"/>
        </w:rPr>
      </w:pPr>
    </w:p>
    <w:p w14:paraId="00CF7CFF" w14:textId="77777777" w:rsidR="00F82C3F" w:rsidRPr="0004199F" w:rsidRDefault="00F82C3F" w:rsidP="00F82C3F">
      <w:pPr>
        <w:pStyle w:val="code"/>
      </w:pPr>
      <w:r w:rsidRPr="0004199F">
        <w:t xml:space="preserve">CUCM AXL user password: [username] [secret.password]   : </w:t>
      </w:r>
      <w:commentRangeStart w:id="42"/>
      <w:r w:rsidRPr="0004199F">
        <w:t>Pzqm-axl-importP</w:t>
      </w:r>
      <w:commentRangeEnd w:id="42"/>
      <w:r w:rsidR="0004199F">
        <w:rPr>
          <w:rStyle w:val="CommentReference"/>
          <w:rFonts w:ascii="Arial" w:hAnsi="Arial" w:cs="Arial"/>
          <w:color w:val="555555"/>
          <w:lang w:val="en-US"/>
        </w:rPr>
        <w:commentReference w:id="42"/>
      </w:r>
    </w:p>
    <w:p w14:paraId="32FB0014" w14:textId="77777777" w:rsidR="00F82C3F" w:rsidRPr="0004199F" w:rsidRDefault="00F82C3F" w:rsidP="00F82C3F">
      <w:pPr>
        <w:jc w:val="both"/>
        <w:rPr>
          <w:lang w:val="en-GB"/>
        </w:rPr>
      </w:pPr>
      <w:r w:rsidRPr="0004199F">
        <w:rPr>
          <w:lang w:val="en-GB"/>
        </w:rPr>
        <w:t xml:space="preserve">Password for the CUCM AXL API user (prepared in previous steps chapter </w:t>
      </w:r>
      <w:r w:rsidRPr="0004199F">
        <w:rPr>
          <w:lang w:val="en-GB"/>
        </w:rPr>
        <w:fldChar w:fldCharType="begin"/>
      </w:r>
      <w:r w:rsidRPr="0004199F">
        <w:rPr>
          <w:lang w:val="en-GB"/>
        </w:rPr>
        <w:instrText xml:space="preserve"> REF _Ref39575170 \r \h </w:instrText>
      </w:r>
      <w:r w:rsidRPr="0004199F">
        <w:rPr>
          <w:lang w:val="en-GB"/>
        </w:rPr>
      </w:r>
      <w:r w:rsidRPr="0004199F">
        <w:rPr>
          <w:lang w:val="en-GB"/>
        </w:rPr>
        <w:fldChar w:fldCharType="separate"/>
      </w:r>
      <w:r w:rsidRPr="0004199F">
        <w:rPr>
          <w:lang w:val="en-GB"/>
        </w:rPr>
        <w:t>5.1.1</w:t>
      </w:r>
      <w:r w:rsidRPr="0004199F">
        <w:rPr>
          <w:lang w:val="en-GB"/>
        </w:rPr>
        <w:fldChar w:fldCharType="end"/>
      </w:r>
      <w:r w:rsidRPr="0004199F">
        <w:rPr>
          <w:lang w:val="en-GB"/>
        </w:rPr>
        <w:t>)</w:t>
      </w:r>
    </w:p>
    <w:p w14:paraId="623ED702" w14:textId="77777777" w:rsidR="00594D97" w:rsidRPr="0004199F" w:rsidRDefault="00594D97" w:rsidP="00F82C3F">
      <w:pPr>
        <w:jc w:val="both"/>
        <w:rPr>
          <w:lang w:val="en-GB"/>
        </w:rPr>
      </w:pPr>
    </w:p>
    <w:p w14:paraId="1FCB419B" w14:textId="77777777" w:rsidR="00F82C3F" w:rsidRPr="0004199F" w:rsidRDefault="00594D97" w:rsidP="00594D97">
      <w:pPr>
        <w:pStyle w:val="code"/>
      </w:pPr>
      <w:r w:rsidRPr="0004199F">
        <w:t>CUCM Access Group name: [Access Group Name]: [ZOOM QM Access Group]   :</w:t>
      </w:r>
    </w:p>
    <w:p w14:paraId="53A0993F" w14:textId="77777777" w:rsidR="006F3F1F" w:rsidRPr="0004199F" w:rsidRDefault="00594D97" w:rsidP="00F82C3F">
      <w:pPr>
        <w:rPr>
          <w:lang w:val="en-GB"/>
        </w:rPr>
      </w:pPr>
      <w:r w:rsidRPr="0004199F">
        <w:rPr>
          <w:lang w:val="en-GB"/>
        </w:rPr>
        <w:t xml:space="preserve">CUCM Access Group created as a part of CUCM configuration settings. CUCM user with this access group assigned will be able to login to ZOOM application. </w:t>
      </w:r>
    </w:p>
    <w:p w14:paraId="5323D9BB" w14:textId="77777777" w:rsidR="00594D97" w:rsidRPr="0004199F" w:rsidRDefault="00594D97" w:rsidP="00F82C3F">
      <w:pPr>
        <w:rPr>
          <w:lang w:val="en-GB"/>
        </w:rPr>
      </w:pPr>
    </w:p>
    <w:p w14:paraId="2164BE97" w14:textId="77777777" w:rsidR="00F82C3F" w:rsidRPr="0004199F" w:rsidRDefault="00F82C3F" w:rsidP="00F82C3F">
      <w:pPr>
        <w:pStyle w:val="code"/>
      </w:pPr>
      <w:r w:rsidRPr="0004199F">
        <w:t>ZOOM JTAPI users used for call recording [space  separated list] [jtapi.user]    : callrec callrec2</w:t>
      </w:r>
    </w:p>
    <w:p w14:paraId="30F070A9" w14:textId="77777777" w:rsidR="00F82C3F" w:rsidRPr="0004199F" w:rsidRDefault="00F82C3F" w:rsidP="00F82C3F">
      <w:pPr>
        <w:rPr>
          <w:lang w:val="en-GB"/>
        </w:rPr>
      </w:pPr>
      <w:r w:rsidRPr="0004199F">
        <w:rPr>
          <w:lang w:val="en-GB"/>
        </w:rPr>
        <w:t xml:space="preserve">Fill in all application users used for call recording. The list must be </w:t>
      </w:r>
      <w:r w:rsidRPr="0004199F">
        <w:rPr>
          <w:b/>
          <w:lang w:val="en-GB"/>
        </w:rPr>
        <w:t>space separated list</w:t>
      </w:r>
      <w:r w:rsidRPr="0004199F">
        <w:rPr>
          <w:lang w:val="en-GB"/>
        </w:rPr>
        <w:t xml:space="preserve">. </w:t>
      </w:r>
    </w:p>
    <w:p w14:paraId="131EDA04" w14:textId="77777777" w:rsidR="00F82C3F" w:rsidRPr="0004199F" w:rsidRDefault="00F82C3F" w:rsidP="00F82C3F">
      <w:pPr>
        <w:rPr>
          <w:lang w:val="en-GB"/>
        </w:rPr>
      </w:pPr>
    </w:p>
    <w:p w14:paraId="219E7E08" w14:textId="77777777" w:rsidR="00F82C3F" w:rsidRPr="0004199F" w:rsidRDefault="00F82C3F" w:rsidP="00F82C3F">
      <w:pPr>
        <w:pStyle w:val="code"/>
      </w:pPr>
      <w:r w:rsidRPr="0004199F">
        <w:t>QM Database IP address [single ip address] [localhost]   : 10.17.4.35</w:t>
      </w:r>
    </w:p>
    <w:p w14:paraId="5855C3AF" w14:textId="77777777" w:rsidR="00F82C3F" w:rsidRPr="0004199F" w:rsidRDefault="00F82C3F" w:rsidP="00F82C3F">
      <w:pPr>
        <w:rPr>
          <w:lang w:val="en-GB"/>
        </w:rPr>
      </w:pPr>
      <w:r w:rsidRPr="0004199F">
        <w:rPr>
          <w:lang w:val="en-GB"/>
        </w:rPr>
        <w:t xml:space="preserve">IP address of the server, where the </w:t>
      </w:r>
      <w:r w:rsidR="00F801A1" w:rsidRPr="0004199F">
        <w:rPr>
          <w:lang w:val="en-GB"/>
        </w:rPr>
        <w:t xml:space="preserve">database of </w:t>
      </w:r>
      <w:r w:rsidRPr="0004199F">
        <w:rPr>
          <w:lang w:val="en-GB"/>
        </w:rPr>
        <w:t>ZOOM QM is running. Default localhost.</w:t>
      </w:r>
    </w:p>
    <w:p w14:paraId="6D40F50D" w14:textId="77777777" w:rsidR="00F82C3F" w:rsidRPr="0004199F" w:rsidRDefault="00F82C3F" w:rsidP="00F82C3F">
      <w:pPr>
        <w:rPr>
          <w:lang w:val="en-GB"/>
        </w:rPr>
      </w:pPr>
    </w:p>
    <w:p w14:paraId="7005E3D0" w14:textId="77777777" w:rsidR="00F82C3F" w:rsidRPr="0004199F" w:rsidRDefault="00F82C3F" w:rsidP="00F82C3F">
      <w:pPr>
        <w:pStyle w:val="code"/>
      </w:pPr>
      <w:r w:rsidRPr="0004199F">
        <w:t>QM default user group [group name (withou</w:t>
      </w:r>
      <w:r w:rsidR="006E6194" w:rsidRPr="0004199F">
        <w:t>t</w:t>
      </w:r>
      <w:r w:rsidRPr="0004199F">
        <w:t xml:space="preserve"> spaces)] [_CUCM_imported]   :</w:t>
      </w:r>
    </w:p>
    <w:p w14:paraId="2D019893" w14:textId="77777777" w:rsidR="00F82C3F" w:rsidRPr="0004199F" w:rsidRDefault="00F82C3F" w:rsidP="00F82C3F">
      <w:pPr>
        <w:rPr>
          <w:lang w:val="en-GB"/>
        </w:rPr>
      </w:pPr>
      <w:r w:rsidRPr="0004199F">
        <w:rPr>
          <w:lang w:val="en-GB"/>
        </w:rPr>
        <w:t>Fill in the</w:t>
      </w:r>
      <w:r w:rsidR="006E6194" w:rsidRPr="0004199F">
        <w:rPr>
          <w:lang w:val="en-GB"/>
        </w:rPr>
        <w:t xml:space="preserve"> </w:t>
      </w:r>
      <w:r w:rsidRPr="0004199F">
        <w:rPr>
          <w:lang w:val="en-GB"/>
        </w:rPr>
        <w:t>user g</w:t>
      </w:r>
      <w:r w:rsidR="006E6194" w:rsidRPr="0004199F">
        <w:rPr>
          <w:lang w:val="en-GB"/>
        </w:rPr>
        <w:t>r</w:t>
      </w:r>
      <w:r w:rsidRPr="0004199F">
        <w:rPr>
          <w:lang w:val="en-GB"/>
        </w:rPr>
        <w:t>oup name that will be used for user import.</w:t>
      </w:r>
      <w:r w:rsidR="006E6194" w:rsidRPr="0004199F">
        <w:rPr>
          <w:lang w:val="en-GB"/>
        </w:rPr>
        <w:t xml:space="preserve"> See chapter </w:t>
      </w:r>
      <w:r w:rsidR="006E6194" w:rsidRPr="0004199F">
        <w:rPr>
          <w:lang w:val="en-GB"/>
        </w:rPr>
        <w:fldChar w:fldCharType="begin"/>
      </w:r>
      <w:r w:rsidR="006E6194" w:rsidRPr="0004199F">
        <w:rPr>
          <w:lang w:val="en-GB"/>
        </w:rPr>
        <w:instrText xml:space="preserve"> REF _Ref39600746 \r \h </w:instrText>
      </w:r>
      <w:r w:rsidR="001A7970" w:rsidRPr="0004199F">
        <w:rPr>
          <w:lang w:val="en-GB"/>
        </w:rPr>
        <w:instrText xml:space="preserve"> \* MERGEFORMAT </w:instrText>
      </w:r>
      <w:r w:rsidR="006E6194" w:rsidRPr="0004199F">
        <w:rPr>
          <w:lang w:val="en-GB"/>
        </w:rPr>
      </w:r>
      <w:r w:rsidR="006E6194" w:rsidRPr="0004199F">
        <w:rPr>
          <w:lang w:val="en-GB"/>
        </w:rPr>
        <w:fldChar w:fldCharType="separate"/>
      </w:r>
      <w:r w:rsidR="006E6194" w:rsidRPr="0004199F">
        <w:rPr>
          <w:lang w:val="en-GB"/>
        </w:rPr>
        <w:t>5.1.2.3</w:t>
      </w:r>
      <w:r w:rsidR="006E6194" w:rsidRPr="0004199F">
        <w:rPr>
          <w:lang w:val="en-GB"/>
        </w:rPr>
        <w:fldChar w:fldCharType="end"/>
      </w:r>
      <w:r w:rsidR="006E6194" w:rsidRPr="0004199F">
        <w:rPr>
          <w:lang w:val="en-GB"/>
        </w:rPr>
        <w:t xml:space="preserve"> for more details.</w:t>
      </w:r>
    </w:p>
    <w:p w14:paraId="31471C8A" w14:textId="77777777" w:rsidR="00F82C3F" w:rsidRPr="0004199F" w:rsidRDefault="00F82C3F" w:rsidP="00F82C3F">
      <w:pPr>
        <w:rPr>
          <w:lang w:val="en-GB"/>
        </w:rPr>
      </w:pPr>
    </w:p>
    <w:p w14:paraId="101EAB82" w14:textId="77777777" w:rsidR="00F82C3F" w:rsidRPr="0004199F" w:rsidRDefault="00F82C3F" w:rsidP="006E6194">
      <w:pPr>
        <w:pStyle w:val="code"/>
      </w:pPr>
      <w:r w:rsidRPr="0004199F">
        <w:t>QM def</w:t>
      </w:r>
      <w:r w:rsidR="006E6194" w:rsidRPr="0004199F">
        <w:t>a</w:t>
      </w:r>
      <w:r w:rsidRPr="0004199F">
        <w:t>ult user role [role name (without space}]: [Agent]   :</w:t>
      </w:r>
    </w:p>
    <w:p w14:paraId="03A657BF" w14:textId="77777777" w:rsidR="006E6194" w:rsidRPr="0004199F" w:rsidRDefault="006E6194" w:rsidP="006E6194">
      <w:pPr>
        <w:rPr>
          <w:lang w:val="en-GB"/>
        </w:rPr>
      </w:pPr>
      <w:r w:rsidRPr="0004199F">
        <w:rPr>
          <w:lang w:val="en-GB"/>
        </w:rPr>
        <w:t xml:space="preserve">Fill in role name, the user will have assigned after import. See chapter </w:t>
      </w:r>
      <w:r w:rsidRPr="0004199F">
        <w:rPr>
          <w:lang w:val="en-GB"/>
        </w:rPr>
        <w:fldChar w:fldCharType="begin"/>
      </w:r>
      <w:r w:rsidRPr="0004199F">
        <w:rPr>
          <w:lang w:val="en-GB"/>
        </w:rPr>
        <w:instrText xml:space="preserve"> REF _Ref39600746 \r \h </w:instrText>
      </w:r>
      <w:r w:rsidR="001A7970" w:rsidRPr="0004199F">
        <w:rPr>
          <w:lang w:val="en-GB"/>
        </w:rPr>
        <w:instrText xml:space="preserve"> \* MERGEFORMAT </w:instrText>
      </w:r>
      <w:r w:rsidRPr="0004199F">
        <w:rPr>
          <w:lang w:val="en-GB"/>
        </w:rPr>
      </w:r>
      <w:r w:rsidRPr="0004199F">
        <w:rPr>
          <w:lang w:val="en-GB"/>
        </w:rPr>
        <w:fldChar w:fldCharType="separate"/>
      </w:r>
      <w:r w:rsidRPr="0004199F">
        <w:rPr>
          <w:lang w:val="en-GB"/>
        </w:rPr>
        <w:t>5.1.2.3</w:t>
      </w:r>
      <w:r w:rsidRPr="0004199F">
        <w:rPr>
          <w:lang w:val="en-GB"/>
        </w:rPr>
        <w:fldChar w:fldCharType="end"/>
      </w:r>
      <w:r w:rsidRPr="0004199F">
        <w:rPr>
          <w:lang w:val="en-GB"/>
        </w:rPr>
        <w:t xml:space="preserve"> for more details.</w:t>
      </w:r>
    </w:p>
    <w:p w14:paraId="1F80F2BC" w14:textId="77777777" w:rsidR="006E6194" w:rsidRPr="0004199F" w:rsidRDefault="006E6194" w:rsidP="00F82C3F">
      <w:pPr>
        <w:rPr>
          <w:lang w:val="en-GB"/>
        </w:rPr>
      </w:pPr>
    </w:p>
    <w:p w14:paraId="30ECE08D" w14:textId="77777777" w:rsidR="00F82C3F" w:rsidRPr="0004199F" w:rsidRDefault="00F82C3F" w:rsidP="006E6194">
      <w:pPr>
        <w:pStyle w:val="code"/>
      </w:pPr>
      <w:r w:rsidRPr="0004199F">
        <w:t>QM def</w:t>
      </w:r>
      <w:r w:rsidR="006E6194" w:rsidRPr="0004199F">
        <w:t>a</w:t>
      </w:r>
      <w:r w:rsidRPr="0004199F">
        <w:t>ult user hours [space separated list 0..23 ]: [4]   : 0 2 4 6 8 10 12 14 16 18 20 22</w:t>
      </w:r>
    </w:p>
    <w:p w14:paraId="0A6F5B4A" w14:textId="77777777" w:rsidR="006E6194" w:rsidRPr="0004199F" w:rsidRDefault="006E6194" w:rsidP="00F82C3F">
      <w:pPr>
        <w:rPr>
          <w:lang w:val="en-GB"/>
        </w:rPr>
      </w:pPr>
      <w:r w:rsidRPr="0004199F">
        <w:rPr>
          <w:lang w:val="en-GB"/>
        </w:rPr>
        <w:t>Fill in space separated list of hours, when the users will be updated in the ZOOM Quality Management. The example above shows configuration for update every 2 hours</w:t>
      </w:r>
    </w:p>
    <w:p w14:paraId="6D0DE618" w14:textId="77777777" w:rsidR="003B1C59" w:rsidRPr="0004199F" w:rsidRDefault="003B1C59" w:rsidP="00F82C3F">
      <w:pPr>
        <w:rPr>
          <w:lang w:val="en-GB"/>
        </w:rPr>
      </w:pPr>
    </w:p>
    <w:p w14:paraId="49411A1C" w14:textId="77777777" w:rsidR="006E6194" w:rsidRPr="0004199F" w:rsidRDefault="003B1C59" w:rsidP="003B1C59">
      <w:pPr>
        <w:pStyle w:val="code"/>
      </w:pPr>
      <w:r w:rsidRPr="0004199F">
        <w:t>Which method should be used for mapping calls to users? (Device [D] / Line [L] / Both [B]) [D/L/B]: [both]</w:t>
      </w:r>
    </w:p>
    <w:p w14:paraId="61937385" w14:textId="77777777" w:rsidR="003B1C59" w:rsidRPr="0004199F" w:rsidRDefault="003B1C59" w:rsidP="00F82C3F">
      <w:pPr>
        <w:rPr>
          <w:lang w:val="en-GB"/>
        </w:rPr>
      </w:pPr>
      <w:r w:rsidRPr="0004199F">
        <w:rPr>
          <w:lang w:val="en-GB"/>
        </w:rPr>
        <w:t xml:space="preserve">Fill in the method, which will be used for mapping of calls to user accounts in the QM. The default method is “both”. If both is set the calls are mapped the mapping attempts to map calls based on the device name first, and if the calls are not mapped, the mapping based on </w:t>
      </w:r>
      <w:r w:rsidR="00BB781B" w:rsidRPr="0004199F">
        <w:rPr>
          <w:lang w:val="en-GB"/>
        </w:rPr>
        <w:t>“</w:t>
      </w:r>
      <w:r w:rsidRPr="0004199F">
        <w:rPr>
          <w:lang w:val="en-GB"/>
        </w:rPr>
        <w:t>line</w:t>
      </w:r>
      <w:r w:rsidR="00BB781B" w:rsidRPr="0004199F">
        <w:rPr>
          <w:lang w:val="en-GB"/>
        </w:rPr>
        <w:t xml:space="preserve">: association </w:t>
      </w:r>
      <w:r w:rsidRPr="0004199F">
        <w:rPr>
          <w:lang w:val="en-GB"/>
        </w:rPr>
        <w:t xml:space="preserve">is used. </w:t>
      </w:r>
      <w:r w:rsidR="00BB781B" w:rsidRPr="0004199F">
        <w:rPr>
          <w:lang w:val="en-GB"/>
        </w:rPr>
        <w:t>Mapping based on “line” may be used to support mobility extension.</w:t>
      </w:r>
    </w:p>
    <w:p w14:paraId="70C39CDD" w14:textId="77777777" w:rsidR="00BB781B" w:rsidRPr="0004199F" w:rsidRDefault="00BB781B">
      <w:pPr>
        <w:widowControl/>
        <w:spacing w:before="0" w:after="160" w:line="259" w:lineRule="auto"/>
        <w:rPr>
          <w:lang w:val="en-GB"/>
        </w:rPr>
      </w:pPr>
      <w:r w:rsidRPr="0004199F">
        <w:rPr>
          <w:lang w:val="en-GB"/>
        </w:rPr>
        <w:br w:type="page"/>
      </w:r>
    </w:p>
    <w:p w14:paraId="1B65CB8A" w14:textId="77777777" w:rsidR="00F82C3F" w:rsidRPr="0004199F" w:rsidRDefault="00F82C3F" w:rsidP="006E6194">
      <w:pPr>
        <w:pStyle w:val="code"/>
      </w:pPr>
      <w:r w:rsidRPr="0004199F">
        <w:lastRenderedPageBreak/>
        <w:t>Please verify the values above.</w:t>
      </w:r>
    </w:p>
    <w:p w14:paraId="2B3E2D59" w14:textId="77777777" w:rsidR="00F82C3F" w:rsidRPr="0004199F" w:rsidRDefault="00F82C3F" w:rsidP="006E6194">
      <w:pPr>
        <w:pStyle w:val="code"/>
      </w:pPr>
      <w:r w:rsidRPr="0004199F">
        <w:t>Are the configuration correct ? If Yes, the configuration will proceed.  [Y/N]  :</w:t>
      </w:r>
    </w:p>
    <w:p w14:paraId="0B5E7C5D" w14:textId="77777777" w:rsidR="00EA72C3" w:rsidRPr="0004199F" w:rsidRDefault="006E6194" w:rsidP="006E6194">
      <w:pPr>
        <w:rPr>
          <w:lang w:val="en-GB"/>
        </w:rPr>
      </w:pPr>
      <w:r w:rsidRPr="0004199F">
        <w:rPr>
          <w:lang w:val="en-GB"/>
        </w:rPr>
        <w:t xml:space="preserve">If the </w:t>
      </w:r>
      <w:r w:rsidR="001A7970" w:rsidRPr="0004199F">
        <w:rPr>
          <w:lang w:val="en-GB"/>
        </w:rPr>
        <w:t>filled in values are correct the installation can be confirmed by “Y</w:t>
      </w:r>
      <w:r w:rsidR="00FA6EED" w:rsidRPr="0004199F">
        <w:rPr>
          <w:lang w:val="en-GB"/>
        </w:rPr>
        <w:t>”.</w:t>
      </w:r>
    </w:p>
    <w:p w14:paraId="42D5A4C5" w14:textId="77777777" w:rsidR="006E6194" w:rsidRPr="0004199F" w:rsidRDefault="00222AFB" w:rsidP="006E6194">
      <w:pPr>
        <w:rPr>
          <w:lang w:val="en-GB"/>
        </w:rPr>
      </w:pPr>
      <w:r w:rsidRPr="0004199F">
        <w:rPr>
          <w:lang w:val="en-GB"/>
        </w:rPr>
        <w:t>After confirmation the installation process starts. Installation package files are copied to /mnt/zqm-axl destination directory. Database structure is updated by sequence of SQL scripts:</w:t>
      </w:r>
    </w:p>
    <w:p w14:paraId="191F011F" w14:textId="77777777" w:rsidR="00222AFB" w:rsidRPr="0004199F" w:rsidRDefault="00222AFB" w:rsidP="00222AFB">
      <w:pPr>
        <w:ind w:left="2880" w:hanging="2160"/>
        <w:rPr>
          <w:lang w:val="en-GB"/>
        </w:rPr>
      </w:pPr>
      <w:r w:rsidRPr="0004199F">
        <w:rPr>
          <w:lang w:val="en-GB"/>
        </w:rPr>
        <w:t>00-cleanup.sql</w:t>
      </w:r>
      <w:r w:rsidRPr="0004199F">
        <w:rPr>
          <w:lang w:val="en-GB"/>
        </w:rPr>
        <w:tab/>
        <w:t>Cleans up the DB from previous zqm-axl-importer installation. This script may report errors related to missing db schemas in case of first installation.</w:t>
      </w:r>
    </w:p>
    <w:p w14:paraId="557AB6C9" w14:textId="77777777" w:rsidR="00222AFB" w:rsidRPr="0004199F" w:rsidRDefault="00222AFB" w:rsidP="00222AFB">
      <w:pPr>
        <w:ind w:left="2880" w:hanging="2160"/>
        <w:rPr>
          <w:lang w:val="en-GB"/>
        </w:rPr>
      </w:pPr>
      <w:r w:rsidRPr="0004199F">
        <w:rPr>
          <w:lang w:val="en-GB"/>
        </w:rPr>
        <w:t>01_createschema.sql</w:t>
      </w:r>
      <w:r w:rsidRPr="0004199F">
        <w:rPr>
          <w:lang w:val="en-GB"/>
        </w:rPr>
        <w:tab/>
        <w:t xml:space="preserve">Prepares DB </w:t>
      </w:r>
      <w:r w:rsidRPr="0004199F">
        <w:rPr>
          <w:b/>
          <w:lang w:val="en-GB"/>
        </w:rPr>
        <w:t>axl-data</w:t>
      </w:r>
      <w:r w:rsidRPr="0004199F">
        <w:rPr>
          <w:lang w:val="en-GB"/>
        </w:rPr>
        <w:t xml:space="preserve"> schema and user </w:t>
      </w:r>
      <w:r w:rsidRPr="0004199F">
        <w:rPr>
          <w:b/>
          <w:lang w:val="en-GB"/>
        </w:rPr>
        <w:t>axlUser</w:t>
      </w:r>
      <w:r w:rsidRPr="0004199F">
        <w:rPr>
          <w:lang w:val="en-GB"/>
        </w:rPr>
        <w:t xml:space="preserve"> within the callrec DB. The axlUser will </w:t>
      </w:r>
      <w:r w:rsidR="00934CCB" w:rsidRPr="0004199F">
        <w:rPr>
          <w:lang w:val="en-GB"/>
        </w:rPr>
        <w:t>be used to access the callrec DB by the zqm-axl-importer tool</w:t>
      </w:r>
    </w:p>
    <w:p w14:paraId="5FC32385" w14:textId="77777777" w:rsidR="00934CCB" w:rsidRPr="0004199F" w:rsidRDefault="00934CCB" w:rsidP="00222AFB">
      <w:pPr>
        <w:ind w:left="2880" w:hanging="2160"/>
        <w:rPr>
          <w:lang w:val="en-GB"/>
        </w:rPr>
      </w:pPr>
      <w:r w:rsidRPr="0004199F">
        <w:rPr>
          <w:lang w:val="en-GB"/>
        </w:rPr>
        <w:t>02_createtable.sql</w:t>
      </w:r>
      <w:r w:rsidRPr="0004199F">
        <w:rPr>
          <w:lang w:val="en-GB"/>
        </w:rPr>
        <w:tab/>
        <w:t>Creates new tables, views and functions within the callrec DB.</w:t>
      </w:r>
    </w:p>
    <w:p w14:paraId="5C3691BC" w14:textId="77777777" w:rsidR="006E6194" w:rsidRPr="0004199F" w:rsidRDefault="00934CCB" w:rsidP="006E6194">
      <w:pPr>
        <w:rPr>
          <w:lang w:val="en-GB"/>
        </w:rPr>
      </w:pPr>
      <w:r w:rsidRPr="0004199F">
        <w:rPr>
          <w:lang w:val="en-GB"/>
        </w:rPr>
        <w:t>The callrec-tomcat service is updated to open the port for jmx console. Opened port is set 8765. This port is blocked by FW rules by default and can be access from localhost only. The jmx console will serve to for updates of the caches of ZOOM Quality Management.</w:t>
      </w:r>
    </w:p>
    <w:p w14:paraId="3481D322" w14:textId="77777777" w:rsidR="00CA00ED" w:rsidRPr="0004199F" w:rsidRDefault="00D72AAB" w:rsidP="006E6194">
      <w:pPr>
        <w:rPr>
          <w:lang w:val="en-GB"/>
        </w:rPr>
      </w:pPr>
      <w:r w:rsidRPr="0004199F">
        <w:rPr>
          <w:lang w:val="en-GB"/>
        </w:rPr>
        <w:t>At the end of the installation process is possible to perform the initial run of the zqm-axl-importer tool.</w:t>
      </w:r>
    </w:p>
    <w:p w14:paraId="738D8029" w14:textId="77777777" w:rsidR="00D72AAB" w:rsidRPr="0004199F" w:rsidRDefault="00D72AAB" w:rsidP="00D72AAB">
      <w:pPr>
        <w:pStyle w:val="code"/>
      </w:pPr>
      <w:r w:rsidRPr="0004199F">
        <w:t xml:space="preserve">     INFO     Initial user import is recommended.</w:t>
      </w:r>
    </w:p>
    <w:p w14:paraId="167AA9AC" w14:textId="77777777" w:rsidR="00D72AAB" w:rsidRPr="0004199F" w:rsidRDefault="00D72AAB" w:rsidP="00D72AAB">
      <w:pPr>
        <w:pStyle w:val="code"/>
      </w:pPr>
      <w:r w:rsidRPr="0004199F">
        <w:t xml:space="preserve">              Do you want import users now ? [Y/N]</w:t>
      </w:r>
    </w:p>
    <w:p w14:paraId="7ACBD9DD" w14:textId="77777777" w:rsidR="00D72AAB" w:rsidRPr="0004199F" w:rsidRDefault="00D72AAB" w:rsidP="006E6194">
      <w:pPr>
        <w:rPr>
          <w:lang w:val="en-GB"/>
        </w:rPr>
      </w:pPr>
      <w:r w:rsidRPr="0004199F">
        <w:rPr>
          <w:lang w:val="en-GB"/>
        </w:rPr>
        <w:t>If the initial import is not performed, the users will not be imported with the installation. Users will be imported with next run of user import as specified during the installation and set in the configuration file by parameter "userImportHour":</w:t>
      </w:r>
    </w:p>
    <w:p w14:paraId="7971DDD4" w14:textId="77777777" w:rsidR="00934CCB" w:rsidRPr="0004199F" w:rsidRDefault="00934CCB" w:rsidP="006E6194">
      <w:pPr>
        <w:rPr>
          <w:lang w:val="en-GB"/>
        </w:rPr>
      </w:pPr>
      <w:r w:rsidRPr="0004199F">
        <w:rPr>
          <w:lang w:val="en-GB"/>
        </w:rPr>
        <w:t>The installation continues by configuration and enabling the callrec-zqm-axl-importer.service</w:t>
      </w:r>
      <w:r w:rsidR="00AD711C" w:rsidRPr="0004199F">
        <w:rPr>
          <w:lang w:val="en-GB"/>
        </w:rPr>
        <w:t xml:space="preserve">. </w:t>
      </w:r>
    </w:p>
    <w:p w14:paraId="2058199C" w14:textId="77777777" w:rsidR="00AD711C" w:rsidRPr="0004199F" w:rsidRDefault="00AD711C" w:rsidP="00AD711C">
      <w:pPr>
        <w:pStyle w:val="code"/>
      </w:pPr>
      <w:r w:rsidRPr="0004199F">
        <w:t>Completed installation print out the status:</w:t>
      </w:r>
      <w:r w:rsidRPr="0004199F">
        <w:br/>
        <w:t>-------------------------------</w:t>
      </w:r>
    </w:p>
    <w:p w14:paraId="6EDB386E" w14:textId="77777777" w:rsidR="00AD711C" w:rsidRPr="0004199F" w:rsidRDefault="00AD711C" w:rsidP="00AD711C">
      <w:pPr>
        <w:pStyle w:val="code"/>
      </w:pPr>
      <w:r w:rsidRPr="0004199F">
        <w:t>INFO Installation is finished.</w:t>
      </w:r>
    </w:p>
    <w:p w14:paraId="6B10CE17" w14:textId="77777777" w:rsidR="00AD711C" w:rsidRPr="0004199F" w:rsidRDefault="00AD711C" w:rsidP="00AD711C">
      <w:pPr>
        <w:pStyle w:val="code"/>
      </w:pPr>
      <w:r w:rsidRPr="0004199F">
        <w:t xml:space="preserve">     Database 10.17.4.35 was updated</w:t>
      </w:r>
    </w:p>
    <w:p w14:paraId="7EBF4B8D" w14:textId="77777777" w:rsidR="00AD711C" w:rsidRPr="0004199F" w:rsidRDefault="00AD711C" w:rsidP="00AD711C">
      <w:pPr>
        <w:pStyle w:val="code"/>
      </w:pPr>
      <w:r w:rsidRPr="0004199F">
        <w:t xml:space="preserve">     Configuration can be found in /opt/zqm-axl/config.json .</w:t>
      </w:r>
    </w:p>
    <w:p w14:paraId="0BC26287" w14:textId="77777777" w:rsidR="00AD711C" w:rsidRPr="0004199F" w:rsidRDefault="00AD711C" w:rsidP="00AD711C">
      <w:pPr>
        <w:pStyle w:val="code"/>
      </w:pPr>
      <w:r w:rsidRPr="0004199F">
        <w:t xml:space="preserve">     You can check the service status by command "qm-services".</w:t>
      </w:r>
    </w:p>
    <w:p w14:paraId="3B4A83B9" w14:textId="77777777" w:rsidR="00AD711C" w:rsidRPr="0004199F" w:rsidRDefault="00AD711C" w:rsidP="00AD711C">
      <w:pPr>
        <w:pStyle w:val="code"/>
      </w:pPr>
      <w:r w:rsidRPr="0004199F">
        <w:t>[root@sascr036 zqm_axl_import_tool]#</w:t>
      </w:r>
    </w:p>
    <w:p w14:paraId="34AC3044" w14:textId="77777777" w:rsidR="0044742D" w:rsidRPr="0004199F" w:rsidRDefault="0044742D" w:rsidP="00AD711C">
      <w:pPr>
        <w:rPr>
          <w:lang w:val="en-GB"/>
        </w:rPr>
      </w:pPr>
    </w:p>
    <w:p w14:paraId="4CC4754C" w14:textId="77777777" w:rsidR="00AD711C" w:rsidRPr="0004199F" w:rsidRDefault="00AD711C" w:rsidP="00AD711C">
      <w:pPr>
        <w:rPr>
          <w:lang w:val="en-GB"/>
        </w:rPr>
      </w:pPr>
      <w:r w:rsidRPr="0004199F">
        <w:rPr>
          <w:lang w:val="en-GB"/>
        </w:rPr>
        <w:t xml:space="preserve">The configuration file </w:t>
      </w:r>
      <w:r w:rsidRPr="0004199F">
        <w:rPr>
          <w:b/>
          <w:lang w:val="en-GB"/>
        </w:rPr>
        <w:t>config.json</w:t>
      </w:r>
      <w:r w:rsidRPr="0004199F">
        <w:rPr>
          <w:lang w:val="en-GB"/>
        </w:rPr>
        <w:t xml:space="preserve"> can be found in </w:t>
      </w:r>
      <w:r w:rsidRPr="0004199F">
        <w:rPr>
          <w:b/>
          <w:lang w:val="en-GB"/>
        </w:rPr>
        <w:t>/opt/zqm-axl/</w:t>
      </w:r>
      <w:r w:rsidRPr="0004199F">
        <w:rPr>
          <w:lang w:val="en-GB"/>
        </w:rPr>
        <w:t xml:space="preserve"> directory.</w:t>
      </w:r>
    </w:p>
    <w:p w14:paraId="27D4C139" w14:textId="77777777" w:rsidR="00AD711C" w:rsidRPr="0004199F" w:rsidRDefault="00AD711C" w:rsidP="00AD711C">
      <w:pPr>
        <w:rPr>
          <w:lang w:val="en-GB"/>
        </w:rPr>
      </w:pPr>
      <w:r w:rsidRPr="0004199F">
        <w:rPr>
          <w:lang w:val="en-GB"/>
        </w:rPr>
        <w:t xml:space="preserve">The running services can be verified by the command </w:t>
      </w:r>
      <w:r w:rsidRPr="0004199F">
        <w:rPr>
          <w:b/>
          <w:lang w:val="en-GB"/>
        </w:rPr>
        <w:t>qm-services</w:t>
      </w:r>
      <w:r w:rsidRPr="0004199F">
        <w:rPr>
          <w:lang w:val="en-GB"/>
        </w:rPr>
        <w:t xml:space="preserve"> . </w:t>
      </w:r>
    </w:p>
    <w:p w14:paraId="28056EAA" w14:textId="77777777" w:rsidR="00AD711C" w:rsidRPr="0004199F" w:rsidRDefault="00AD711C" w:rsidP="00AD711C">
      <w:pPr>
        <w:pStyle w:val="Heading3"/>
        <w:rPr>
          <w:lang w:val="en-GB"/>
        </w:rPr>
      </w:pPr>
      <w:bookmarkStart w:id="43" w:name="_Toc43897011"/>
      <w:r w:rsidRPr="0004199F">
        <w:rPr>
          <w:lang w:val="en-GB"/>
        </w:rPr>
        <w:t>Adjusting configuration</w:t>
      </w:r>
      <w:bookmarkEnd w:id="43"/>
    </w:p>
    <w:p w14:paraId="73734A1E" w14:textId="77777777" w:rsidR="00AD711C" w:rsidRPr="0004199F" w:rsidRDefault="00AD711C" w:rsidP="00AD711C">
      <w:pPr>
        <w:rPr>
          <w:lang w:val="en-GB"/>
        </w:rPr>
      </w:pPr>
      <w:r w:rsidRPr="0004199F">
        <w:rPr>
          <w:lang w:val="en-GB"/>
        </w:rPr>
        <w:t>The configuration can be adjusted be either running the installation script or (better way) editing the config</w:t>
      </w:r>
      <w:r w:rsidR="006429C8" w:rsidRPr="0004199F">
        <w:rPr>
          <w:lang w:val="en-GB"/>
        </w:rPr>
        <w:t xml:space="preserve">uration file. The configuration file for zqm-axl-importer tool is: </w:t>
      </w:r>
      <w:r w:rsidR="006429C8" w:rsidRPr="0004199F">
        <w:rPr>
          <w:b/>
          <w:lang w:val="en-GB"/>
        </w:rPr>
        <w:t>/opt/zqm-axl/conf</w:t>
      </w:r>
      <w:r w:rsidR="00D758A0">
        <w:rPr>
          <w:b/>
          <w:lang w:val="en-GB"/>
        </w:rPr>
        <w:t>i</w:t>
      </w:r>
      <w:r w:rsidR="006429C8" w:rsidRPr="0004199F">
        <w:rPr>
          <w:b/>
          <w:lang w:val="en-GB"/>
        </w:rPr>
        <w:t>g.json</w:t>
      </w:r>
      <w:r w:rsidR="006429C8" w:rsidRPr="0004199F">
        <w:rPr>
          <w:lang w:val="en-GB"/>
        </w:rPr>
        <w:t xml:space="preserve">. </w:t>
      </w:r>
    </w:p>
    <w:p w14:paraId="28EF635A" w14:textId="77777777" w:rsidR="006429C8" w:rsidRPr="0004199F" w:rsidRDefault="006429C8" w:rsidP="006429C8">
      <w:pPr>
        <w:pStyle w:val="Heading4"/>
        <w:rPr>
          <w:lang w:val="en-GB"/>
        </w:rPr>
      </w:pPr>
      <w:r w:rsidRPr="0004199F">
        <w:rPr>
          <w:lang w:val="en-GB"/>
        </w:rPr>
        <w:t>Configuration file description</w:t>
      </w:r>
    </w:p>
    <w:p w14:paraId="02C33051" w14:textId="77777777" w:rsidR="006429C8" w:rsidRPr="0004199F" w:rsidRDefault="00A953F7" w:rsidP="006429C8">
      <w:pPr>
        <w:pStyle w:val="Instructions"/>
        <w:rPr>
          <w:lang w:val="en-GB"/>
        </w:rPr>
      </w:pPr>
      <w:r w:rsidRPr="0004199F">
        <w:rPr>
          <w:lang w:val="en-GB"/>
        </w:rPr>
        <w:t xml:space="preserve">The configuration file </w:t>
      </w:r>
      <w:r w:rsidR="00992A00" w:rsidRPr="0004199F">
        <w:rPr>
          <w:lang w:val="en-GB"/>
        </w:rPr>
        <w:t>used by the zqm-axl-tool is config.json. It contains following configuration objects:</w:t>
      </w:r>
    </w:p>
    <w:p w14:paraId="152144E2" w14:textId="77777777" w:rsidR="00992A00" w:rsidRPr="0004199F" w:rsidRDefault="00992A00" w:rsidP="00992A00">
      <w:pPr>
        <w:pStyle w:val="Instructions"/>
        <w:ind w:left="2880" w:hanging="2160"/>
        <w:rPr>
          <w:lang w:val="en-GB"/>
        </w:rPr>
      </w:pPr>
      <w:r w:rsidRPr="0004199F">
        <w:rPr>
          <w:lang w:val="en-GB"/>
        </w:rPr>
        <w:lastRenderedPageBreak/>
        <w:t>axl</w:t>
      </w:r>
      <w:r w:rsidRPr="0004199F">
        <w:rPr>
          <w:lang w:val="en-GB"/>
        </w:rPr>
        <w:tab/>
        <w:t>axl configu</w:t>
      </w:r>
      <w:r w:rsidR="00693A84" w:rsidRPr="0004199F">
        <w:rPr>
          <w:lang w:val="en-GB"/>
        </w:rPr>
        <w:t>r</w:t>
      </w:r>
      <w:r w:rsidRPr="0004199F">
        <w:rPr>
          <w:lang w:val="en-GB"/>
        </w:rPr>
        <w:t xml:space="preserve">ation object is used for connection details to CUCM server to download data. </w:t>
      </w:r>
    </w:p>
    <w:p w14:paraId="385C4116" w14:textId="77777777" w:rsidR="00992A00" w:rsidRPr="0004199F" w:rsidRDefault="00992A00" w:rsidP="001E2925">
      <w:pPr>
        <w:pStyle w:val="Instructions"/>
        <w:ind w:left="2880" w:hanging="2160"/>
        <w:rPr>
          <w:lang w:val="en-GB"/>
        </w:rPr>
      </w:pPr>
      <w:r w:rsidRPr="0004199F">
        <w:rPr>
          <w:lang w:val="en-GB"/>
        </w:rPr>
        <w:t>zqm</w:t>
      </w:r>
      <w:r w:rsidRPr="0004199F">
        <w:rPr>
          <w:lang w:val="en-GB"/>
        </w:rPr>
        <w:tab/>
        <w:t>zqm configuration object specifies configuration related to ZOOM Quality Management. It is possible to configure list of jtapi users used to download device information in t</w:t>
      </w:r>
      <w:r w:rsidR="001E2925" w:rsidRPr="0004199F">
        <w:rPr>
          <w:lang w:val="en-GB"/>
        </w:rPr>
        <w:t>he configuration part</w:t>
      </w:r>
    </w:p>
    <w:p w14:paraId="4639AF33" w14:textId="77777777" w:rsidR="00992A00" w:rsidRPr="0004199F" w:rsidRDefault="00992A00" w:rsidP="0004199F">
      <w:pPr>
        <w:pStyle w:val="Instructions"/>
        <w:ind w:left="2880" w:hanging="2160"/>
        <w:rPr>
          <w:lang w:val="en-GB"/>
        </w:rPr>
      </w:pPr>
      <w:r w:rsidRPr="0004199F">
        <w:rPr>
          <w:lang w:val="en-GB"/>
        </w:rPr>
        <w:t>Log</w:t>
      </w:r>
      <w:r w:rsidRPr="0004199F">
        <w:rPr>
          <w:lang w:val="en-GB"/>
        </w:rPr>
        <w:tab/>
        <w:t>log configuration o</w:t>
      </w:r>
      <w:r w:rsidR="001E2925" w:rsidRPr="0004199F">
        <w:rPr>
          <w:lang w:val="en-GB"/>
        </w:rPr>
        <w:t>bject servers to specify the mainly the log</w:t>
      </w:r>
      <w:r w:rsidR="0004199F">
        <w:rPr>
          <w:lang w:val="en-GB"/>
        </w:rPr>
        <w:t xml:space="preserve"> </w:t>
      </w:r>
      <w:r w:rsidR="001E2925" w:rsidRPr="0004199F">
        <w:rPr>
          <w:lang w:val="en-GB"/>
        </w:rPr>
        <w:t>l</w:t>
      </w:r>
      <w:r w:rsidR="00693A84" w:rsidRPr="0004199F">
        <w:rPr>
          <w:lang w:val="en-GB"/>
        </w:rPr>
        <w:t>e</w:t>
      </w:r>
      <w:r w:rsidR="001E2925" w:rsidRPr="0004199F">
        <w:rPr>
          <w:lang w:val="en-GB"/>
        </w:rPr>
        <w:t xml:space="preserve">vel and log file </w:t>
      </w:r>
    </w:p>
    <w:p w14:paraId="2E0318EF" w14:textId="77777777" w:rsidR="00992A00" w:rsidRPr="0004199F" w:rsidRDefault="001E2925" w:rsidP="001E2925">
      <w:pPr>
        <w:pStyle w:val="Instructions"/>
        <w:ind w:left="2880" w:hanging="2160"/>
        <w:rPr>
          <w:lang w:val="en-GB"/>
        </w:rPr>
      </w:pPr>
      <w:r w:rsidRPr="0004199F">
        <w:rPr>
          <w:lang w:val="en-GB"/>
        </w:rPr>
        <w:t>p</w:t>
      </w:r>
      <w:r w:rsidR="00992A00" w:rsidRPr="0004199F">
        <w:rPr>
          <w:lang w:val="en-GB"/>
        </w:rPr>
        <w:t>rocessing</w:t>
      </w:r>
      <w:r w:rsidRPr="0004199F">
        <w:rPr>
          <w:lang w:val="en-GB"/>
        </w:rPr>
        <w:tab/>
        <w:t>configures the processing part of the z</w:t>
      </w:r>
      <w:r w:rsidR="00D758A0">
        <w:rPr>
          <w:lang w:val="en-GB"/>
        </w:rPr>
        <w:t>q</w:t>
      </w:r>
      <w:r w:rsidRPr="0004199F">
        <w:rPr>
          <w:lang w:val="en-GB"/>
        </w:rPr>
        <w:t xml:space="preserve">m-axl-importer tool. This configuration specifies the target group in ZOOM Quality </w:t>
      </w:r>
      <w:r w:rsidR="00693A84" w:rsidRPr="0004199F">
        <w:rPr>
          <w:lang w:val="en-GB"/>
        </w:rPr>
        <w:t>Man</w:t>
      </w:r>
      <w:r w:rsidRPr="0004199F">
        <w:rPr>
          <w:lang w:val="en-GB"/>
        </w:rPr>
        <w:t>agement to be used for user import, imported user role and periodicity of user import. Ii is possible to configure the periodicity, how often will be calls matched with use accounts as well.</w:t>
      </w:r>
    </w:p>
    <w:p w14:paraId="47E067C2" w14:textId="77777777" w:rsidR="006429C8" w:rsidRPr="0004199F" w:rsidRDefault="001E2925" w:rsidP="001E2925">
      <w:pPr>
        <w:pStyle w:val="Heading5"/>
        <w:rPr>
          <w:lang w:val="en-GB"/>
        </w:rPr>
      </w:pPr>
      <w:r w:rsidRPr="0004199F">
        <w:rPr>
          <w:lang w:val="en-GB"/>
        </w:rPr>
        <w:t>axl configuration object</w:t>
      </w:r>
    </w:p>
    <w:p w14:paraId="06F95CA4" w14:textId="77777777" w:rsidR="001E2925" w:rsidRPr="0004199F" w:rsidRDefault="001E2925" w:rsidP="001E2925">
      <w:pPr>
        <w:rPr>
          <w:lang w:val="en-GB"/>
        </w:rPr>
      </w:pPr>
      <w:r w:rsidRPr="0004199F">
        <w:rPr>
          <w:lang w:val="en-GB"/>
        </w:rPr>
        <w:t>This configuration usually does not need any edit after initial installation. The change will be applied mainly in case of some configuration change on CUCM site.</w:t>
      </w:r>
    </w:p>
    <w:p w14:paraId="2763A6EB" w14:textId="77777777" w:rsidR="001E2925" w:rsidRPr="0004199F" w:rsidRDefault="001E2925" w:rsidP="001E2925">
      <w:pPr>
        <w:ind w:left="2880" w:hanging="2160"/>
        <w:rPr>
          <w:lang w:val="en-GB"/>
        </w:rPr>
      </w:pPr>
      <w:r w:rsidRPr="0004199F">
        <w:rPr>
          <w:lang w:val="en-GB"/>
        </w:rPr>
        <w:t>"server"</w:t>
      </w:r>
      <w:r w:rsidRPr="0004199F">
        <w:rPr>
          <w:lang w:val="en-GB"/>
        </w:rPr>
        <w:tab/>
        <w:t>hostname of the CUCM publisher. Only single CUCM cluster is supported.</w:t>
      </w:r>
    </w:p>
    <w:p w14:paraId="350746B6" w14:textId="77777777" w:rsidR="001E2925" w:rsidRPr="0004199F" w:rsidRDefault="001E2925" w:rsidP="001E2925">
      <w:pPr>
        <w:ind w:left="2880" w:hanging="2160"/>
        <w:rPr>
          <w:lang w:val="en-GB"/>
        </w:rPr>
      </w:pPr>
      <w:r w:rsidRPr="0004199F">
        <w:rPr>
          <w:lang w:val="en-GB"/>
        </w:rPr>
        <w:t>"user"</w:t>
      </w:r>
      <w:r w:rsidRPr="0004199F">
        <w:rPr>
          <w:lang w:val="en-GB"/>
        </w:rPr>
        <w:tab/>
        <w:t xml:space="preserve">AXL user created on CUCM, which serves to zqm-axl-importer to connect to CUCM and download required data. See chapter </w:t>
      </w:r>
      <w:r w:rsidRPr="0004199F">
        <w:rPr>
          <w:lang w:val="en-GB"/>
        </w:rPr>
        <w:fldChar w:fldCharType="begin"/>
      </w:r>
      <w:r w:rsidRPr="0004199F">
        <w:rPr>
          <w:lang w:val="en-GB"/>
        </w:rPr>
        <w:instrText xml:space="preserve"> REF _Ref39575170 \r \h </w:instrText>
      </w:r>
      <w:r w:rsidRPr="0004199F">
        <w:rPr>
          <w:lang w:val="en-GB"/>
        </w:rPr>
      </w:r>
      <w:r w:rsidRPr="0004199F">
        <w:rPr>
          <w:lang w:val="en-GB"/>
        </w:rPr>
        <w:fldChar w:fldCharType="separate"/>
      </w:r>
      <w:r w:rsidRPr="0004199F">
        <w:rPr>
          <w:lang w:val="en-GB"/>
        </w:rPr>
        <w:t>5.1.1</w:t>
      </w:r>
      <w:r w:rsidRPr="0004199F">
        <w:rPr>
          <w:lang w:val="en-GB"/>
        </w:rPr>
        <w:fldChar w:fldCharType="end"/>
      </w:r>
      <w:r w:rsidRPr="0004199F">
        <w:rPr>
          <w:lang w:val="en-GB"/>
        </w:rPr>
        <w:t xml:space="preserve"> for more details</w:t>
      </w:r>
    </w:p>
    <w:p w14:paraId="73307693" w14:textId="77777777" w:rsidR="001E2925" w:rsidRPr="0004199F" w:rsidRDefault="001E2925" w:rsidP="001E2925">
      <w:pPr>
        <w:ind w:firstLine="720"/>
        <w:rPr>
          <w:lang w:val="en-GB"/>
        </w:rPr>
      </w:pPr>
      <w:r w:rsidRPr="0004199F">
        <w:rPr>
          <w:lang w:val="en-GB"/>
        </w:rPr>
        <w:t xml:space="preserve">"password": </w:t>
      </w:r>
      <w:r w:rsidRPr="0004199F">
        <w:rPr>
          <w:lang w:val="en-GB"/>
        </w:rPr>
        <w:tab/>
      </w:r>
      <w:r w:rsidRPr="0004199F">
        <w:rPr>
          <w:lang w:val="en-GB"/>
        </w:rPr>
        <w:tab/>
        <w:t xml:space="preserve">Password for the AXL user. </w:t>
      </w:r>
    </w:p>
    <w:p w14:paraId="2541EA07" w14:textId="77777777" w:rsidR="00E941CD" w:rsidRPr="0004199F" w:rsidRDefault="001E2925" w:rsidP="00E941CD">
      <w:pPr>
        <w:ind w:left="2880" w:hanging="2160"/>
        <w:rPr>
          <w:lang w:val="en-GB"/>
        </w:rPr>
      </w:pPr>
      <w:r w:rsidRPr="0004199F">
        <w:rPr>
          <w:lang w:val="en-GB"/>
        </w:rPr>
        <w:t>"ignoreCertificate"</w:t>
      </w:r>
      <w:r w:rsidR="00E941CD" w:rsidRPr="0004199F">
        <w:rPr>
          <w:lang w:val="en-GB"/>
        </w:rPr>
        <w:tab/>
        <w:t>Provides the possibility to ignore CUCM https certificate validity. It is not recommended to change the configuration unless you are troubleshooting CUCM connection.</w:t>
      </w:r>
    </w:p>
    <w:p w14:paraId="6CBBD57F" w14:textId="77777777" w:rsidR="001E2925" w:rsidRPr="0004199F" w:rsidRDefault="00E941CD" w:rsidP="00E941CD">
      <w:pPr>
        <w:ind w:left="2160" w:firstLine="720"/>
        <w:rPr>
          <w:lang w:val="en-GB"/>
        </w:rPr>
      </w:pPr>
      <w:r w:rsidRPr="0004199F">
        <w:rPr>
          <w:lang w:val="en-GB"/>
        </w:rPr>
        <w:t xml:space="preserve">Default: </w:t>
      </w:r>
      <w:r w:rsidR="001E2925" w:rsidRPr="0004199F">
        <w:rPr>
          <w:lang w:val="en-GB"/>
        </w:rPr>
        <w:t>false</w:t>
      </w:r>
    </w:p>
    <w:p w14:paraId="7CFA69DC" w14:textId="77777777" w:rsidR="001E2925" w:rsidRPr="0004199F" w:rsidRDefault="001E2925" w:rsidP="001E2925">
      <w:pPr>
        <w:pStyle w:val="Heading5"/>
        <w:rPr>
          <w:lang w:val="en-GB"/>
        </w:rPr>
      </w:pPr>
      <w:r w:rsidRPr="0004199F">
        <w:rPr>
          <w:lang w:val="en-GB"/>
        </w:rPr>
        <w:t>zqm configuration object</w:t>
      </w:r>
    </w:p>
    <w:p w14:paraId="2DBC1F86" w14:textId="77777777" w:rsidR="00E941CD" w:rsidRPr="0004199F" w:rsidRDefault="00E941CD" w:rsidP="00E941CD">
      <w:pPr>
        <w:rPr>
          <w:lang w:val="en-GB"/>
        </w:rPr>
      </w:pPr>
      <w:r w:rsidRPr="0004199F">
        <w:rPr>
          <w:lang w:val="en-GB"/>
        </w:rPr>
        <w:t xml:space="preserve">The zqm configuration object is edited mainly in case of change list of jtapi users used for call </w:t>
      </w:r>
      <w:r w:rsidR="0004199F" w:rsidRPr="0004199F">
        <w:rPr>
          <w:lang w:val="en-GB"/>
        </w:rPr>
        <w:t>recording</w:t>
      </w:r>
      <w:r w:rsidRPr="0004199F">
        <w:rPr>
          <w:lang w:val="en-GB"/>
        </w:rPr>
        <w:t>. Remaining parts are usually not changed after the initial setup.</w:t>
      </w:r>
    </w:p>
    <w:p w14:paraId="2512223C" w14:textId="77777777" w:rsidR="00E941CD" w:rsidRPr="0004199F" w:rsidRDefault="00E941CD" w:rsidP="00E941CD">
      <w:pPr>
        <w:ind w:left="2880" w:hanging="2160"/>
        <w:rPr>
          <w:lang w:val="en-GB"/>
        </w:rPr>
      </w:pPr>
      <w:r w:rsidRPr="0004199F">
        <w:rPr>
          <w:lang w:val="en-GB"/>
        </w:rPr>
        <w:t xml:space="preserve">"jtapiUser": </w:t>
      </w:r>
      <w:r w:rsidRPr="0004199F">
        <w:rPr>
          <w:lang w:val="en-GB"/>
        </w:rPr>
        <w:tab/>
        <w:t>Array of jtapi users used for call capture. Array starts with “[“ and ends with “]”. Jtapi users are separated by “,”</w:t>
      </w:r>
      <w:r w:rsidR="006136F3" w:rsidRPr="0004199F">
        <w:rPr>
          <w:lang w:val="en-GB"/>
        </w:rPr>
        <w:t xml:space="preserve">. </w:t>
      </w:r>
      <w:r w:rsidRPr="0004199F">
        <w:rPr>
          <w:lang w:val="en-GB"/>
        </w:rPr>
        <w:t xml:space="preserve">The jtapi users are used to load devices and users, who have assigned these devices, from CUCM to create ZOOM </w:t>
      </w:r>
      <w:r w:rsidR="0004199F" w:rsidRPr="0004199F">
        <w:rPr>
          <w:lang w:val="en-GB"/>
        </w:rPr>
        <w:t>Quality</w:t>
      </w:r>
      <w:r w:rsidRPr="0004199F">
        <w:rPr>
          <w:lang w:val="en-GB"/>
        </w:rPr>
        <w:t xml:space="preserve"> Management accounts. The user accounts are mapped with calls made by these devices. More detail can be found in chapter </w:t>
      </w:r>
      <w:r w:rsidRPr="0004199F">
        <w:rPr>
          <w:lang w:val="en-GB"/>
        </w:rPr>
        <w:fldChar w:fldCharType="begin"/>
      </w:r>
      <w:r w:rsidRPr="0004199F">
        <w:rPr>
          <w:lang w:val="en-GB"/>
        </w:rPr>
        <w:instrText xml:space="preserve"> REF _Ref38466302 \r \h </w:instrText>
      </w:r>
      <w:r w:rsidRPr="0004199F">
        <w:rPr>
          <w:lang w:val="en-GB"/>
        </w:rPr>
      </w:r>
      <w:r w:rsidRPr="0004199F">
        <w:rPr>
          <w:lang w:val="en-GB"/>
        </w:rPr>
        <w:fldChar w:fldCharType="separate"/>
      </w:r>
      <w:r w:rsidRPr="0004199F">
        <w:rPr>
          <w:lang w:val="en-GB"/>
        </w:rPr>
        <w:t>4.1.2</w:t>
      </w:r>
      <w:r w:rsidRPr="0004199F">
        <w:rPr>
          <w:lang w:val="en-GB"/>
        </w:rPr>
        <w:fldChar w:fldCharType="end"/>
      </w:r>
      <w:r w:rsidRPr="0004199F">
        <w:rPr>
          <w:lang w:val="en-GB"/>
        </w:rPr>
        <w:t xml:space="preserve"> or </w:t>
      </w:r>
      <w:r w:rsidRPr="0004199F">
        <w:rPr>
          <w:lang w:val="en-GB"/>
        </w:rPr>
        <w:fldChar w:fldCharType="begin"/>
      </w:r>
      <w:r w:rsidRPr="0004199F">
        <w:rPr>
          <w:lang w:val="en-GB"/>
        </w:rPr>
        <w:instrText xml:space="preserve"> REF _Ref39649397 \r \h </w:instrText>
      </w:r>
      <w:r w:rsidRPr="0004199F">
        <w:rPr>
          <w:lang w:val="en-GB"/>
        </w:rPr>
      </w:r>
      <w:r w:rsidRPr="0004199F">
        <w:rPr>
          <w:lang w:val="en-GB"/>
        </w:rPr>
        <w:fldChar w:fldCharType="separate"/>
      </w:r>
      <w:r w:rsidRPr="0004199F">
        <w:rPr>
          <w:lang w:val="en-GB"/>
        </w:rPr>
        <w:t>4.1.3</w:t>
      </w:r>
      <w:r w:rsidRPr="0004199F">
        <w:rPr>
          <w:lang w:val="en-GB"/>
        </w:rPr>
        <w:fldChar w:fldCharType="end"/>
      </w:r>
      <w:r w:rsidRPr="0004199F">
        <w:rPr>
          <w:lang w:val="en-GB"/>
        </w:rPr>
        <w:t xml:space="preserve">. Change the value in case the jtapi user for call recording changes. </w:t>
      </w:r>
    </w:p>
    <w:p w14:paraId="43B8275F" w14:textId="77777777" w:rsidR="00E941CD" w:rsidRPr="0004199F" w:rsidRDefault="00E941CD" w:rsidP="00E941CD">
      <w:pPr>
        <w:ind w:firstLine="720"/>
        <w:rPr>
          <w:lang w:val="en-GB"/>
        </w:rPr>
      </w:pPr>
      <w:r w:rsidRPr="0004199F">
        <w:rPr>
          <w:lang w:val="en-GB"/>
        </w:rPr>
        <w:t xml:space="preserve">"dbServer": </w:t>
      </w:r>
      <w:r w:rsidRPr="0004199F">
        <w:rPr>
          <w:lang w:val="en-GB"/>
        </w:rPr>
        <w:tab/>
      </w:r>
      <w:r w:rsidRPr="0004199F">
        <w:rPr>
          <w:lang w:val="en-GB"/>
        </w:rPr>
        <w:tab/>
        <w:t xml:space="preserve">IP </w:t>
      </w:r>
      <w:r w:rsidR="0004199F" w:rsidRPr="0004199F">
        <w:rPr>
          <w:lang w:val="en-GB"/>
        </w:rPr>
        <w:t>address</w:t>
      </w:r>
      <w:r w:rsidRPr="0004199F">
        <w:rPr>
          <w:lang w:val="en-GB"/>
        </w:rPr>
        <w:t xml:space="preserve"> of ZOOM Quality Management DB Server. </w:t>
      </w:r>
    </w:p>
    <w:p w14:paraId="0ACB3D9C" w14:textId="77777777" w:rsidR="002E0A8C" w:rsidRPr="0004199F" w:rsidRDefault="00E941CD" w:rsidP="002E0A8C">
      <w:pPr>
        <w:ind w:left="2880" w:hanging="2160"/>
        <w:rPr>
          <w:lang w:val="en-GB"/>
        </w:rPr>
      </w:pPr>
      <w:r w:rsidRPr="0004199F">
        <w:rPr>
          <w:lang w:val="en-GB"/>
        </w:rPr>
        <w:t>"dbPort"</w:t>
      </w:r>
      <w:r w:rsidR="002E0A8C" w:rsidRPr="0004199F">
        <w:rPr>
          <w:lang w:val="en-GB"/>
        </w:rPr>
        <w:tab/>
        <w:t xml:space="preserve">TCP port for ZOOM </w:t>
      </w:r>
      <w:r w:rsidR="0004199F" w:rsidRPr="0004199F">
        <w:rPr>
          <w:lang w:val="en-GB"/>
        </w:rPr>
        <w:t>Quality</w:t>
      </w:r>
      <w:r w:rsidR="002E0A8C" w:rsidRPr="0004199F">
        <w:rPr>
          <w:lang w:val="en-GB"/>
        </w:rPr>
        <w:t xml:space="preserve"> Management database. Do not change in case the DB port was not changed for ZOOM Quality </w:t>
      </w:r>
      <w:r w:rsidR="0004199F" w:rsidRPr="0004199F">
        <w:rPr>
          <w:lang w:val="en-GB"/>
        </w:rPr>
        <w:t>management</w:t>
      </w:r>
      <w:r w:rsidR="002E0A8C" w:rsidRPr="0004199F">
        <w:rPr>
          <w:lang w:val="en-GB"/>
        </w:rPr>
        <w:t xml:space="preserve"> DB</w:t>
      </w:r>
    </w:p>
    <w:p w14:paraId="320731D6" w14:textId="77777777" w:rsidR="00E941CD" w:rsidRPr="0004199F" w:rsidRDefault="002E0A8C" w:rsidP="002E0A8C">
      <w:pPr>
        <w:ind w:left="2160" w:firstLine="720"/>
        <w:rPr>
          <w:lang w:val="en-GB"/>
        </w:rPr>
      </w:pPr>
      <w:r w:rsidRPr="0004199F">
        <w:rPr>
          <w:lang w:val="en-GB"/>
        </w:rPr>
        <w:lastRenderedPageBreak/>
        <w:t xml:space="preserve">Default: </w:t>
      </w:r>
      <w:r w:rsidR="00E941CD" w:rsidRPr="0004199F">
        <w:rPr>
          <w:lang w:val="en-GB"/>
        </w:rPr>
        <w:t>5432,</w:t>
      </w:r>
    </w:p>
    <w:p w14:paraId="590FA001" w14:textId="77777777" w:rsidR="00E941CD" w:rsidRPr="0004199F" w:rsidRDefault="00E941CD" w:rsidP="002E0A8C">
      <w:pPr>
        <w:ind w:left="2880" w:hanging="2160"/>
        <w:rPr>
          <w:lang w:val="en-GB"/>
        </w:rPr>
      </w:pPr>
      <w:r w:rsidRPr="0004199F">
        <w:rPr>
          <w:lang w:val="en-GB"/>
        </w:rPr>
        <w:t>"dbUser"</w:t>
      </w:r>
      <w:r w:rsidR="002E0A8C" w:rsidRPr="0004199F">
        <w:rPr>
          <w:lang w:val="en-GB"/>
        </w:rPr>
        <w:tab/>
        <w:t>zqm-axl-importer user for accessing the DB. Do not change unless installation script were modified.</w:t>
      </w:r>
    </w:p>
    <w:p w14:paraId="477A2838" w14:textId="77777777" w:rsidR="002E0A8C" w:rsidRPr="0004199F" w:rsidRDefault="002E0A8C" w:rsidP="002E0A8C">
      <w:pPr>
        <w:ind w:left="2880" w:hanging="2160"/>
        <w:rPr>
          <w:lang w:val="en-GB"/>
        </w:rPr>
      </w:pPr>
      <w:r w:rsidRPr="0004199F">
        <w:rPr>
          <w:lang w:val="en-GB"/>
        </w:rPr>
        <w:tab/>
        <w:t>Default: "axluser",</w:t>
      </w:r>
    </w:p>
    <w:p w14:paraId="3465CEBA" w14:textId="77777777" w:rsidR="002E0A8C" w:rsidRPr="0004199F" w:rsidRDefault="00E941CD" w:rsidP="002E0A8C">
      <w:pPr>
        <w:ind w:left="2880" w:hanging="2160"/>
        <w:rPr>
          <w:lang w:val="en-GB"/>
        </w:rPr>
      </w:pPr>
      <w:r w:rsidRPr="0004199F">
        <w:rPr>
          <w:lang w:val="en-GB"/>
        </w:rPr>
        <w:t>"dbPassword"</w:t>
      </w:r>
      <w:r w:rsidR="002E0A8C" w:rsidRPr="0004199F">
        <w:rPr>
          <w:lang w:val="en-GB"/>
        </w:rPr>
        <w:tab/>
        <w:t>dbUser password. Do not change unless you have changed the password in the DB manually.</w:t>
      </w:r>
    </w:p>
    <w:p w14:paraId="40B87C01" w14:textId="77777777" w:rsidR="00E941CD" w:rsidRPr="0004199F" w:rsidRDefault="002E0A8C" w:rsidP="002E0A8C">
      <w:pPr>
        <w:ind w:left="2160" w:firstLine="720"/>
        <w:rPr>
          <w:lang w:val="en-GB"/>
        </w:rPr>
      </w:pPr>
      <w:r w:rsidRPr="0004199F">
        <w:rPr>
          <w:lang w:val="en-GB"/>
        </w:rPr>
        <w:t>Default:</w:t>
      </w:r>
      <w:r w:rsidRPr="0004199F">
        <w:rPr>
          <w:lang w:val="en-GB"/>
        </w:rPr>
        <w:tab/>
      </w:r>
      <w:r w:rsidR="00E941CD" w:rsidRPr="0004199F">
        <w:rPr>
          <w:lang w:val="en-GB"/>
        </w:rPr>
        <w:t>"a4lUs3r.",</w:t>
      </w:r>
    </w:p>
    <w:p w14:paraId="007A0251" w14:textId="77777777" w:rsidR="002E0A8C" w:rsidRPr="0004199F" w:rsidRDefault="00E941CD" w:rsidP="002E0A8C">
      <w:pPr>
        <w:ind w:left="2880" w:hanging="2160"/>
        <w:rPr>
          <w:lang w:val="en-GB"/>
        </w:rPr>
      </w:pPr>
      <w:r w:rsidRPr="0004199F">
        <w:rPr>
          <w:lang w:val="en-GB"/>
        </w:rPr>
        <w:t>"javaXTerm"</w:t>
      </w:r>
      <w:r w:rsidR="002E0A8C" w:rsidRPr="0004199F">
        <w:rPr>
          <w:lang w:val="en-GB"/>
        </w:rPr>
        <w:tab/>
        <w:t xml:space="preserve">jar file used for accessing the jmx console for user list reload. Do not change unless you </w:t>
      </w:r>
      <w:r w:rsidR="0004199F" w:rsidRPr="0004199F">
        <w:rPr>
          <w:lang w:val="en-GB"/>
        </w:rPr>
        <w:t>really</w:t>
      </w:r>
      <w:r w:rsidR="002E0A8C" w:rsidRPr="0004199F">
        <w:rPr>
          <w:lang w:val="en-GB"/>
        </w:rPr>
        <w:t xml:space="preserve"> want </w:t>
      </w:r>
      <w:r w:rsidR="0004199F" w:rsidRPr="0004199F">
        <w:rPr>
          <w:lang w:val="en-GB"/>
        </w:rPr>
        <w:t>to</w:t>
      </w:r>
      <w:r w:rsidR="002E0A8C" w:rsidRPr="0004199F">
        <w:rPr>
          <w:lang w:val="en-GB"/>
        </w:rPr>
        <w:t xml:space="preserve"> use another file</w:t>
      </w:r>
    </w:p>
    <w:p w14:paraId="63B789A2" w14:textId="77777777" w:rsidR="00E941CD" w:rsidRPr="0004199F" w:rsidRDefault="002E0A8C" w:rsidP="002E0A8C">
      <w:pPr>
        <w:ind w:left="2880"/>
        <w:rPr>
          <w:lang w:val="en-GB"/>
        </w:rPr>
      </w:pPr>
      <w:r w:rsidRPr="0004199F">
        <w:rPr>
          <w:lang w:val="en-GB"/>
        </w:rPr>
        <w:t xml:space="preserve">Default: </w:t>
      </w:r>
      <w:r w:rsidR="00E941CD" w:rsidRPr="0004199F">
        <w:rPr>
          <w:lang w:val="en-GB"/>
        </w:rPr>
        <w:t>"/opt/zqm-axl/jmxterm-1.0.1-uber.jar",</w:t>
      </w:r>
    </w:p>
    <w:p w14:paraId="1327EC23" w14:textId="77777777" w:rsidR="002E0A8C" w:rsidRPr="0004199F" w:rsidRDefault="00E941CD" w:rsidP="002E0A8C">
      <w:pPr>
        <w:ind w:left="2880" w:hanging="2160"/>
        <w:rPr>
          <w:lang w:val="en-GB"/>
        </w:rPr>
      </w:pPr>
      <w:r w:rsidRPr="0004199F">
        <w:rPr>
          <w:lang w:val="en-GB"/>
        </w:rPr>
        <w:t>"javaFlush"</w:t>
      </w:r>
      <w:r w:rsidR="002E0A8C" w:rsidRPr="0004199F">
        <w:rPr>
          <w:lang w:val="en-GB"/>
        </w:rPr>
        <w:tab/>
        <w:t>List of commands sent to clean ZOOM Quality Management user list caches. Do not change unless you need to change this background process.</w:t>
      </w:r>
    </w:p>
    <w:p w14:paraId="7D9AC950" w14:textId="77777777" w:rsidR="00E941CD" w:rsidRPr="0004199F" w:rsidRDefault="002E0A8C" w:rsidP="002E0A8C">
      <w:pPr>
        <w:ind w:left="2880"/>
        <w:rPr>
          <w:lang w:val="en-GB"/>
        </w:rPr>
      </w:pPr>
      <w:r w:rsidRPr="0004199F">
        <w:rPr>
          <w:lang w:val="en-GB"/>
        </w:rPr>
        <w:t xml:space="preserve">Default: </w:t>
      </w:r>
      <w:r w:rsidR="00E941CD" w:rsidRPr="0004199F">
        <w:rPr>
          <w:lang w:val="en-GB"/>
        </w:rPr>
        <w:t>"/opt/zqm-axl/flush_sc_cache.txt"</w:t>
      </w:r>
    </w:p>
    <w:p w14:paraId="3629F0A8" w14:textId="77777777" w:rsidR="002E0A8C" w:rsidRPr="0004199F" w:rsidRDefault="002E0A8C" w:rsidP="002E0A8C">
      <w:pPr>
        <w:ind w:left="2880"/>
        <w:rPr>
          <w:lang w:val="en-GB"/>
        </w:rPr>
      </w:pPr>
    </w:p>
    <w:p w14:paraId="02023AC5" w14:textId="77777777" w:rsidR="00E941CD" w:rsidRPr="0004199F" w:rsidRDefault="00E941CD" w:rsidP="001E2925">
      <w:pPr>
        <w:pStyle w:val="Heading5"/>
        <w:rPr>
          <w:lang w:val="en-GB"/>
        </w:rPr>
      </w:pPr>
      <w:r w:rsidRPr="0004199F">
        <w:rPr>
          <w:lang w:val="en-GB"/>
        </w:rPr>
        <w:t>log configuration object</w:t>
      </w:r>
    </w:p>
    <w:p w14:paraId="2A9553F6" w14:textId="77777777" w:rsidR="006429C8" w:rsidRPr="0004199F" w:rsidRDefault="00E72E3C" w:rsidP="00AD711C">
      <w:pPr>
        <w:rPr>
          <w:lang w:val="en-GB"/>
        </w:rPr>
      </w:pPr>
      <w:r w:rsidRPr="0004199F">
        <w:rPr>
          <w:lang w:val="en-GB"/>
        </w:rPr>
        <w:t xml:space="preserve">Log configuration is usually needed to change in case of troubleshooting, where standard INFO level does not provide data with enough detail. </w:t>
      </w:r>
    </w:p>
    <w:p w14:paraId="3DC2C748" w14:textId="77777777" w:rsidR="00E72E3C" w:rsidRPr="0004199F" w:rsidRDefault="00E72E3C" w:rsidP="00E72E3C">
      <w:pPr>
        <w:ind w:firstLine="720"/>
        <w:rPr>
          <w:lang w:val="en-GB"/>
        </w:rPr>
      </w:pPr>
      <w:r w:rsidRPr="0004199F">
        <w:rPr>
          <w:lang w:val="en-GB"/>
        </w:rPr>
        <w:t>"level"</w:t>
      </w:r>
      <w:r w:rsidRPr="0004199F">
        <w:rPr>
          <w:lang w:val="en-GB"/>
        </w:rPr>
        <w:tab/>
      </w:r>
      <w:r w:rsidRPr="0004199F">
        <w:rPr>
          <w:lang w:val="en-GB"/>
        </w:rPr>
        <w:tab/>
      </w:r>
      <w:r w:rsidRPr="0004199F">
        <w:rPr>
          <w:lang w:val="en-GB"/>
        </w:rPr>
        <w:tab/>
        <w:t xml:space="preserve">Specifies the log level. </w:t>
      </w:r>
    </w:p>
    <w:p w14:paraId="7463E780" w14:textId="77777777" w:rsidR="00E72E3C" w:rsidRPr="0004199F" w:rsidRDefault="00E72E3C" w:rsidP="00E72E3C">
      <w:pPr>
        <w:ind w:left="2160" w:firstLine="720"/>
        <w:rPr>
          <w:lang w:val="en-GB"/>
        </w:rPr>
      </w:pPr>
      <w:r w:rsidRPr="0004199F">
        <w:rPr>
          <w:lang w:val="en-GB"/>
        </w:rPr>
        <w:t>Default:</w:t>
      </w:r>
      <w:r w:rsidR="00E03095">
        <w:rPr>
          <w:lang w:val="en-GB"/>
        </w:rPr>
        <w:t xml:space="preserve"> </w:t>
      </w:r>
      <w:r w:rsidRPr="0004199F">
        <w:rPr>
          <w:lang w:val="en-GB"/>
        </w:rPr>
        <w:t>"INFO"</w:t>
      </w:r>
    </w:p>
    <w:p w14:paraId="37B50B3E" w14:textId="77777777" w:rsidR="00E72E3C" w:rsidRPr="0004199F" w:rsidRDefault="00E72E3C" w:rsidP="00E72E3C">
      <w:pPr>
        <w:ind w:left="2880" w:hanging="2160"/>
        <w:rPr>
          <w:lang w:val="en-GB"/>
        </w:rPr>
      </w:pPr>
      <w:r w:rsidRPr="0004199F">
        <w:rPr>
          <w:lang w:val="en-GB"/>
        </w:rPr>
        <w:t>"fileName"</w:t>
      </w:r>
      <w:r w:rsidRPr="0004199F">
        <w:rPr>
          <w:lang w:val="en-GB"/>
        </w:rPr>
        <w:tab/>
      </w:r>
      <w:r w:rsidR="002B0059">
        <w:rPr>
          <w:lang w:val="en-GB"/>
        </w:rPr>
        <w:t>S</w:t>
      </w:r>
      <w:r w:rsidRPr="0004199F">
        <w:rPr>
          <w:lang w:val="en-GB"/>
        </w:rPr>
        <w:t xml:space="preserve">pecifies the log file name. usually not needed to changes </w:t>
      </w:r>
      <w:r w:rsidR="0004199F" w:rsidRPr="0004199F">
        <w:rPr>
          <w:lang w:val="en-GB"/>
        </w:rPr>
        <w:t>unless</w:t>
      </w:r>
      <w:r w:rsidRPr="0004199F">
        <w:rPr>
          <w:lang w:val="en-GB"/>
        </w:rPr>
        <w:t xml:space="preserve"> you decide to log into separate file. </w:t>
      </w:r>
    </w:p>
    <w:p w14:paraId="377D192C" w14:textId="77777777" w:rsidR="00E72E3C" w:rsidRPr="0004199F" w:rsidRDefault="00E72E3C" w:rsidP="00E72E3C">
      <w:pPr>
        <w:ind w:left="2880"/>
        <w:rPr>
          <w:lang w:val="en-GB"/>
        </w:rPr>
      </w:pPr>
      <w:r w:rsidRPr="0004199F">
        <w:rPr>
          <w:lang w:val="en-GB"/>
        </w:rPr>
        <w:t>Default: "/opt/callrec/logs/zqm-axl-importer.log"</w:t>
      </w:r>
    </w:p>
    <w:p w14:paraId="553B8A0B" w14:textId="77777777" w:rsidR="00E72E3C" w:rsidRPr="0004199F" w:rsidRDefault="00E72E3C" w:rsidP="00E72E3C">
      <w:pPr>
        <w:ind w:left="2880" w:hanging="2160"/>
        <w:rPr>
          <w:lang w:val="en-GB"/>
        </w:rPr>
      </w:pPr>
      <w:r w:rsidRPr="0004199F">
        <w:rPr>
          <w:lang w:val="en-GB"/>
        </w:rPr>
        <w:t>"jsonFormat"</w:t>
      </w:r>
      <w:r w:rsidRPr="0004199F">
        <w:rPr>
          <w:lang w:val="en-GB"/>
        </w:rPr>
        <w:tab/>
      </w:r>
      <w:r w:rsidR="002B0059">
        <w:rPr>
          <w:lang w:val="en-GB"/>
        </w:rPr>
        <w:t>P</w:t>
      </w:r>
      <w:r w:rsidRPr="0004199F">
        <w:rPr>
          <w:lang w:val="en-GB"/>
        </w:rPr>
        <w:t>rovides possibility to log into json format. Usually not required, unless you use tools, which process the json format automatically.</w:t>
      </w:r>
    </w:p>
    <w:p w14:paraId="682BB8C3" w14:textId="77777777" w:rsidR="00E72E3C" w:rsidRPr="0004199F" w:rsidRDefault="00E72E3C" w:rsidP="00E72E3C">
      <w:pPr>
        <w:ind w:left="2160" w:firstLine="720"/>
        <w:rPr>
          <w:lang w:val="en-GB"/>
        </w:rPr>
      </w:pPr>
      <w:r w:rsidRPr="0004199F">
        <w:rPr>
          <w:lang w:val="en-GB"/>
        </w:rPr>
        <w:t>Default: false</w:t>
      </w:r>
    </w:p>
    <w:p w14:paraId="705BF8D6" w14:textId="77777777" w:rsidR="00E72E3C" w:rsidRPr="0004199F" w:rsidRDefault="00E72E3C" w:rsidP="00E72E3C">
      <w:pPr>
        <w:ind w:left="2880" w:hanging="2160"/>
        <w:rPr>
          <w:lang w:val="en-GB"/>
        </w:rPr>
      </w:pPr>
      <w:r w:rsidRPr="0004199F">
        <w:rPr>
          <w:lang w:val="en-GB"/>
        </w:rPr>
        <w:t>"logProgramInfo"</w:t>
      </w:r>
      <w:r w:rsidRPr="0004199F">
        <w:rPr>
          <w:lang w:val="en-GB"/>
        </w:rPr>
        <w:tab/>
        <w:t>provides the possibility to log high level details of zqm-axl-importer tool. This level is used usually for debugging purposes.</w:t>
      </w:r>
    </w:p>
    <w:p w14:paraId="13662E71" w14:textId="77777777" w:rsidR="00E72E3C" w:rsidRPr="0004199F" w:rsidRDefault="00E72E3C" w:rsidP="00E72E3C">
      <w:pPr>
        <w:ind w:left="2160" w:firstLine="720"/>
        <w:rPr>
          <w:lang w:val="en-GB"/>
        </w:rPr>
      </w:pPr>
      <w:r w:rsidRPr="0004199F">
        <w:rPr>
          <w:lang w:val="en-GB"/>
        </w:rPr>
        <w:t>Default: false</w:t>
      </w:r>
    </w:p>
    <w:p w14:paraId="521072E7" w14:textId="77777777" w:rsidR="00E72E3C" w:rsidRPr="0004199F" w:rsidRDefault="00E72E3C" w:rsidP="00E72E3C">
      <w:pPr>
        <w:ind w:left="2880" w:hanging="2160"/>
        <w:rPr>
          <w:lang w:val="en-GB"/>
        </w:rPr>
      </w:pPr>
      <w:r w:rsidRPr="0004199F">
        <w:rPr>
          <w:lang w:val="en-GB"/>
        </w:rPr>
        <w:t>"maxSize"</w:t>
      </w:r>
      <w:r w:rsidRPr="0004199F">
        <w:rPr>
          <w:lang w:val="en-GB"/>
        </w:rPr>
        <w:tab/>
        <w:t xml:space="preserve">Maximum log file size in MB. Reaching the max file size triggers log rotation. Usually not change needed to changes, unless you have changed the log level and you need to keep same history </w:t>
      </w:r>
    </w:p>
    <w:p w14:paraId="5C14D731" w14:textId="77777777" w:rsidR="00E72E3C" w:rsidRPr="0004199F" w:rsidRDefault="00E72E3C" w:rsidP="00E72E3C">
      <w:pPr>
        <w:ind w:left="2160" w:firstLine="720"/>
        <w:rPr>
          <w:lang w:val="en-GB"/>
        </w:rPr>
      </w:pPr>
      <w:r w:rsidRPr="0004199F">
        <w:rPr>
          <w:lang w:val="en-GB"/>
        </w:rPr>
        <w:t>Default: 50</w:t>
      </w:r>
    </w:p>
    <w:p w14:paraId="26905363" w14:textId="77777777" w:rsidR="00E72E3C" w:rsidRPr="0004199F" w:rsidRDefault="00E72E3C" w:rsidP="00E72E3C">
      <w:pPr>
        <w:ind w:left="2880" w:hanging="2160"/>
        <w:rPr>
          <w:lang w:val="en-GB"/>
        </w:rPr>
      </w:pPr>
      <w:r w:rsidRPr="0004199F">
        <w:rPr>
          <w:lang w:val="en-GB"/>
        </w:rPr>
        <w:t>"maxBackups"</w:t>
      </w:r>
      <w:r w:rsidRPr="0004199F">
        <w:rPr>
          <w:lang w:val="en-GB"/>
        </w:rPr>
        <w:tab/>
        <w:t>Specifies how many old logs will be kept. Usually not change needed to changes, unless you have changed the log level and you need to keep same history</w:t>
      </w:r>
    </w:p>
    <w:p w14:paraId="09DBB59D" w14:textId="77777777" w:rsidR="00E72E3C" w:rsidRPr="0004199F" w:rsidRDefault="00E72E3C" w:rsidP="00E72E3C">
      <w:pPr>
        <w:ind w:left="2160" w:firstLine="720"/>
        <w:rPr>
          <w:lang w:val="en-GB"/>
        </w:rPr>
      </w:pPr>
      <w:r w:rsidRPr="0004199F">
        <w:rPr>
          <w:lang w:val="en-GB"/>
        </w:rPr>
        <w:t>Default: 5</w:t>
      </w:r>
    </w:p>
    <w:p w14:paraId="4CD307CC" w14:textId="77777777" w:rsidR="00E72E3C" w:rsidRPr="0004199F" w:rsidRDefault="00E72E3C" w:rsidP="00E72E3C">
      <w:pPr>
        <w:ind w:firstLine="720"/>
        <w:rPr>
          <w:lang w:val="en-GB"/>
        </w:rPr>
      </w:pPr>
      <w:r w:rsidRPr="0004199F">
        <w:rPr>
          <w:lang w:val="en-GB"/>
        </w:rPr>
        <w:lastRenderedPageBreak/>
        <w:t xml:space="preserve">"maxAge": </w:t>
      </w:r>
      <w:r w:rsidRPr="0004199F">
        <w:rPr>
          <w:lang w:val="en-GB"/>
        </w:rPr>
        <w:tab/>
      </w:r>
      <w:r w:rsidRPr="0004199F">
        <w:rPr>
          <w:lang w:val="en-GB"/>
        </w:rPr>
        <w:tab/>
        <w:t>complementary to maxSize. Specifies the maximum age of log file.</w:t>
      </w:r>
    </w:p>
    <w:p w14:paraId="56DF0D0D" w14:textId="77777777" w:rsidR="00E72E3C" w:rsidRPr="0004199F" w:rsidRDefault="00E72E3C" w:rsidP="00E72E3C">
      <w:pPr>
        <w:ind w:left="2160" w:firstLine="720"/>
        <w:rPr>
          <w:lang w:val="en-GB"/>
        </w:rPr>
      </w:pPr>
      <w:r w:rsidRPr="0004199F">
        <w:rPr>
          <w:lang w:val="en-GB"/>
        </w:rPr>
        <w:t>Default:  30</w:t>
      </w:r>
    </w:p>
    <w:p w14:paraId="460493CC" w14:textId="77777777" w:rsidR="00E72E3C" w:rsidRPr="0004199F" w:rsidRDefault="00E72E3C" w:rsidP="00E72E3C">
      <w:pPr>
        <w:ind w:firstLine="720"/>
        <w:rPr>
          <w:lang w:val="en-GB"/>
        </w:rPr>
      </w:pPr>
      <w:r w:rsidRPr="0004199F">
        <w:rPr>
          <w:lang w:val="en-GB"/>
        </w:rPr>
        <w:t>“quiet"</w:t>
      </w:r>
      <w:r w:rsidRPr="0004199F">
        <w:rPr>
          <w:lang w:val="en-GB"/>
        </w:rPr>
        <w:tab/>
      </w:r>
      <w:r w:rsidRPr="0004199F">
        <w:rPr>
          <w:lang w:val="en-GB"/>
        </w:rPr>
        <w:tab/>
      </w:r>
      <w:r w:rsidRPr="0004199F">
        <w:rPr>
          <w:lang w:val="en-GB"/>
        </w:rPr>
        <w:tab/>
        <w:t>If set to true, logging is disabled.</w:t>
      </w:r>
    </w:p>
    <w:p w14:paraId="38A6DE6A" w14:textId="77777777" w:rsidR="00E72E3C" w:rsidRPr="0004199F" w:rsidRDefault="00E72E3C" w:rsidP="00E72E3C">
      <w:pPr>
        <w:ind w:left="2160" w:firstLine="720"/>
        <w:rPr>
          <w:lang w:val="en-GB"/>
        </w:rPr>
      </w:pPr>
      <w:r w:rsidRPr="0004199F">
        <w:rPr>
          <w:lang w:val="en-GB"/>
        </w:rPr>
        <w:t>Default: false</w:t>
      </w:r>
    </w:p>
    <w:p w14:paraId="74AF5229" w14:textId="77777777" w:rsidR="006429C8" w:rsidRPr="0004199F" w:rsidRDefault="006136F3" w:rsidP="006136F3">
      <w:pPr>
        <w:pStyle w:val="Heading5"/>
        <w:rPr>
          <w:lang w:val="en-GB"/>
        </w:rPr>
      </w:pPr>
      <w:r w:rsidRPr="0004199F">
        <w:rPr>
          <w:lang w:val="en-GB"/>
        </w:rPr>
        <w:t>processing configuration object</w:t>
      </w:r>
    </w:p>
    <w:p w14:paraId="04EFDDF1" w14:textId="77777777" w:rsidR="00E72E3C" w:rsidRPr="0004199F" w:rsidRDefault="006136F3" w:rsidP="00AD711C">
      <w:pPr>
        <w:rPr>
          <w:lang w:val="en-GB"/>
        </w:rPr>
      </w:pPr>
      <w:r w:rsidRPr="0004199F">
        <w:rPr>
          <w:lang w:val="en-GB"/>
        </w:rPr>
        <w:t>This configuration object will be mainly changed by administrators. It specifies the zqm-axl-importer tool behaviour.</w:t>
      </w:r>
    </w:p>
    <w:p w14:paraId="01222186" w14:textId="77777777" w:rsidR="00FA0D14" w:rsidRPr="0004199F" w:rsidRDefault="00FA0D14" w:rsidP="006136F3">
      <w:pPr>
        <w:ind w:left="2880" w:hanging="2160"/>
        <w:rPr>
          <w:lang w:val="en-GB"/>
        </w:rPr>
      </w:pPr>
      <w:r w:rsidRPr="0004199F">
        <w:rPr>
          <w:lang w:val="en-GB"/>
        </w:rPr>
        <w:t>"mappingType"</w:t>
      </w:r>
      <w:r w:rsidRPr="0004199F">
        <w:rPr>
          <w:lang w:val="en-GB"/>
        </w:rPr>
        <w:tab/>
        <w:t xml:space="preserve">Configuration parameter specifies, whether </w:t>
      </w:r>
      <w:r w:rsidR="00D018B1" w:rsidRPr="0004199F">
        <w:rPr>
          <w:lang w:val="en-GB"/>
        </w:rPr>
        <w:t xml:space="preserve">calls will be mapped with user accounts based on the Device / Line association or </w:t>
      </w:r>
      <w:r w:rsidR="002B0059" w:rsidRPr="0004199F">
        <w:rPr>
          <w:lang w:val="en-GB"/>
        </w:rPr>
        <w:t>Both</w:t>
      </w:r>
      <w:r w:rsidR="00D018B1" w:rsidRPr="0004199F">
        <w:rPr>
          <w:lang w:val="en-GB"/>
        </w:rPr>
        <w:t xml:space="preserve"> methods will be applied. If Both is set, the first attempt for mapping is based on Device name, the second one is based on Line. The Line association may be used to support mobility extension.</w:t>
      </w:r>
    </w:p>
    <w:p w14:paraId="156CC349" w14:textId="77777777" w:rsidR="00997146" w:rsidRPr="0004199F" w:rsidRDefault="006136F3" w:rsidP="006136F3">
      <w:pPr>
        <w:ind w:left="2880" w:hanging="2160"/>
        <w:rPr>
          <w:lang w:val="en-GB"/>
        </w:rPr>
      </w:pPr>
      <w:r w:rsidRPr="0004199F">
        <w:rPr>
          <w:lang w:val="en-GB"/>
        </w:rPr>
        <w:t>"hoursBack"</w:t>
      </w:r>
      <w:r w:rsidRPr="0004199F">
        <w:rPr>
          <w:lang w:val="en-GB"/>
        </w:rPr>
        <w:tab/>
        <w:t xml:space="preserve">This configuration parameter specifies how old calls (in hours) should be processed by the zqm-axl-importer tool. </w:t>
      </w:r>
      <w:r w:rsidR="00997146" w:rsidRPr="0004199F">
        <w:rPr>
          <w:lang w:val="en-GB"/>
        </w:rPr>
        <w:t>This parameter is applied for the first run of the zqm-axl-importer tool and when the tool is not running for a longer time. Under normal operation is applied value stored in the DB  (table: axl_data.couple_last_update)</w:t>
      </w:r>
    </w:p>
    <w:p w14:paraId="088C8471" w14:textId="77777777" w:rsidR="006136F3" w:rsidRPr="0004199F" w:rsidRDefault="006136F3" w:rsidP="006136F3">
      <w:pPr>
        <w:ind w:left="2160" w:firstLine="720"/>
        <w:rPr>
          <w:lang w:val="en-GB"/>
        </w:rPr>
      </w:pPr>
      <w:r w:rsidRPr="0004199F">
        <w:rPr>
          <w:lang w:val="en-GB"/>
        </w:rPr>
        <w:t>Default:</w:t>
      </w:r>
      <w:r w:rsidRPr="0004199F">
        <w:rPr>
          <w:lang w:val="en-GB"/>
        </w:rPr>
        <w:tab/>
        <w:t xml:space="preserve"> 24</w:t>
      </w:r>
    </w:p>
    <w:p w14:paraId="11C19585" w14:textId="77777777" w:rsidR="006136F3" w:rsidRPr="0004199F" w:rsidRDefault="006136F3" w:rsidP="007B06F8">
      <w:pPr>
        <w:ind w:left="2880" w:hanging="2160"/>
        <w:rPr>
          <w:lang w:val="en-GB"/>
        </w:rPr>
      </w:pPr>
      <w:r w:rsidRPr="0004199F">
        <w:rPr>
          <w:lang w:val="en-GB"/>
        </w:rPr>
        <w:t>"userImportHour":</w:t>
      </w:r>
      <w:r w:rsidR="007B06F8" w:rsidRPr="0004199F">
        <w:rPr>
          <w:lang w:val="en-GB"/>
        </w:rPr>
        <w:tab/>
        <w:t xml:space="preserve">Array of whole hours used for user import CUCM into ZOOM Quality Management. Array starts with “[“ and ends with “]”. Hours are separated by “,”. Minimal value (midnight): 0, Maximum value 23. Hours are 24h format. </w:t>
      </w:r>
    </w:p>
    <w:p w14:paraId="4A91BC76" w14:textId="77777777" w:rsidR="007B06F8" w:rsidRPr="0004199F" w:rsidRDefault="007B06F8" w:rsidP="007B06F8">
      <w:pPr>
        <w:ind w:left="2880" w:hanging="2160"/>
        <w:rPr>
          <w:lang w:val="en-GB"/>
        </w:rPr>
      </w:pPr>
      <w:r w:rsidRPr="0004199F">
        <w:rPr>
          <w:lang w:val="en-GB"/>
        </w:rPr>
        <w:tab/>
        <w:t>Default: 4</w:t>
      </w:r>
    </w:p>
    <w:p w14:paraId="53F7D258" w14:textId="77777777" w:rsidR="00997146" w:rsidRPr="0004199F" w:rsidRDefault="006136F3" w:rsidP="00997146">
      <w:pPr>
        <w:ind w:left="2880" w:hanging="2160"/>
        <w:rPr>
          <w:lang w:val="en-GB"/>
        </w:rPr>
      </w:pPr>
      <w:r w:rsidRPr="0004199F">
        <w:rPr>
          <w:lang w:val="en-GB"/>
        </w:rPr>
        <w:t>"defaultTeamName"</w:t>
      </w:r>
      <w:r w:rsidR="00997146" w:rsidRPr="0004199F">
        <w:rPr>
          <w:lang w:val="en-GB"/>
        </w:rPr>
        <w:tab/>
        <w:t>Name of the Team (Group) in the ZOOM Quality Manage</w:t>
      </w:r>
      <w:r w:rsidR="002B0059">
        <w:rPr>
          <w:lang w:val="en-GB"/>
        </w:rPr>
        <w:t>me</w:t>
      </w:r>
      <w:r w:rsidR="00997146" w:rsidRPr="0004199F">
        <w:rPr>
          <w:lang w:val="en-GB"/>
        </w:rPr>
        <w:t xml:space="preserve">nt, into </w:t>
      </w:r>
      <w:r w:rsidR="002B0059" w:rsidRPr="0004199F">
        <w:rPr>
          <w:lang w:val="en-GB"/>
        </w:rPr>
        <w:t>which</w:t>
      </w:r>
      <w:r w:rsidR="00997146" w:rsidRPr="0004199F">
        <w:rPr>
          <w:lang w:val="en-GB"/>
        </w:rPr>
        <w:t xml:space="preserve"> users will be imported. More details can be found in chapter: </w:t>
      </w:r>
      <w:r w:rsidR="00997146" w:rsidRPr="0004199F">
        <w:rPr>
          <w:lang w:val="en-GB"/>
        </w:rPr>
        <w:fldChar w:fldCharType="begin"/>
      </w:r>
      <w:r w:rsidR="00997146" w:rsidRPr="0004199F">
        <w:rPr>
          <w:lang w:val="en-GB"/>
        </w:rPr>
        <w:instrText xml:space="preserve"> REF _Ref39600746 \r \h </w:instrText>
      </w:r>
      <w:r w:rsidR="00997146" w:rsidRPr="0004199F">
        <w:rPr>
          <w:lang w:val="en-GB"/>
        </w:rPr>
      </w:r>
      <w:r w:rsidR="00997146" w:rsidRPr="0004199F">
        <w:rPr>
          <w:lang w:val="en-GB"/>
        </w:rPr>
        <w:fldChar w:fldCharType="separate"/>
      </w:r>
      <w:r w:rsidR="00997146" w:rsidRPr="0004199F">
        <w:rPr>
          <w:lang w:val="en-GB"/>
        </w:rPr>
        <w:t>5.1.2.3</w:t>
      </w:r>
      <w:r w:rsidR="00997146" w:rsidRPr="0004199F">
        <w:rPr>
          <w:lang w:val="en-GB"/>
        </w:rPr>
        <w:fldChar w:fldCharType="end"/>
      </w:r>
      <w:r w:rsidR="00997146" w:rsidRPr="0004199F">
        <w:rPr>
          <w:lang w:val="en-GB"/>
        </w:rPr>
        <w:t xml:space="preserve">. </w:t>
      </w:r>
    </w:p>
    <w:p w14:paraId="654D6976" w14:textId="77777777" w:rsidR="006136F3" w:rsidRPr="0004199F" w:rsidRDefault="00997146" w:rsidP="00997146">
      <w:pPr>
        <w:ind w:left="2880"/>
        <w:rPr>
          <w:lang w:val="en-GB"/>
        </w:rPr>
      </w:pPr>
      <w:r w:rsidRPr="0004199F">
        <w:rPr>
          <w:lang w:val="en-GB"/>
        </w:rPr>
        <w:t xml:space="preserve">Default: </w:t>
      </w:r>
      <w:r w:rsidR="006136F3" w:rsidRPr="0004199F">
        <w:rPr>
          <w:lang w:val="en-GB"/>
        </w:rPr>
        <w:t>"_CUCM_imported"</w:t>
      </w:r>
    </w:p>
    <w:p w14:paraId="65D3B87E" w14:textId="77777777" w:rsidR="00997146" w:rsidRPr="0004199F" w:rsidRDefault="006136F3" w:rsidP="00997146">
      <w:pPr>
        <w:ind w:left="2880" w:hanging="2160"/>
        <w:rPr>
          <w:lang w:val="en-GB"/>
        </w:rPr>
      </w:pPr>
      <w:r w:rsidRPr="0004199F">
        <w:rPr>
          <w:lang w:val="en-GB"/>
        </w:rPr>
        <w:t>"defaultRoleName"</w:t>
      </w:r>
      <w:r w:rsidR="00997146" w:rsidRPr="0004199F">
        <w:rPr>
          <w:lang w:val="en-GB"/>
        </w:rPr>
        <w:tab/>
        <w:t xml:space="preserve">User role, under which the users will be imported into ZOOM Quality Management. More details can be found in chapter: </w:t>
      </w:r>
      <w:r w:rsidR="00997146" w:rsidRPr="0004199F">
        <w:rPr>
          <w:lang w:val="en-GB"/>
        </w:rPr>
        <w:fldChar w:fldCharType="begin"/>
      </w:r>
      <w:r w:rsidR="00997146" w:rsidRPr="0004199F">
        <w:rPr>
          <w:lang w:val="en-GB"/>
        </w:rPr>
        <w:instrText xml:space="preserve"> REF _Ref39600746 \r \h </w:instrText>
      </w:r>
      <w:r w:rsidR="00997146" w:rsidRPr="0004199F">
        <w:rPr>
          <w:lang w:val="en-GB"/>
        </w:rPr>
      </w:r>
      <w:r w:rsidR="00997146" w:rsidRPr="0004199F">
        <w:rPr>
          <w:lang w:val="en-GB"/>
        </w:rPr>
        <w:fldChar w:fldCharType="separate"/>
      </w:r>
      <w:r w:rsidR="00997146" w:rsidRPr="0004199F">
        <w:rPr>
          <w:lang w:val="en-GB"/>
        </w:rPr>
        <w:t>5.1.2.3</w:t>
      </w:r>
      <w:r w:rsidR="00997146" w:rsidRPr="0004199F">
        <w:rPr>
          <w:lang w:val="en-GB"/>
        </w:rPr>
        <w:fldChar w:fldCharType="end"/>
      </w:r>
      <w:r w:rsidR="00997146" w:rsidRPr="0004199F">
        <w:rPr>
          <w:lang w:val="en-GB"/>
        </w:rPr>
        <w:t xml:space="preserve">. </w:t>
      </w:r>
    </w:p>
    <w:p w14:paraId="0659B7CF" w14:textId="77777777" w:rsidR="006136F3" w:rsidRPr="0004199F" w:rsidRDefault="00997146" w:rsidP="00997146">
      <w:pPr>
        <w:ind w:left="2880"/>
        <w:rPr>
          <w:lang w:val="en-GB"/>
        </w:rPr>
      </w:pPr>
      <w:r w:rsidRPr="0004199F">
        <w:rPr>
          <w:lang w:val="en-GB"/>
        </w:rPr>
        <w:t xml:space="preserve">Default: </w:t>
      </w:r>
      <w:r w:rsidR="006136F3" w:rsidRPr="0004199F">
        <w:rPr>
          <w:lang w:val="en-GB"/>
        </w:rPr>
        <w:t>"Agent"</w:t>
      </w:r>
    </w:p>
    <w:p w14:paraId="3AED213E" w14:textId="77777777" w:rsidR="00997146" w:rsidRPr="0004199F" w:rsidRDefault="006136F3" w:rsidP="00997146">
      <w:pPr>
        <w:ind w:left="2880" w:hanging="2160"/>
        <w:rPr>
          <w:lang w:val="en-GB"/>
        </w:rPr>
      </w:pPr>
      <w:r w:rsidRPr="0004199F">
        <w:rPr>
          <w:lang w:val="en-GB"/>
        </w:rPr>
        <w:t xml:space="preserve">"updateInterval": </w:t>
      </w:r>
      <w:r w:rsidR="00997146" w:rsidRPr="0004199F">
        <w:rPr>
          <w:lang w:val="en-GB"/>
        </w:rPr>
        <w:tab/>
        <w:t>Specifies how often (in minutes) will be mapped new calls with user account in ZOOM Quality Management. This interval will be used for updating table couples in ZOOM Dat</w:t>
      </w:r>
      <w:r w:rsidR="00B701ED" w:rsidRPr="0004199F">
        <w:rPr>
          <w:lang w:val="en-GB"/>
        </w:rPr>
        <w:t>a</w:t>
      </w:r>
      <w:r w:rsidR="00997146" w:rsidRPr="0004199F">
        <w:rPr>
          <w:lang w:val="en-GB"/>
        </w:rPr>
        <w:t>base with agent ids stored in the axl_data.</w:t>
      </w:r>
      <w:r w:rsidR="00B701ED" w:rsidRPr="0004199F">
        <w:rPr>
          <w:lang w:val="en-GB"/>
        </w:rPr>
        <w:t>axl_users table.</w:t>
      </w:r>
    </w:p>
    <w:p w14:paraId="36212556" w14:textId="77777777" w:rsidR="006136F3" w:rsidRPr="0004199F" w:rsidRDefault="00997146" w:rsidP="00997146">
      <w:pPr>
        <w:ind w:left="2880"/>
        <w:rPr>
          <w:lang w:val="en-GB"/>
        </w:rPr>
      </w:pPr>
      <w:r w:rsidRPr="0004199F">
        <w:rPr>
          <w:lang w:val="en-GB"/>
        </w:rPr>
        <w:t xml:space="preserve">Default: </w:t>
      </w:r>
      <w:r w:rsidR="006136F3" w:rsidRPr="0004199F">
        <w:rPr>
          <w:lang w:val="en-GB"/>
        </w:rPr>
        <w:t>5</w:t>
      </w:r>
    </w:p>
    <w:p w14:paraId="30A2179B" w14:textId="77777777" w:rsidR="00BA112A" w:rsidRPr="0004199F" w:rsidRDefault="00BA112A" w:rsidP="00BA112A">
      <w:pPr>
        <w:pStyle w:val="Heading3"/>
        <w:rPr>
          <w:lang w:val="en-GB"/>
        </w:rPr>
      </w:pPr>
      <w:bookmarkStart w:id="44" w:name="_Toc43897012"/>
      <w:r w:rsidRPr="0004199F">
        <w:rPr>
          <w:lang w:val="en-GB"/>
        </w:rPr>
        <w:t>Database description</w:t>
      </w:r>
      <w:bookmarkEnd w:id="44"/>
    </w:p>
    <w:p w14:paraId="55705419" w14:textId="77777777" w:rsidR="00BA112A" w:rsidRPr="0004199F" w:rsidRDefault="00372E05" w:rsidP="00BA112A">
      <w:pPr>
        <w:rPr>
          <w:lang w:val="en-GB"/>
        </w:rPr>
      </w:pPr>
      <w:r w:rsidRPr="0004199F">
        <w:rPr>
          <w:lang w:val="en-GB"/>
        </w:rPr>
        <w:t xml:space="preserve">Tool accesses the database with own </w:t>
      </w:r>
      <w:r w:rsidRPr="0004199F">
        <w:rPr>
          <w:b/>
          <w:lang w:val="en-GB"/>
        </w:rPr>
        <w:t>user axlUser</w:t>
      </w:r>
      <w:r w:rsidRPr="0004199F">
        <w:rPr>
          <w:lang w:val="en-GB"/>
        </w:rPr>
        <w:t xml:space="preserve">.  </w:t>
      </w:r>
      <w:r w:rsidR="00BA112A" w:rsidRPr="0004199F">
        <w:rPr>
          <w:lang w:val="en-GB"/>
        </w:rPr>
        <w:t xml:space="preserve">The zqm-axl-importer tool uses own </w:t>
      </w:r>
      <w:r w:rsidR="00BA112A" w:rsidRPr="0004199F">
        <w:rPr>
          <w:b/>
          <w:lang w:val="en-GB"/>
        </w:rPr>
        <w:t>DB schema: axld_data.</w:t>
      </w:r>
      <w:r w:rsidR="00BA112A" w:rsidRPr="0004199F">
        <w:rPr>
          <w:lang w:val="en-GB"/>
        </w:rPr>
        <w:t xml:space="preserve"> </w:t>
      </w:r>
    </w:p>
    <w:p w14:paraId="5157252A" w14:textId="77777777" w:rsidR="00372E05" w:rsidRPr="0004199F" w:rsidRDefault="00372E05" w:rsidP="00372E05">
      <w:pPr>
        <w:pStyle w:val="code"/>
      </w:pPr>
      <w:r w:rsidRPr="0004199F">
        <w:t xml:space="preserve">                            List of relations</w:t>
      </w:r>
    </w:p>
    <w:p w14:paraId="17398D2F" w14:textId="77777777" w:rsidR="00372E05" w:rsidRPr="0004199F" w:rsidRDefault="00372E05" w:rsidP="00372E05">
      <w:pPr>
        <w:pStyle w:val="code"/>
      </w:pPr>
      <w:r w:rsidRPr="0004199F">
        <w:lastRenderedPageBreak/>
        <w:t xml:space="preserve">  Schema  |                 Name                 |   Type   |   Owner</w:t>
      </w:r>
    </w:p>
    <w:p w14:paraId="15E9FE26" w14:textId="77777777" w:rsidR="00372E05" w:rsidRPr="0004199F" w:rsidRDefault="00372E05" w:rsidP="00372E05">
      <w:pPr>
        <w:pStyle w:val="code"/>
      </w:pPr>
      <w:r w:rsidRPr="0004199F">
        <w:t>----------+--------------------------------------+----------+------------</w:t>
      </w:r>
    </w:p>
    <w:p w14:paraId="4CC7A283" w14:textId="77777777" w:rsidR="00372E05" w:rsidRPr="0004199F" w:rsidRDefault="00372E05" w:rsidP="00372E05">
      <w:pPr>
        <w:pStyle w:val="code"/>
      </w:pPr>
      <w:r w:rsidRPr="0004199F">
        <w:t xml:space="preserve"> axl_data | axl_user_device_view                 | view     | postgres</w:t>
      </w:r>
    </w:p>
    <w:p w14:paraId="21B269F6" w14:textId="77777777" w:rsidR="00372E05" w:rsidRPr="0004199F" w:rsidRDefault="00372E05" w:rsidP="00372E05">
      <w:pPr>
        <w:pStyle w:val="code"/>
      </w:pPr>
      <w:r w:rsidRPr="0004199F">
        <w:t xml:space="preserve"> axl_data | axl_user_line_view                   | view     | postgres</w:t>
      </w:r>
    </w:p>
    <w:p w14:paraId="5497CB32" w14:textId="77777777" w:rsidR="00372E05" w:rsidRPr="0004199F" w:rsidRDefault="00372E05" w:rsidP="00372E05">
      <w:pPr>
        <w:pStyle w:val="code"/>
      </w:pPr>
      <w:r w:rsidRPr="0004199F">
        <w:t xml:space="preserve"> axl_data | axl_users                            | table    | postgres</w:t>
      </w:r>
    </w:p>
    <w:p w14:paraId="5E5B2C48" w14:textId="77777777" w:rsidR="00372E05" w:rsidRPr="0004199F" w:rsidRDefault="00372E05" w:rsidP="00372E05">
      <w:pPr>
        <w:pStyle w:val="code"/>
      </w:pPr>
      <w:r w:rsidRPr="0004199F">
        <w:t xml:space="preserve"> axl_data | couple_last_update                   | table    | postgres</w:t>
      </w:r>
    </w:p>
    <w:p w14:paraId="6ABEAE4E" w14:textId="77777777" w:rsidR="00BA112A" w:rsidRPr="0004199F" w:rsidRDefault="00BA112A" w:rsidP="00BA112A">
      <w:pPr>
        <w:rPr>
          <w:lang w:val="en-GB"/>
        </w:rPr>
      </w:pPr>
      <w:r w:rsidRPr="0004199F">
        <w:rPr>
          <w:lang w:val="en-GB"/>
        </w:rPr>
        <w:t xml:space="preserve">The main </w:t>
      </w:r>
      <w:r w:rsidR="00372E05" w:rsidRPr="0004199F">
        <w:rPr>
          <w:lang w:val="en-GB"/>
        </w:rPr>
        <w:t>database table c</w:t>
      </w:r>
      <w:r w:rsidRPr="0004199F">
        <w:rPr>
          <w:lang w:val="en-GB"/>
        </w:rPr>
        <w:t>reated fo</w:t>
      </w:r>
      <w:r w:rsidR="00372E05" w:rsidRPr="0004199F">
        <w:rPr>
          <w:lang w:val="en-GB"/>
        </w:rPr>
        <w:t>r</w:t>
      </w:r>
      <w:r w:rsidRPr="0004199F">
        <w:rPr>
          <w:lang w:val="en-GB"/>
        </w:rPr>
        <w:t xml:space="preserve"> zqm-axl-importe</w:t>
      </w:r>
      <w:r w:rsidR="00372E05" w:rsidRPr="0004199F">
        <w:rPr>
          <w:lang w:val="en-GB"/>
        </w:rPr>
        <w:t xml:space="preserve">r is </w:t>
      </w:r>
      <w:r w:rsidR="00372E05" w:rsidRPr="0004199F">
        <w:rPr>
          <w:b/>
          <w:lang w:val="en-GB"/>
        </w:rPr>
        <w:t>axl_users</w:t>
      </w:r>
      <w:r w:rsidR="00372E05" w:rsidRPr="0004199F">
        <w:rPr>
          <w:lang w:val="en-GB"/>
        </w:rPr>
        <w:t xml:space="preserve">, where all </w:t>
      </w:r>
      <w:r w:rsidR="002B0059" w:rsidRPr="0004199F">
        <w:rPr>
          <w:lang w:val="en-GB"/>
        </w:rPr>
        <w:t>associations</w:t>
      </w:r>
      <w:r w:rsidR="00372E05" w:rsidRPr="0004199F">
        <w:rPr>
          <w:lang w:val="en-GB"/>
        </w:rPr>
        <w:t xml:space="preserve"> between users, devices and lines are stored. Besides the data table itself, two views are available </w:t>
      </w:r>
      <w:r w:rsidR="00372E05" w:rsidRPr="0004199F">
        <w:rPr>
          <w:b/>
          <w:lang w:val="en-GB"/>
        </w:rPr>
        <w:t>axl_user_device_view,</w:t>
      </w:r>
      <w:r w:rsidR="00372E05" w:rsidRPr="0004199F">
        <w:rPr>
          <w:lang w:val="en-GB"/>
        </w:rPr>
        <w:t xml:space="preserve"> which provides association of users and devices, and </w:t>
      </w:r>
      <w:r w:rsidR="00372E05" w:rsidRPr="0004199F">
        <w:rPr>
          <w:b/>
          <w:lang w:val="en-GB"/>
        </w:rPr>
        <w:t>axl_user_line_view</w:t>
      </w:r>
      <w:r w:rsidR="00372E05" w:rsidRPr="0004199F">
        <w:rPr>
          <w:lang w:val="en-GB"/>
        </w:rPr>
        <w:t xml:space="preserve">, which provides association of users and lines. The cursor for calls update is stored in </w:t>
      </w:r>
      <w:r w:rsidR="00372E05" w:rsidRPr="0004199F">
        <w:rPr>
          <w:b/>
          <w:lang w:val="en-GB"/>
        </w:rPr>
        <w:t>couple_last_update</w:t>
      </w:r>
      <w:r w:rsidR="00372E05" w:rsidRPr="0004199F">
        <w:rPr>
          <w:lang w:val="en-GB"/>
        </w:rPr>
        <w:t xml:space="preserve"> table.</w:t>
      </w:r>
    </w:p>
    <w:p w14:paraId="3031D29C" w14:textId="77777777" w:rsidR="00372E05" w:rsidRPr="0004199F" w:rsidRDefault="00372E05" w:rsidP="00372E05">
      <w:pPr>
        <w:pStyle w:val="Heading4"/>
        <w:rPr>
          <w:lang w:val="en-GB"/>
        </w:rPr>
      </w:pPr>
      <w:r w:rsidRPr="0004199F">
        <w:rPr>
          <w:lang w:val="en-GB"/>
        </w:rPr>
        <w:t>Table axl_users</w:t>
      </w:r>
    </w:p>
    <w:p w14:paraId="02697036" w14:textId="77777777" w:rsidR="00372E05" w:rsidRPr="0004199F" w:rsidRDefault="00372E05" w:rsidP="00372E05">
      <w:pPr>
        <w:rPr>
          <w:lang w:val="en-GB"/>
        </w:rPr>
      </w:pPr>
      <w:r w:rsidRPr="0004199F">
        <w:rPr>
          <w:lang w:val="en-GB"/>
        </w:rPr>
        <w:t>The axl_users table contains following columns:</w:t>
      </w:r>
    </w:p>
    <w:p w14:paraId="22026A50" w14:textId="77777777" w:rsidR="006F6CAB" w:rsidRPr="0004199F" w:rsidRDefault="006F6CAB" w:rsidP="006F6CAB">
      <w:pPr>
        <w:rPr>
          <w:lang w:val="en-GB"/>
        </w:rPr>
      </w:pPr>
      <w:r w:rsidRPr="0004199F">
        <w:rPr>
          <w:lang w:val="en-GB"/>
        </w:rPr>
        <w:t>user_pkid</w:t>
      </w:r>
      <w:r w:rsidRPr="0004199F">
        <w:rPr>
          <w:lang w:val="en-GB"/>
        </w:rPr>
        <w:tab/>
      </w:r>
      <w:r w:rsidRPr="0004199F">
        <w:rPr>
          <w:lang w:val="en-GB"/>
        </w:rPr>
        <w:tab/>
        <w:t>Unique user identifier (</w:t>
      </w:r>
      <w:r w:rsidR="002B0059" w:rsidRPr="0004199F">
        <w:rPr>
          <w:lang w:val="en-GB"/>
        </w:rPr>
        <w:t>unique</w:t>
      </w:r>
      <w:r w:rsidRPr="0004199F">
        <w:rPr>
          <w:lang w:val="en-GB"/>
        </w:rPr>
        <w:t xml:space="preserve"> per deployment) - consist of CUCMcluster_id_</w:t>
      </w:r>
    </w:p>
    <w:p w14:paraId="51B5365C" w14:textId="77777777" w:rsidR="006F6CAB" w:rsidRPr="0004199F" w:rsidRDefault="006F6CAB" w:rsidP="006F6CAB">
      <w:pPr>
        <w:ind w:left="2160" w:hanging="2160"/>
        <w:rPr>
          <w:lang w:val="en-GB"/>
        </w:rPr>
      </w:pPr>
      <w:r w:rsidRPr="0004199F">
        <w:rPr>
          <w:lang w:val="en-GB"/>
        </w:rPr>
        <w:t>device_pkid</w:t>
      </w:r>
      <w:r w:rsidRPr="0004199F">
        <w:rPr>
          <w:lang w:val="en-GB"/>
        </w:rPr>
        <w:tab/>
        <w:t>Unique device identifier (uniq</w:t>
      </w:r>
      <w:r w:rsidR="002B0059">
        <w:rPr>
          <w:lang w:val="en-GB"/>
        </w:rPr>
        <w:t>u</w:t>
      </w:r>
      <w:r w:rsidRPr="0004199F">
        <w:rPr>
          <w:lang w:val="en-GB"/>
        </w:rPr>
        <w:t>e per CUCM cluster) - consist of device identifier unique within the CUCM cluster</w:t>
      </w:r>
    </w:p>
    <w:p w14:paraId="2FF35A37" w14:textId="77777777" w:rsidR="006F6CAB" w:rsidRPr="0004199F" w:rsidRDefault="006F6CAB" w:rsidP="006F6CAB">
      <w:pPr>
        <w:ind w:left="2160" w:hanging="2160"/>
        <w:rPr>
          <w:lang w:val="en-GB"/>
        </w:rPr>
      </w:pPr>
      <w:r w:rsidRPr="0004199F">
        <w:rPr>
          <w:lang w:val="en-GB"/>
        </w:rPr>
        <w:t xml:space="preserve">line_pkid </w:t>
      </w:r>
      <w:r w:rsidRPr="0004199F">
        <w:rPr>
          <w:lang w:val="en-GB"/>
        </w:rPr>
        <w:tab/>
        <w:t>Unique line identifier (uniq</w:t>
      </w:r>
      <w:r w:rsidR="002B0059">
        <w:rPr>
          <w:lang w:val="en-GB"/>
        </w:rPr>
        <w:t>ue</w:t>
      </w:r>
      <w:r w:rsidRPr="0004199F">
        <w:rPr>
          <w:lang w:val="en-GB"/>
        </w:rPr>
        <w:t xml:space="preserve"> per CUCM cluster) - consist of device identifier unique within the CUCM cluster</w:t>
      </w:r>
    </w:p>
    <w:p w14:paraId="25D8ADF3" w14:textId="77777777" w:rsidR="006F6CAB" w:rsidRPr="0004199F" w:rsidRDefault="006F6CAB" w:rsidP="006F6CAB">
      <w:pPr>
        <w:rPr>
          <w:lang w:val="en-GB"/>
        </w:rPr>
      </w:pPr>
      <w:r w:rsidRPr="0004199F">
        <w:rPr>
          <w:lang w:val="en-GB"/>
        </w:rPr>
        <w:t>first_name</w:t>
      </w:r>
      <w:r w:rsidRPr="0004199F">
        <w:rPr>
          <w:lang w:val="en-GB"/>
        </w:rPr>
        <w:tab/>
      </w:r>
      <w:r w:rsidRPr="0004199F">
        <w:rPr>
          <w:lang w:val="en-GB"/>
        </w:rPr>
        <w:tab/>
        <w:t>User first name does not have to be unique</w:t>
      </w:r>
    </w:p>
    <w:p w14:paraId="0495FF13" w14:textId="77777777" w:rsidR="006F6CAB" w:rsidRPr="0004199F" w:rsidRDefault="006F6CAB" w:rsidP="006F6CAB">
      <w:pPr>
        <w:rPr>
          <w:lang w:val="en-GB"/>
        </w:rPr>
      </w:pPr>
      <w:r w:rsidRPr="0004199F">
        <w:rPr>
          <w:lang w:val="en-GB"/>
        </w:rPr>
        <w:t>middle_name</w:t>
      </w:r>
      <w:r w:rsidRPr="0004199F">
        <w:rPr>
          <w:lang w:val="en-GB"/>
        </w:rPr>
        <w:tab/>
      </w:r>
      <w:r w:rsidRPr="0004199F">
        <w:rPr>
          <w:lang w:val="en-GB"/>
        </w:rPr>
        <w:tab/>
        <w:t>User mi</w:t>
      </w:r>
      <w:r w:rsidR="007C553C" w:rsidRPr="0004199F">
        <w:rPr>
          <w:lang w:val="en-GB"/>
        </w:rPr>
        <w:t>d</w:t>
      </w:r>
      <w:r w:rsidRPr="0004199F">
        <w:rPr>
          <w:lang w:val="en-GB"/>
        </w:rPr>
        <w:t>dle name does not have to be unique</w:t>
      </w:r>
    </w:p>
    <w:p w14:paraId="09672D6F" w14:textId="77777777" w:rsidR="006F6CAB" w:rsidRPr="0004199F" w:rsidRDefault="006F6CAB" w:rsidP="006F6CAB">
      <w:pPr>
        <w:rPr>
          <w:lang w:val="en-GB"/>
        </w:rPr>
      </w:pPr>
      <w:r w:rsidRPr="0004199F">
        <w:rPr>
          <w:lang w:val="en-GB"/>
        </w:rPr>
        <w:t>last_name</w:t>
      </w:r>
      <w:r w:rsidRPr="0004199F">
        <w:rPr>
          <w:lang w:val="en-GB"/>
        </w:rPr>
        <w:tab/>
      </w:r>
      <w:r w:rsidRPr="0004199F">
        <w:rPr>
          <w:lang w:val="en-GB"/>
        </w:rPr>
        <w:tab/>
        <w:t>User last name does not have to be unique</w:t>
      </w:r>
    </w:p>
    <w:p w14:paraId="5646B146" w14:textId="77777777" w:rsidR="006F6CAB" w:rsidRPr="0004199F" w:rsidRDefault="006F6CAB" w:rsidP="006F6CAB">
      <w:pPr>
        <w:rPr>
          <w:lang w:val="en-GB"/>
        </w:rPr>
      </w:pPr>
      <w:r w:rsidRPr="0004199F">
        <w:rPr>
          <w:lang w:val="en-GB"/>
        </w:rPr>
        <w:t>user_id</w:t>
      </w:r>
      <w:r w:rsidRPr="0004199F">
        <w:rPr>
          <w:lang w:val="en-GB"/>
        </w:rPr>
        <w:tab/>
      </w:r>
      <w:r w:rsidRPr="0004199F">
        <w:rPr>
          <w:lang w:val="en-GB"/>
        </w:rPr>
        <w:tab/>
      </w:r>
      <w:r w:rsidRPr="0004199F">
        <w:rPr>
          <w:lang w:val="en-GB"/>
        </w:rPr>
        <w:tab/>
        <w:t>User is unique per CUCM cluster</w:t>
      </w:r>
    </w:p>
    <w:p w14:paraId="710B9BE0" w14:textId="77777777" w:rsidR="006F6CAB" w:rsidRPr="0004199F" w:rsidRDefault="006F6CAB" w:rsidP="006F6CAB">
      <w:pPr>
        <w:rPr>
          <w:lang w:val="en-GB"/>
        </w:rPr>
      </w:pPr>
      <w:r w:rsidRPr="0004199F">
        <w:rPr>
          <w:lang w:val="en-GB"/>
        </w:rPr>
        <w:t>department</w:t>
      </w:r>
      <w:r w:rsidRPr="0004199F">
        <w:rPr>
          <w:lang w:val="en-GB"/>
        </w:rPr>
        <w:tab/>
      </w:r>
      <w:r w:rsidRPr="0004199F">
        <w:rPr>
          <w:lang w:val="en-GB"/>
        </w:rPr>
        <w:tab/>
        <w:t>User department information</w:t>
      </w:r>
    </w:p>
    <w:p w14:paraId="6567CB39" w14:textId="77777777" w:rsidR="006F6CAB" w:rsidRPr="0004199F" w:rsidRDefault="006F6CAB" w:rsidP="006F6CAB">
      <w:pPr>
        <w:rPr>
          <w:lang w:val="en-GB"/>
        </w:rPr>
      </w:pPr>
      <w:r w:rsidRPr="0004199F">
        <w:rPr>
          <w:lang w:val="en-GB"/>
        </w:rPr>
        <w:t xml:space="preserve">status </w:t>
      </w:r>
      <w:r w:rsidRPr="0004199F">
        <w:rPr>
          <w:lang w:val="en-GB"/>
        </w:rPr>
        <w:tab/>
      </w:r>
      <w:r w:rsidRPr="0004199F">
        <w:rPr>
          <w:lang w:val="en-GB"/>
        </w:rPr>
        <w:tab/>
      </w:r>
      <w:r w:rsidRPr="0004199F">
        <w:rPr>
          <w:lang w:val="en-GB"/>
        </w:rPr>
        <w:tab/>
        <w:t xml:space="preserve">1=enabled user </w:t>
      </w:r>
    </w:p>
    <w:p w14:paraId="59EC2472" w14:textId="77777777" w:rsidR="006F6CAB" w:rsidRPr="0004199F" w:rsidRDefault="006F6CAB" w:rsidP="006F6CAB">
      <w:pPr>
        <w:ind w:left="2160"/>
        <w:rPr>
          <w:lang w:val="en-GB"/>
        </w:rPr>
      </w:pPr>
      <w:r w:rsidRPr="0004199F">
        <w:rPr>
          <w:lang w:val="en-GB"/>
        </w:rPr>
        <w:t xml:space="preserve">0=disabled user </w:t>
      </w:r>
    </w:p>
    <w:p w14:paraId="533F01FA" w14:textId="77777777" w:rsidR="006F6CAB" w:rsidRPr="0004199F" w:rsidRDefault="006F6CAB" w:rsidP="006F6CAB">
      <w:pPr>
        <w:ind w:left="2160"/>
        <w:rPr>
          <w:lang w:val="en-GB"/>
        </w:rPr>
      </w:pPr>
      <w:r w:rsidRPr="0004199F">
        <w:rPr>
          <w:lang w:val="en-GB"/>
        </w:rPr>
        <w:t>does not affect user pairing. di</w:t>
      </w:r>
      <w:r w:rsidR="007C553C" w:rsidRPr="0004199F">
        <w:rPr>
          <w:lang w:val="en-GB"/>
        </w:rPr>
        <w:t>s</w:t>
      </w:r>
      <w:r w:rsidRPr="0004199F">
        <w:rPr>
          <w:lang w:val="en-GB"/>
        </w:rPr>
        <w:t>abled user is not allowed to login to CUCM, but can make calls</w:t>
      </w:r>
    </w:p>
    <w:p w14:paraId="333BC87C" w14:textId="77777777" w:rsidR="006F6CAB" w:rsidRPr="0004199F" w:rsidRDefault="006F6CAB" w:rsidP="006F6CAB">
      <w:pPr>
        <w:rPr>
          <w:lang w:val="en-GB"/>
        </w:rPr>
      </w:pPr>
      <w:r w:rsidRPr="0004199F">
        <w:rPr>
          <w:lang w:val="en-GB"/>
        </w:rPr>
        <w:t xml:space="preserve">is_local_user </w:t>
      </w:r>
      <w:r w:rsidRPr="0004199F">
        <w:rPr>
          <w:lang w:val="en-GB"/>
        </w:rPr>
        <w:tab/>
      </w:r>
      <w:r w:rsidRPr="0004199F">
        <w:rPr>
          <w:lang w:val="en-GB"/>
        </w:rPr>
        <w:tab/>
        <w:t xml:space="preserve">t=user is local on CUCM , </w:t>
      </w:r>
    </w:p>
    <w:p w14:paraId="17870FC5" w14:textId="77777777" w:rsidR="006F6CAB" w:rsidRPr="0004199F" w:rsidRDefault="006F6CAB" w:rsidP="006F6CAB">
      <w:pPr>
        <w:ind w:left="1440" w:firstLine="720"/>
        <w:rPr>
          <w:lang w:val="en-GB"/>
        </w:rPr>
      </w:pPr>
      <w:r w:rsidRPr="0004199F">
        <w:rPr>
          <w:lang w:val="en-GB"/>
        </w:rPr>
        <w:t>f=Int</w:t>
      </w:r>
      <w:r w:rsidR="007C553C" w:rsidRPr="0004199F">
        <w:rPr>
          <w:lang w:val="en-GB"/>
        </w:rPr>
        <w:t>e</w:t>
      </w:r>
      <w:r w:rsidRPr="0004199F">
        <w:rPr>
          <w:lang w:val="en-GB"/>
        </w:rPr>
        <w:t>grated-downloaded from AD</w:t>
      </w:r>
    </w:p>
    <w:p w14:paraId="3374C06C" w14:textId="77777777" w:rsidR="006F6CAB" w:rsidRPr="0004199F" w:rsidRDefault="006F6CAB" w:rsidP="006F6CAB">
      <w:pPr>
        <w:ind w:left="1440" w:firstLine="720"/>
        <w:rPr>
          <w:lang w:val="en-GB"/>
        </w:rPr>
      </w:pPr>
      <w:r w:rsidRPr="0004199F">
        <w:rPr>
          <w:lang w:val="en-GB"/>
        </w:rPr>
        <w:t>does not affect ZOOM (CUCM is able to make authentication proxy)</w:t>
      </w:r>
    </w:p>
    <w:p w14:paraId="2106D07E" w14:textId="77777777" w:rsidR="006F6CAB" w:rsidRPr="0004199F" w:rsidRDefault="006F6CAB" w:rsidP="006F6CAB">
      <w:pPr>
        <w:rPr>
          <w:lang w:val="en-GB"/>
        </w:rPr>
      </w:pPr>
      <w:r w:rsidRPr="0004199F">
        <w:rPr>
          <w:lang w:val="en-GB"/>
        </w:rPr>
        <w:t xml:space="preserve">directory_uri </w:t>
      </w:r>
      <w:r w:rsidRPr="0004199F">
        <w:rPr>
          <w:lang w:val="en-GB"/>
        </w:rPr>
        <w:tab/>
      </w:r>
      <w:r w:rsidRPr="0004199F">
        <w:rPr>
          <w:lang w:val="en-GB"/>
        </w:rPr>
        <w:tab/>
        <w:t>this may be the email address (on CUCM serves dial</w:t>
      </w:r>
      <w:r w:rsidR="007C553C" w:rsidRPr="0004199F">
        <w:rPr>
          <w:lang w:val="en-GB"/>
        </w:rPr>
        <w:t>l</w:t>
      </w:r>
      <w:r w:rsidRPr="0004199F">
        <w:rPr>
          <w:lang w:val="en-GB"/>
        </w:rPr>
        <w:t>ing using the directory URI)</w:t>
      </w:r>
    </w:p>
    <w:p w14:paraId="1D7942C6" w14:textId="77777777" w:rsidR="006F6CAB" w:rsidRPr="0004199F" w:rsidRDefault="006F6CAB" w:rsidP="006F6CAB">
      <w:pPr>
        <w:rPr>
          <w:lang w:val="en-GB"/>
        </w:rPr>
      </w:pPr>
      <w:r w:rsidRPr="0004199F">
        <w:rPr>
          <w:lang w:val="en-GB"/>
        </w:rPr>
        <w:t xml:space="preserve">mail_id </w:t>
      </w:r>
      <w:r w:rsidRPr="0004199F">
        <w:rPr>
          <w:lang w:val="en-GB"/>
        </w:rPr>
        <w:tab/>
      </w:r>
      <w:r w:rsidRPr="0004199F">
        <w:rPr>
          <w:lang w:val="en-GB"/>
        </w:rPr>
        <w:tab/>
      </w:r>
      <w:r w:rsidRPr="0004199F">
        <w:rPr>
          <w:lang w:val="en-GB"/>
        </w:rPr>
        <w:tab/>
        <w:t>this may be the email address</w:t>
      </w:r>
    </w:p>
    <w:p w14:paraId="500366F7" w14:textId="77777777" w:rsidR="006F6CAB" w:rsidRPr="0004199F" w:rsidRDefault="006F6CAB" w:rsidP="006F6CAB">
      <w:pPr>
        <w:ind w:left="2160" w:hanging="2160"/>
        <w:rPr>
          <w:lang w:val="en-GB"/>
        </w:rPr>
      </w:pPr>
      <w:r w:rsidRPr="0004199F">
        <w:rPr>
          <w:lang w:val="en-GB"/>
        </w:rPr>
        <w:t>device_name</w:t>
      </w:r>
      <w:r w:rsidRPr="0004199F">
        <w:rPr>
          <w:lang w:val="en-GB"/>
        </w:rPr>
        <w:tab/>
        <w:t>device name. Pairing device_pkid and device_name is unique</w:t>
      </w:r>
      <w:r w:rsidR="002B0059">
        <w:rPr>
          <w:lang w:val="en-GB"/>
        </w:rPr>
        <w:t>;</w:t>
      </w:r>
      <w:r w:rsidRPr="0004199F">
        <w:rPr>
          <w:lang w:val="en-GB"/>
        </w:rPr>
        <w:t xml:space="preserve"> </w:t>
      </w:r>
      <w:r w:rsidR="002B0059">
        <w:rPr>
          <w:lang w:val="en-GB"/>
        </w:rPr>
        <w:t>t</w:t>
      </w:r>
      <w:r w:rsidRPr="0004199F">
        <w:rPr>
          <w:lang w:val="en-GB"/>
        </w:rPr>
        <w:t xml:space="preserve">he import script already threw away those records, where this uniqueness is matched. The script </w:t>
      </w:r>
      <w:r w:rsidR="002B0059" w:rsidRPr="0004199F">
        <w:rPr>
          <w:lang w:val="en-GB"/>
        </w:rPr>
        <w:t>reports</w:t>
      </w:r>
      <w:r w:rsidRPr="0004199F">
        <w:rPr>
          <w:lang w:val="en-GB"/>
        </w:rPr>
        <w:t xml:space="preserve"> into the log non-unique pairs</w:t>
      </w:r>
    </w:p>
    <w:p w14:paraId="2D92050C" w14:textId="77777777" w:rsidR="006F6CAB" w:rsidRPr="0004199F" w:rsidRDefault="006F6CAB" w:rsidP="006F6CAB">
      <w:pPr>
        <w:rPr>
          <w:lang w:val="en-GB"/>
        </w:rPr>
      </w:pPr>
      <w:r w:rsidRPr="0004199F">
        <w:rPr>
          <w:lang w:val="en-GB"/>
        </w:rPr>
        <w:t>device_description</w:t>
      </w:r>
      <w:r w:rsidRPr="0004199F">
        <w:rPr>
          <w:lang w:val="en-GB"/>
        </w:rPr>
        <w:tab/>
        <w:t xml:space="preserve">device description </w:t>
      </w:r>
    </w:p>
    <w:p w14:paraId="55D865BD" w14:textId="77777777" w:rsidR="006F6CAB" w:rsidRPr="0004199F" w:rsidRDefault="006F6CAB" w:rsidP="006F6CAB">
      <w:pPr>
        <w:ind w:left="2160" w:hanging="2160"/>
        <w:rPr>
          <w:lang w:val="en-GB"/>
        </w:rPr>
      </w:pPr>
      <w:r w:rsidRPr="0004199F">
        <w:rPr>
          <w:lang w:val="en-GB"/>
        </w:rPr>
        <w:t>line_number</w:t>
      </w:r>
      <w:r w:rsidRPr="0004199F">
        <w:rPr>
          <w:lang w:val="en-GB"/>
        </w:rPr>
        <w:tab/>
        <w:t xml:space="preserve">phone line number. Pairing line_pkid and line_number is unique. The import script already threw away those records, where this uniqueness is matched. The script </w:t>
      </w:r>
      <w:r w:rsidR="002B0059" w:rsidRPr="0004199F">
        <w:rPr>
          <w:lang w:val="en-GB"/>
        </w:rPr>
        <w:t>reports</w:t>
      </w:r>
      <w:r w:rsidRPr="0004199F">
        <w:rPr>
          <w:lang w:val="en-GB"/>
        </w:rPr>
        <w:t xml:space="preserve"> into the log non-unique pairs</w:t>
      </w:r>
    </w:p>
    <w:p w14:paraId="69C3EF54" w14:textId="77777777" w:rsidR="006F6CAB" w:rsidRPr="0004199F" w:rsidRDefault="006F6CAB" w:rsidP="006F6CAB">
      <w:pPr>
        <w:rPr>
          <w:lang w:val="en-GB"/>
        </w:rPr>
      </w:pPr>
      <w:r w:rsidRPr="0004199F">
        <w:rPr>
          <w:lang w:val="en-GB"/>
        </w:rPr>
        <w:lastRenderedPageBreak/>
        <w:t>line_alerting_name</w:t>
      </w:r>
      <w:r w:rsidRPr="0004199F">
        <w:rPr>
          <w:lang w:val="en-GB"/>
        </w:rPr>
        <w:tab/>
        <w:t>in callrec is display name</w:t>
      </w:r>
    </w:p>
    <w:p w14:paraId="1CC16A65" w14:textId="77777777" w:rsidR="006F6CAB" w:rsidRPr="0004199F" w:rsidRDefault="006F6CAB" w:rsidP="006F6CAB">
      <w:pPr>
        <w:rPr>
          <w:lang w:val="en-GB"/>
        </w:rPr>
      </w:pPr>
      <w:r w:rsidRPr="0004199F">
        <w:rPr>
          <w:lang w:val="en-GB"/>
        </w:rPr>
        <w:t>line_description</w:t>
      </w:r>
      <w:r w:rsidRPr="0004199F">
        <w:rPr>
          <w:lang w:val="en-GB"/>
        </w:rPr>
        <w:tab/>
      </w:r>
      <w:r w:rsidRPr="0004199F">
        <w:rPr>
          <w:lang w:val="en-GB"/>
        </w:rPr>
        <w:tab/>
        <w:t>line description</w:t>
      </w:r>
    </w:p>
    <w:p w14:paraId="431B685A" w14:textId="77777777" w:rsidR="006F6CAB" w:rsidRPr="0004199F" w:rsidRDefault="006F6CAB" w:rsidP="006F6CAB">
      <w:pPr>
        <w:ind w:left="2160" w:hanging="2160"/>
        <w:rPr>
          <w:lang w:val="en-GB"/>
        </w:rPr>
      </w:pPr>
      <w:r w:rsidRPr="0004199F">
        <w:rPr>
          <w:lang w:val="en-GB"/>
        </w:rPr>
        <w:t>is_deleted_on_axl</w:t>
      </w:r>
      <w:r w:rsidRPr="0004199F">
        <w:rPr>
          <w:lang w:val="en-GB"/>
        </w:rPr>
        <w:tab/>
        <w:t>the imported user in ZOOM DB is deleted by the CUCM import 5 days after this user is deleted in AXL. This is because ZOOM and CUCM are were asynchronous.</w:t>
      </w:r>
    </w:p>
    <w:p w14:paraId="0D7F1F5D" w14:textId="77777777" w:rsidR="006F6CAB" w:rsidRPr="0004199F" w:rsidRDefault="006F6CAB" w:rsidP="006F6CAB">
      <w:pPr>
        <w:ind w:left="1440" w:firstLine="720"/>
        <w:rPr>
          <w:lang w:val="en-GB"/>
        </w:rPr>
      </w:pPr>
      <w:r w:rsidRPr="0004199F">
        <w:rPr>
          <w:lang w:val="en-GB"/>
        </w:rPr>
        <w:t>If set to true, then this user will not be paired with calls</w:t>
      </w:r>
    </w:p>
    <w:p w14:paraId="60E2DE04" w14:textId="77777777" w:rsidR="006F6CAB" w:rsidRPr="0004199F" w:rsidRDefault="006F6CAB" w:rsidP="006F6CAB">
      <w:pPr>
        <w:rPr>
          <w:lang w:val="en-GB"/>
        </w:rPr>
      </w:pPr>
      <w:r w:rsidRPr="0004199F">
        <w:rPr>
          <w:lang w:val="en-GB"/>
        </w:rPr>
        <w:t>wbsc_id</w:t>
      </w:r>
      <w:r w:rsidRPr="0004199F">
        <w:rPr>
          <w:lang w:val="en-GB"/>
        </w:rPr>
        <w:tab/>
      </w:r>
      <w:r w:rsidRPr="0004199F">
        <w:rPr>
          <w:lang w:val="en-GB"/>
        </w:rPr>
        <w:tab/>
        <w:t>0 - user is not in wbsc DB</w:t>
      </w:r>
    </w:p>
    <w:p w14:paraId="7A6C383C" w14:textId="77777777" w:rsidR="006F6CAB" w:rsidRPr="0004199F" w:rsidRDefault="006F6CAB" w:rsidP="006F6CAB">
      <w:pPr>
        <w:ind w:left="1440" w:firstLine="720"/>
        <w:rPr>
          <w:lang w:val="en-GB"/>
        </w:rPr>
      </w:pPr>
      <w:r w:rsidRPr="0004199F">
        <w:rPr>
          <w:lang w:val="en-GB"/>
        </w:rPr>
        <w:t>other value than 0 - refers to sc_users - userid (sequence number)</w:t>
      </w:r>
    </w:p>
    <w:p w14:paraId="24B64E82" w14:textId="77777777" w:rsidR="006F6CAB" w:rsidRPr="0004199F" w:rsidRDefault="006F6CAB" w:rsidP="006F6CAB">
      <w:pPr>
        <w:rPr>
          <w:lang w:val="en-GB"/>
        </w:rPr>
      </w:pPr>
      <w:r w:rsidRPr="0004199F">
        <w:rPr>
          <w:lang w:val="en-GB"/>
        </w:rPr>
        <w:t>date_inserted</w:t>
      </w:r>
      <w:r w:rsidRPr="0004199F">
        <w:rPr>
          <w:lang w:val="en-GB"/>
        </w:rPr>
        <w:tab/>
      </w:r>
      <w:r w:rsidRPr="0004199F">
        <w:rPr>
          <w:lang w:val="en-GB"/>
        </w:rPr>
        <w:tab/>
        <w:t>timestamp when the user was inserted into the DB</w:t>
      </w:r>
    </w:p>
    <w:p w14:paraId="00EE9CAF" w14:textId="77777777" w:rsidR="00372E05" w:rsidRPr="0004199F" w:rsidRDefault="006F6CAB" w:rsidP="006F6CAB">
      <w:pPr>
        <w:rPr>
          <w:lang w:val="en-GB"/>
        </w:rPr>
      </w:pPr>
      <w:r w:rsidRPr="0004199F">
        <w:rPr>
          <w:lang w:val="en-GB"/>
        </w:rPr>
        <w:t>date_updated</w:t>
      </w:r>
      <w:r w:rsidRPr="0004199F">
        <w:rPr>
          <w:lang w:val="en-GB"/>
        </w:rPr>
        <w:tab/>
      </w:r>
      <w:r w:rsidRPr="0004199F">
        <w:rPr>
          <w:lang w:val="en-GB"/>
        </w:rPr>
        <w:tab/>
        <w:t>last update timestamp</w:t>
      </w:r>
    </w:p>
    <w:p w14:paraId="5CFD95AD" w14:textId="77777777" w:rsidR="00372E05" w:rsidRPr="0004199F" w:rsidRDefault="0034429E" w:rsidP="00372E05">
      <w:pPr>
        <w:pStyle w:val="Heading4"/>
        <w:rPr>
          <w:lang w:val="en-GB"/>
        </w:rPr>
      </w:pPr>
      <w:r w:rsidRPr="0004199F">
        <w:rPr>
          <w:lang w:val="en-GB"/>
        </w:rPr>
        <w:t xml:space="preserve">Table </w:t>
      </w:r>
      <w:r w:rsidR="007C553C" w:rsidRPr="0004199F">
        <w:rPr>
          <w:lang w:val="en-GB"/>
        </w:rPr>
        <w:t>couple_last_update</w:t>
      </w:r>
    </w:p>
    <w:p w14:paraId="0763FF38" w14:textId="77777777" w:rsidR="007C553C" w:rsidRPr="0004199F" w:rsidRDefault="007C553C" w:rsidP="007C553C">
      <w:pPr>
        <w:rPr>
          <w:lang w:val="en-GB"/>
        </w:rPr>
      </w:pPr>
      <w:r w:rsidRPr="0004199F">
        <w:rPr>
          <w:lang w:val="en-GB"/>
        </w:rPr>
        <w:t xml:space="preserve">The couple_last_update holds information with timestamps, when the last update of couples was started and what was the last update_ts timestamp processed by the tool. </w:t>
      </w:r>
    </w:p>
    <w:p w14:paraId="2242BF78" w14:textId="77777777" w:rsidR="00FB157E" w:rsidRPr="0004199F" w:rsidRDefault="00FA0D14" w:rsidP="00FB157E">
      <w:pPr>
        <w:ind w:left="2160" w:hanging="2160"/>
        <w:rPr>
          <w:lang w:val="en-GB"/>
        </w:rPr>
      </w:pPr>
      <w:r w:rsidRPr="0004199F">
        <w:rPr>
          <w:lang w:val="en-GB"/>
        </w:rPr>
        <w:t>i</w:t>
      </w:r>
      <w:r w:rsidR="007C553C" w:rsidRPr="0004199F">
        <w:rPr>
          <w:lang w:val="en-GB"/>
        </w:rPr>
        <w:t>d</w:t>
      </w:r>
      <w:r w:rsidR="007C553C" w:rsidRPr="0004199F">
        <w:rPr>
          <w:lang w:val="en-GB"/>
        </w:rPr>
        <w:tab/>
        <w:t xml:space="preserve">Integer </w:t>
      </w:r>
      <w:r w:rsidR="00FB157E" w:rsidRPr="0004199F">
        <w:rPr>
          <w:lang w:val="en-GB"/>
        </w:rPr>
        <w:t>(1,2)</w:t>
      </w:r>
      <w:r w:rsidR="00FB157E" w:rsidRPr="0004199F">
        <w:rPr>
          <w:lang w:val="en-GB"/>
        </w:rPr>
        <w:br/>
      </w:r>
      <w:r w:rsidR="007C553C" w:rsidRPr="0004199F">
        <w:rPr>
          <w:lang w:val="en-GB"/>
        </w:rPr>
        <w:t>1</w:t>
      </w:r>
      <w:r w:rsidR="00FB157E" w:rsidRPr="0004199F">
        <w:rPr>
          <w:lang w:val="en-GB"/>
        </w:rPr>
        <w:t xml:space="preserve"> ..cursor for update by device name </w:t>
      </w:r>
      <w:r w:rsidR="00FB157E" w:rsidRPr="0004199F">
        <w:rPr>
          <w:lang w:val="en-GB"/>
        </w:rPr>
        <w:br/>
        <w:t>2 ..cursor for update by line</w:t>
      </w:r>
    </w:p>
    <w:p w14:paraId="75B813F1" w14:textId="77777777" w:rsidR="007C553C" w:rsidRPr="0004199F" w:rsidRDefault="007C553C" w:rsidP="007C553C">
      <w:pPr>
        <w:rPr>
          <w:lang w:val="en-GB"/>
        </w:rPr>
      </w:pPr>
      <w:r w:rsidRPr="0004199F">
        <w:rPr>
          <w:lang w:val="en-GB"/>
        </w:rPr>
        <w:t>last_process</w:t>
      </w:r>
      <w:r w:rsidRPr="0004199F">
        <w:rPr>
          <w:lang w:val="en-GB"/>
        </w:rPr>
        <w:tab/>
      </w:r>
      <w:r w:rsidRPr="0004199F">
        <w:rPr>
          <w:lang w:val="en-GB"/>
        </w:rPr>
        <w:tab/>
        <w:t>Timestamp of the last run of the calls update</w:t>
      </w:r>
    </w:p>
    <w:p w14:paraId="31E1EAFB" w14:textId="77777777" w:rsidR="007C553C" w:rsidRPr="0004199F" w:rsidRDefault="007C553C" w:rsidP="007C553C">
      <w:pPr>
        <w:rPr>
          <w:lang w:val="en-GB"/>
        </w:rPr>
      </w:pPr>
      <w:r w:rsidRPr="0004199F">
        <w:rPr>
          <w:lang w:val="en-GB"/>
        </w:rPr>
        <w:t>last_couple_update_ts</w:t>
      </w:r>
      <w:r w:rsidRPr="0004199F">
        <w:rPr>
          <w:lang w:val="en-GB"/>
        </w:rPr>
        <w:tab/>
        <w:t>Update timestamp of the last updated call.</w:t>
      </w:r>
    </w:p>
    <w:p w14:paraId="43005E59" w14:textId="77777777" w:rsidR="0070710E" w:rsidRPr="0004199F" w:rsidRDefault="0070710E">
      <w:pPr>
        <w:widowControl/>
        <w:spacing w:before="0" w:after="160" w:line="259" w:lineRule="auto"/>
        <w:rPr>
          <w:lang w:val="en-GB"/>
        </w:rPr>
      </w:pPr>
      <w:r w:rsidRPr="0004199F">
        <w:rPr>
          <w:lang w:val="en-GB"/>
        </w:rPr>
        <w:br w:type="page"/>
      </w:r>
    </w:p>
    <w:p w14:paraId="00305AE5" w14:textId="77777777" w:rsidR="003E5960" w:rsidRPr="0004199F" w:rsidRDefault="003E5960" w:rsidP="003E5960">
      <w:pPr>
        <w:pStyle w:val="Heading4"/>
        <w:rPr>
          <w:lang w:val="en-GB"/>
        </w:rPr>
      </w:pPr>
      <w:r w:rsidRPr="0004199F">
        <w:rPr>
          <w:lang w:val="en-GB"/>
        </w:rPr>
        <w:lastRenderedPageBreak/>
        <w:t>Database procedures</w:t>
      </w:r>
    </w:p>
    <w:p w14:paraId="5A1BBF82" w14:textId="77777777" w:rsidR="003E5960" w:rsidRPr="0004199F" w:rsidRDefault="003E5960" w:rsidP="003E5960">
      <w:pPr>
        <w:rPr>
          <w:lang w:val="en-GB"/>
        </w:rPr>
      </w:pPr>
      <w:r w:rsidRPr="0004199F">
        <w:rPr>
          <w:lang w:val="en-GB"/>
        </w:rPr>
        <w:t xml:space="preserve">Database procedure are used for users, QM and calls updates. </w:t>
      </w:r>
    </w:p>
    <w:p w14:paraId="758EC088" w14:textId="77777777" w:rsidR="0070710E" w:rsidRPr="0004199F" w:rsidRDefault="0070710E" w:rsidP="0070710E">
      <w:pPr>
        <w:pStyle w:val="code"/>
      </w:pPr>
      <w:r w:rsidRPr="0004199F">
        <w:t>callrec=# SELECT proname FROM pg_catalog.pg_namespace n JOIN pg_catalog.pg_proc p ON pronamespace = n.oid WHERE   nspname = 'axl_data';</w:t>
      </w:r>
    </w:p>
    <w:p w14:paraId="007D15A0" w14:textId="77777777" w:rsidR="0070710E" w:rsidRPr="0004199F" w:rsidRDefault="0070710E" w:rsidP="0070710E">
      <w:pPr>
        <w:pStyle w:val="code"/>
      </w:pPr>
    </w:p>
    <w:p w14:paraId="59B3441C" w14:textId="77777777" w:rsidR="0070710E" w:rsidRPr="0004199F" w:rsidRDefault="0070710E" w:rsidP="0070710E">
      <w:pPr>
        <w:pStyle w:val="code"/>
      </w:pPr>
      <w:r w:rsidRPr="0004199F">
        <w:t xml:space="preserve">           proname</w:t>
      </w:r>
    </w:p>
    <w:p w14:paraId="4D48CDB9" w14:textId="77777777" w:rsidR="0070710E" w:rsidRPr="0004199F" w:rsidRDefault="0070710E" w:rsidP="0070710E">
      <w:pPr>
        <w:pStyle w:val="code"/>
      </w:pPr>
      <w:r w:rsidRPr="0004199F">
        <w:t>------------------------------</w:t>
      </w:r>
    </w:p>
    <w:p w14:paraId="7D09188E" w14:textId="77777777" w:rsidR="0070710E" w:rsidRPr="0004199F" w:rsidRDefault="0070710E" w:rsidP="0070710E">
      <w:pPr>
        <w:pStyle w:val="code"/>
      </w:pPr>
      <w:r w:rsidRPr="0004199F">
        <w:t xml:space="preserve"> axl_update_users</w:t>
      </w:r>
    </w:p>
    <w:p w14:paraId="6100046F" w14:textId="77777777" w:rsidR="0070710E" w:rsidRPr="0004199F" w:rsidRDefault="0070710E" w:rsidP="0070710E">
      <w:pPr>
        <w:pStyle w:val="code"/>
      </w:pPr>
      <w:r w:rsidRPr="0004199F">
        <w:t xml:space="preserve"> axl_update_qm</w:t>
      </w:r>
    </w:p>
    <w:p w14:paraId="58B6F21C" w14:textId="77777777" w:rsidR="0070710E" w:rsidRPr="0004199F" w:rsidRDefault="0070710E" w:rsidP="0070710E">
      <w:pPr>
        <w:pStyle w:val="code"/>
      </w:pPr>
      <w:r w:rsidRPr="0004199F">
        <w:t xml:space="preserve"> axl_update_couples_by_device</w:t>
      </w:r>
    </w:p>
    <w:p w14:paraId="7D730990" w14:textId="77777777" w:rsidR="0070710E" w:rsidRPr="0004199F" w:rsidRDefault="0070710E" w:rsidP="0070710E">
      <w:pPr>
        <w:pStyle w:val="code"/>
      </w:pPr>
      <w:r w:rsidRPr="0004199F">
        <w:t xml:space="preserve"> axl_update_couples_by_line</w:t>
      </w:r>
    </w:p>
    <w:p w14:paraId="4142E102" w14:textId="77777777" w:rsidR="0070710E" w:rsidRPr="0004199F" w:rsidRDefault="0070710E" w:rsidP="0070710E">
      <w:pPr>
        <w:rPr>
          <w:lang w:val="en-GB"/>
        </w:rPr>
      </w:pPr>
    </w:p>
    <w:p w14:paraId="3DBEE1C5" w14:textId="77777777" w:rsidR="0070710E" w:rsidRPr="0004199F" w:rsidRDefault="0070710E" w:rsidP="0070710E">
      <w:pPr>
        <w:rPr>
          <w:lang w:val="en-GB"/>
        </w:rPr>
      </w:pPr>
    </w:p>
    <w:p w14:paraId="5EE80673" w14:textId="77777777" w:rsidR="0070710E" w:rsidRPr="0004199F" w:rsidRDefault="0070710E" w:rsidP="0070710E">
      <w:pPr>
        <w:rPr>
          <w:lang w:val="en-GB"/>
        </w:rPr>
      </w:pPr>
    </w:p>
    <w:p w14:paraId="064C5959" w14:textId="77777777" w:rsidR="00B701ED" w:rsidRPr="0004199F" w:rsidRDefault="001A15EB" w:rsidP="001A15EB">
      <w:pPr>
        <w:pStyle w:val="Heading1"/>
        <w:rPr>
          <w:lang w:val="en-GB"/>
        </w:rPr>
      </w:pPr>
      <w:bookmarkStart w:id="45" w:name="_Toc43897013"/>
      <w:r w:rsidRPr="0004199F">
        <w:rPr>
          <w:lang w:val="en-GB"/>
        </w:rPr>
        <w:lastRenderedPageBreak/>
        <w:t>Troubleshooting</w:t>
      </w:r>
      <w:bookmarkEnd w:id="45"/>
    </w:p>
    <w:p w14:paraId="3A0C7091" w14:textId="77777777" w:rsidR="008C2F22" w:rsidRDefault="008C2F22" w:rsidP="008C2F22">
      <w:pPr>
        <w:pStyle w:val="Heading2"/>
        <w:numPr>
          <w:ilvl w:val="1"/>
          <w:numId w:val="1"/>
        </w:numPr>
        <w:rPr>
          <w:lang w:val="en-GB"/>
        </w:rPr>
      </w:pPr>
      <w:bookmarkStart w:id="46" w:name="_Toc41304713"/>
      <w:bookmarkStart w:id="47" w:name="_Toc43897014"/>
      <w:r>
        <w:rPr>
          <w:lang w:val="en-GB"/>
        </w:rPr>
        <w:t>Understanding the log file</w:t>
      </w:r>
      <w:bookmarkEnd w:id="46"/>
      <w:bookmarkEnd w:id="47"/>
    </w:p>
    <w:p w14:paraId="0A473E39" w14:textId="77777777" w:rsidR="008C2F22" w:rsidRPr="001A15EB" w:rsidRDefault="008C2F22" w:rsidP="008C2F22">
      <w:pPr>
        <w:rPr>
          <w:lang w:val="en-GB"/>
        </w:rPr>
      </w:pPr>
      <w:r>
        <w:rPr>
          <w:lang w:val="en-GB"/>
        </w:rPr>
        <w:t xml:space="preserve">The zqm-axl-importer writes logs to </w:t>
      </w:r>
      <w:r w:rsidRPr="00F436AE">
        <w:rPr>
          <w:lang w:val="en-GB"/>
        </w:rPr>
        <w:t>/opt/callrec/logs/zqm-axl-importer.log</w:t>
      </w:r>
      <w:r>
        <w:rPr>
          <w:lang w:val="en-GB"/>
        </w:rPr>
        <w:t xml:space="preserve"> log file by default. The log file provides information about processing the users as well as mapping users to captured calls.</w:t>
      </w:r>
    </w:p>
    <w:p w14:paraId="6A2AD87C" w14:textId="77777777" w:rsidR="008C2F22" w:rsidRPr="009553BC" w:rsidRDefault="008C2F22" w:rsidP="008C2F22">
      <w:pPr>
        <w:pStyle w:val="Heading3"/>
        <w:numPr>
          <w:ilvl w:val="2"/>
          <w:numId w:val="1"/>
        </w:numPr>
      </w:pPr>
      <w:bookmarkStart w:id="48" w:name="_Toc41304714"/>
      <w:bookmarkStart w:id="49" w:name="_Toc43897015"/>
      <w:r w:rsidRPr="009553BC">
        <w:t>zqm-axl-tool initi</w:t>
      </w:r>
      <w:r>
        <w:t>a</w:t>
      </w:r>
      <w:r w:rsidRPr="009553BC">
        <w:t>lisation.</w:t>
      </w:r>
      <w:bookmarkEnd w:id="48"/>
      <w:bookmarkEnd w:id="49"/>
    </w:p>
    <w:p w14:paraId="08C00DB4" w14:textId="77777777" w:rsidR="008C2F22" w:rsidRPr="009553BC" w:rsidRDefault="008C2F22" w:rsidP="008C2F22">
      <w:pPr>
        <w:rPr>
          <w:lang w:val="en-GB"/>
        </w:rPr>
      </w:pPr>
      <w:r w:rsidRPr="009553BC">
        <w:rPr>
          <w:lang w:val="en-GB"/>
        </w:rPr>
        <w:t>Initi</w:t>
      </w:r>
      <w:r>
        <w:rPr>
          <w:lang w:val="en-GB"/>
        </w:rPr>
        <w:t>a</w:t>
      </w:r>
      <w:r w:rsidRPr="009553BC">
        <w:rPr>
          <w:lang w:val="en-GB"/>
        </w:rPr>
        <w:t>lisation of the zqm-axl-importer tool</w:t>
      </w:r>
      <w:r>
        <w:rPr>
          <w:lang w:val="en-GB"/>
        </w:rPr>
        <w:t xml:space="preserve"> is on reported on the zqm-axl-importer start. </w:t>
      </w:r>
    </w:p>
    <w:p w14:paraId="4ADA6125" w14:textId="77777777" w:rsidR="008C2F22" w:rsidRDefault="008C2F22" w:rsidP="008C2F22">
      <w:pPr>
        <w:pStyle w:val="code"/>
      </w:pPr>
      <w:r w:rsidRPr="00B01495">
        <w:t>ApplicationName="ZQM AXL Importer 1.2.3" Arch=amd64 CPUs=2 RuntimeVersion=go1.14 level=info msg="Application Initializing" time="2020-05-06 10:41:33.583"</w:t>
      </w:r>
    </w:p>
    <w:p w14:paraId="36CDAF78" w14:textId="77777777" w:rsidR="008C2F22" w:rsidRDefault="008C2F22" w:rsidP="008C2F22">
      <w:pPr>
        <w:ind w:firstLine="720"/>
      </w:pPr>
      <w:r>
        <w:t>Provided information:</w:t>
      </w:r>
    </w:p>
    <w:p w14:paraId="0BD15F12" w14:textId="77777777" w:rsidR="008C2F22" w:rsidRDefault="008C2F22" w:rsidP="008C2F22">
      <w:r>
        <w:tab/>
      </w:r>
      <w:r>
        <w:tab/>
        <w:t>Application name and version:</w:t>
      </w:r>
    </w:p>
    <w:p w14:paraId="7A38EC29" w14:textId="77777777" w:rsidR="008C2F22" w:rsidRDefault="008C2F22" w:rsidP="008C2F22">
      <w:r>
        <w:tab/>
      </w:r>
      <w:r>
        <w:tab/>
        <w:t>Application initialization date and time</w:t>
      </w:r>
    </w:p>
    <w:p w14:paraId="74C8CAB1" w14:textId="77777777" w:rsidR="008C2F22" w:rsidRDefault="008C2F22" w:rsidP="008C2F22">
      <w:r>
        <w:t xml:space="preserve">After the initilialisation is finished, the scheduled routines are started. </w:t>
      </w:r>
    </w:p>
    <w:p w14:paraId="5614D46C" w14:textId="77777777" w:rsidR="008C2F22" w:rsidRDefault="008C2F22" w:rsidP="008C2F22">
      <w:r>
        <w:t>There exist 2 routines.</w:t>
      </w:r>
    </w:p>
    <w:p w14:paraId="78261144" w14:textId="77777777" w:rsidR="008C2F22" w:rsidRDefault="008C2F22" w:rsidP="008C2F22">
      <w:pPr>
        <w:ind w:left="720"/>
      </w:pPr>
      <w:r>
        <w:tab/>
        <w:t>User import</w:t>
      </w:r>
    </w:p>
    <w:p w14:paraId="67715C54" w14:textId="77777777" w:rsidR="008C2F22" w:rsidRDefault="008C2F22" w:rsidP="008C2F22">
      <w:pPr>
        <w:ind w:left="720"/>
      </w:pPr>
      <w:r>
        <w:tab/>
        <w:t>Call update  (mapping users to calls)</w:t>
      </w:r>
    </w:p>
    <w:p w14:paraId="02F001D3" w14:textId="77777777" w:rsidR="008C2F22" w:rsidRDefault="008C2F22" w:rsidP="008C2F22">
      <w:pPr>
        <w:pStyle w:val="code"/>
      </w:pPr>
      <w:r w:rsidRPr="00B01495">
        <w:t>level=info msg="start scheduled routines" time="2020-05-06 10:41:33.583"</w:t>
      </w:r>
    </w:p>
    <w:p w14:paraId="4C82A011" w14:textId="77777777" w:rsidR="008C2F22" w:rsidRDefault="008C2F22" w:rsidP="008C2F22">
      <w:r>
        <w:tab/>
        <w:t>Provided information</w:t>
      </w:r>
    </w:p>
    <w:p w14:paraId="4A4390A8" w14:textId="77777777" w:rsidR="008C2F22" w:rsidRDefault="008C2F22" w:rsidP="008C2F22">
      <w:r>
        <w:tab/>
      </w:r>
      <w:r>
        <w:tab/>
        <w:t>Star if scheduled routines</w:t>
      </w:r>
    </w:p>
    <w:p w14:paraId="1D115DC4" w14:textId="77777777" w:rsidR="008C2F22" w:rsidRDefault="008C2F22" w:rsidP="008C2F22">
      <w:pPr>
        <w:pStyle w:val="Heading3"/>
        <w:numPr>
          <w:ilvl w:val="2"/>
          <w:numId w:val="1"/>
        </w:numPr>
      </w:pPr>
      <w:bookmarkStart w:id="50" w:name="_Toc41304715"/>
      <w:bookmarkStart w:id="51" w:name="_Toc43897016"/>
      <w:r>
        <w:t>Calls update</w:t>
      </w:r>
      <w:bookmarkEnd w:id="50"/>
      <w:bookmarkEnd w:id="51"/>
    </w:p>
    <w:p w14:paraId="3E46EEC9" w14:textId="77777777" w:rsidR="008C2F22" w:rsidRDefault="008C2F22" w:rsidP="008C2F22">
      <w:r>
        <w:t xml:space="preserve">Calls update is periodic task configured as </w:t>
      </w:r>
      <w:r w:rsidRPr="006136F3">
        <w:rPr>
          <w:lang w:val="en-GB"/>
        </w:rPr>
        <w:t>"updateInterval"</w:t>
      </w:r>
      <w:r>
        <w:rPr>
          <w:lang w:val="en-GB"/>
        </w:rPr>
        <w:t xml:space="preserve"> value within the configuration file. Calls update updates table couples within the DB, and fills in the calling and called agent identification (callingagent / calledagent) if the external data are match the device name.</w:t>
      </w:r>
    </w:p>
    <w:p w14:paraId="424372E8" w14:textId="77777777" w:rsidR="008C2F22" w:rsidRPr="00B01495" w:rsidRDefault="008C2F22" w:rsidP="008C2F22">
      <w:r>
        <w:t>Scheduled task starts updating calls with calling and called agent values</w:t>
      </w:r>
    </w:p>
    <w:p w14:paraId="309BF89D" w14:textId="77777777" w:rsidR="008C2F22" w:rsidRPr="00B01495" w:rsidRDefault="008C2F22" w:rsidP="008C2F22">
      <w:pPr>
        <w:pStyle w:val="code"/>
      </w:pPr>
      <w:r w:rsidRPr="00B01495">
        <w:t>level=info msg="now update call data" time="2020-05-06 10:41:33.598" update at="10:41:33.5980"</w:t>
      </w:r>
    </w:p>
    <w:p w14:paraId="6A9D59B4" w14:textId="77777777" w:rsidR="008C2F22" w:rsidRDefault="008C2F22" w:rsidP="008C2F22">
      <w:r>
        <w:t xml:space="preserve">Command used for calls update together with the reports whether the procedure within the DB is finished successfully. </w:t>
      </w:r>
    </w:p>
    <w:p w14:paraId="318730D9" w14:textId="77777777" w:rsidR="008C2F22" w:rsidRDefault="008C2F22" w:rsidP="008C2F22">
      <w:pPr>
        <w:pStyle w:val="code"/>
      </w:pPr>
      <w:r w:rsidRPr="00B01495">
        <w:t>command=connectUpdateCalls level=info msg="Success update call data" time="2020-05-06 10:41:33.598"</w:t>
      </w:r>
    </w:p>
    <w:p w14:paraId="2A69C23C" w14:textId="77777777" w:rsidR="008C2F22" w:rsidRDefault="008C2F22" w:rsidP="008C2F22"/>
    <w:p w14:paraId="364D43A0" w14:textId="77777777" w:rsidR="008C2F22" w:rsidRDefault="008C2F22" w:rsidP="008C2F22">
      <w:r>
        <w:t xml:space="preserve">This message is followed by the report about how many calls matched the search criteria: </w:t>
      </w:r>
    </w:p>
    <w:p w14:paraId="4D282412" w14:textId="77777777" w:rsidR="008C2F22" w:rsidRDefault="008C2F22" w:rsidP="008C2F22">
      <w:pPr>
        <w:pStyle w:val="code"/>
      </w:pPr>
      <w:r w:rsidRPr="00B01495">
        <w:t>level=info msg="Prepare couples to processing" process=PREPARE records=2 time="2020-05-06 10:41:33.627"</w:t>
      </w:r>
    </w:p>
    <w:p w14:paraId="17FCA34E" w14:textId="77777777" w:rsidR="008C2F22" w:rsidRDefault="008C2F22" w:rsidP="008C2F22">
      <w:pPr>
        <w:ind w:firstLine="720"/>
      </w:pPr>
      <w:r>
        <w:lastRenderedPageBreak/>
        <w:t>Provided information:</w:t>
      </w:r>
    </w:p>
    <w:p w14:paraId="521195DE" w14:textId="77777777" w:rsidR="008C2F22" w:rsidRDefault="008C2F22" w:rsidP="008C2F22">
      <w:pPr>
        <w:ind w:left="720" w:firstLine="720"/>
      </w:pPr>
      <w:r>
        <w:t>Process used = PREPARE</w:t>
      </w:r>
    </w:p>
    <w:p w14:paraId="07AF37C6" w14:textId="77777777" w:rsidR="008C2F22" w:rsidRDefault="008C2F22" w:rsidP="008C2F22">
      <w:pPr>
        <w:ind w:left="720" w:firstLine="720"/>
      </w:pPr>
      <w:r w:rsidRPr="00255A0E">
        <w:rPr>
          <w:b/>
        </w:rPr>
        <w:t>records</w:t>
      </w:r>
      <w:r>
        <w:t xml:space="preserve"> presents how many calls match the select criteria - 2 calls for processing found </w:t>
      </w:r>
    </w:p>
    <w:p w14:paraId="67FB5D67" w14:textId="77777777" w:rsidR="008C2F22" w:rsidRDefault="008C2F22" w:rsidP="008C2F22"/>
    <w:p w14:paraId="313B1448" w14:textId="77777777" w:rsidR="008C2F22" w:rsidRPr="00B01495" w:rsidRDefault="008C2F22" w:rsidP="008C2F22">
      <w:r>
        <w:t>Follow up report provides information how man calls were updated with calling/called agent value.</w:t>
      </w:r>
    </w:p>
    <w:p w14:paraId="4285DC28" w14:textId="77777777" w:rsidR="008C2F22" w:rsidRDefault="008C2F22" w:rsidP="008C2F22">
      <w:pPr>
        <w:pStyle w:val="code"/>
      </w:pPr>
      <w:r w:rsidRPr="00B01495">
        <w:t>level=info msg="Updated couples" process=UPDATE records=0 time="2020-05-06 10:41:33.627"</w:t>
      </w:r>
    </w:p>
    <w:p w14:paraId="245BC7BE" w14:textId="77777777" w:rsidR="008C2F22" w:rsidRDefault="008C2F22" w:rsidP="008C2F22">
      <w:pPr>
        <w:ind w:firstLine="720"/>
      </w:pPr>
      <w:r>
        <w:t>Provided information:</w:t>
      </w:r>
    </w:p>
    <w:p w14:paraId="700A9C5C" w14:textId="77777777" w:rsidR="008C2F22" w:rsidRDefault="008C2F22" w:rsidP="008C2F22">
      <w:pPr>
        <w:ind w:left="720" w:firstLine="720"/>
      </w:pPr>
      <w:r>
        <w:t xml:space="preserve">Process used = UPDATE </w:t>
      </w:r>
    </w:p>
    <w:p w14:paraId="621D7B8B" w14:textId="77777777" w:rsidR="008C2F22" w:rsidRDefault="008C2F22" w:rsidP="008C2F22">
      <w:pPr>
        <w:ind w:left="1440"/>
      </w:pPr>
      <w:r w:rsidRPr="00255A0E">
        <w:rPr>
          <w:b/>
        </w:rPr>
        <w:t>records</w:t>
      </w:r>
      <w:r>
        <w:t xml:space="preserve"> presents how many calls were updated with calling/called agent </w:t>
      </w:r>
      <w:r>
        <w:tab/>
        <w:t xml:space="preserve">information – o calls updated </w:t>
      </w:r>
    </w:p>
    <w:p w14:paraId="201962BB" w14:textId="77777777" w:rsidR="008C2F22" w:rsidRDefault="008C2F22" w:rsidP="008C2F22"/>
    <w:p w14:paraId="08ED749B" w14:textId="77777777" w:rsidR="008C2F22" w:rsidRPr="00B01495" w:rsidRDefault="008C2F22" w:rsidP="008C2F22">
      <w:r>
        <w:t>The calls update routine ends with setting of new cursor timestamp within the DB</w:t>
      </w:r>
    </w:p>
    <w:p w14:paraId="189F1B87" w14:textId="77777777" w:rsidR="008C2F22" w:rsidRDefault="008C2F22" w:rsidP="008C2F22">
      <w:pPr>
        <w:pStyle w:val="code"/>
      </w:pPr>
      <w:r w:rsidRPr="00B01495">
        <w:t>last_ts="2020-05-05 15:04:22 " level=info msg="Stored last update timestamp from couples" process=LAST time="2020-05-06 10:41:33.627"</w:t>
      </w:r>
    </w:p>
    <w:p w14:paraId="2AEFCCE1" w14:textId="77777777" w:rsidR="008C2F22" w:rsidRDefault="008C2F22" w:rsidP="008C2F22">
      <w:pPr>
        <w:ind w:left="720"/>
      </w:pPr>
      <w:r>
        <w:t>Provided information:</w:t>
      </w:r>
    </w:p>
    <w:p w14:paraId="4C93AE7A" w14:textId="77777777" w:rsidR="008C2F22" w:rsidRDefault="008C2F22" w:rsidP="008C2F22">
      <w:pPr>
        <w:ind w:left="720" w:firstLine="720"/>
      </w:pPr>
      <w:r w:rsidRPr="003B61EB">
        <w:rPr>
          <w:b/>
        </w:rPr>
        <w:t>last_ts</w:t>
      </w:r>
      <w:r>
        <w:t xml:space="preserve"> is the value stored in the DB as last updated call. </w:t>
      </w:r>
    </w:p>
    <w:p w14:paraId="589956E2" w14:textId="77777777" w:rsidR="008C2F22" w:rsidRDefault="008C2F22" w:rsidP="008C2F22">
      <w:pPr>
        <w:ind w:left="720" w:firstLine="720"/>
      </w:pPr>
      <w:r w:rsidRPr="003B61EB">
        <w:rPr>
          <w:b/>
        </w:rPr>
        <w:t>LAST time</w:t>
      </w:r>
      <w:r>
        <w:t xml:space="preserve"> is the last updated timestamp from table couples.</w:t>
      </w:r>
    </w:p>
    <w:p w14:paraId="0DA710C5" w14:textId="77777777" w:rsidR="008C2F22" w:rsidRDefault="008C2F22" w:rsidP="008C2F22"/>
    <w:p w14:paraId="5D3B01EC" w14:textId="77777777" w:rsidR="008C2F22" w:rsidRDefault="008C2F22" w:rsidP="008C2F22">
      <w:pPr>
        <w:pStyle w:val="Heading3"/>
        <w:numPr>
          <w:ilvl w:val="2"/>
          <w:numId w:val="1"/>
        </w:numPr>
      </w:pPr>
      <w:bookmarkStart w:id="52" w:name="_Toc41304716"/>
      <w:bookmarkStart w:id="53" w:name="_Toc43897017"/>
      <w:r>
        <w:t>User update</w:t>
      </w:r>
      <w:bookmarkEnd w:id="52"/>
      <w:bookmarkEnd w:id="53"/>
    </w:p>
    <w:p w14:paraId="3BC5A8F4" w14:textId="77777777" w:rsidR="008C2F22" w:rsidRDefault="008C2F22" w:rsidP="008C2F22">
      <w:pPr>
        <w:rPr>
          <w:lang w:val="en-GB"/>
        </w:rPr>
      </w:pPr>
      <w:r>
        <w:rPr>
          <w:lang w:val="en-GB"/>
        </w:rPr>
        <w:t xml:space="preserve">User update runs at specific times configured in configuration files under configuration option </w:t>
      </w:r>
      <w:r w:rsidRPr="006136F3">
        <w:rPr>
          <w:lang w:val="en-GB"/>
        </w:rPr>
        <w:t>userImportHour</w:t>
      </w:r>
      <w:r>
        <w:rPr>
          <w:lang w:val="en-GB"/>
        </w:rPr>
        <w:t xml:space="preserve">. The User update procedure connects to the CUCM using the AXL user account. </w:t>
      </w:r>
    </w:p>
    <w:p w14:paraId="28EF79E6" w14:textId="77777777" w:rsidR="008C2F22" w:rsidRDefault="008C2F22" w:rsidP="008C2F22">
      <w:pPr>
        <w:rPr>
          <w:lang w:val="en-GB"/>
        </w:rPr>
      </w:pPr>
    </w:p>
    <w:p w14:paraId="06243D8E" w14:textId="77777777" w:rsidR="008C2F22" w:rsidRDefault="008C2F22" w:rsidP="008C2F22">
      <w:pPr>
        <w:pStyle w:val="code"/>
      </w:pPr>
      <w:r w:rsidRPr="00827E7C">
        <w:t>id=iYsuKZLnxE AXL-DB=11.0 AXLVersion="11.5.1.14900(11)" level=info msg="actual AXL version [11.5.1.14900(11)], DbVersion [11.0]" server=c09-cucm-a.devlab.zoomint.com time="2020-04-28 20:14:34.936"</w:t>
      </w:r>
    </w:p>
    <w:p w14:paraId="375A31A0" w14:textId="77777777" w:rsidR="008C2F22" w:rsidRDefault="008C2F22" w:rsidP="008C2F22">
      <w:pPr>
        <w:rPr>
          <w:lang w:val="en-GB"/>
        </w:rPr>
      </w:pPr>
      <w:r>
        <w:rPr>
          <w:lang w:val="en-GB"/>
        </w:rPr>
        <w:tab/>
        <w:t>Provided information:</w:t>
      </w:r>
    </w:p>
    <w:p w14:paraId="1A2E9414" w14:textId="77777777" w:rsidR="008C2F22" w:rsidRDefault="008C2F22" w:rsidP="008C2F22">
      <w:pPr>
        <w:rPr>
          <w:lang w:val="en-GB"/>
        </w:rPr>
      </w:pPr>
      <w:r>
        <w:rPr>
          <w:lang w:val="en-GB"/>
        </w:rPr>
        <w:tab/>
      </w:r>
      <w:r>
        <w:rPr>
          <w:lang w:val="en-GB"/>
        </w:rPr>
        <w:tab/>
      </w:r>
      <w:r w:rsidRPr="00EC74A5">
        <w:rPr>
          <w:b/>
          <w:lang w:val="en-GB"/>
        </w:rPr>
        <w:t>AXLversion</w:t>
      </w:r>
      <w:r>
        <w:rPr>
          <w:lang w:val="en-GB"/>
        </w:rPr>
        <w:t xml:space="preserve"> </w:t>
      </w:r>
      <w:r>
        <w:rPr>
          <w:lang w:val="en-GB"/>
        </w:rPr>
        <w:tab/>
        <w:t>provides information about CUCM version</w:t>
      </w:r>
    </w:p>
    <w:p w14:paraId="07F38BA6" w14:textId="77777777" w:rsidR="008C2F22" w:rsidRDefault="008C2F22" w:rsidP="008C2F22">
      <w:pPr>
        <w:rPr>
          <w:lang w:val="en-GB"/>
        </w:rPr>
      </w:pPr>
      <w:r>
        <w:rPr>
          <w:lang w:val="en-GB"/>
        </w:rPr>
        <w:tab/>
      </w:r>
      <w:r>
        <w:rPr>
          <w:lang w:val="en-GB"/>
        </w:rPr>
        <w:tab/>
      </w:r>
      <w:r w:rsidRPr="00EC74A5">
        <w:rPr>
          <w:b/>
          <w:lang w:val="en-GB"/>
        </w:rPr>
        <w:t xml:space="preserve">server </w:t>
      </w:r>
      <w:r>
        <w:rPr>
          <w:b/>
          <w:lang w:val="en-GB"/>
        </w:rPr>
        <w:tab/>
      </w:r>
      <w:r>
        <w:rPr>
          <w:b/>
          <w:lang w:val="en-GB"/>
        </w:rPr>
        <w:tab/>
      </w:r>
      <w:r w:rsidRPr="00EC74A5">
        <w:rPr>
          <w:lang w:val="en-GB"/>
        </w:rPr>
        <w:t>hostname o</w:t>
      </w:r>
      <w:r>
        <w:rPr>
          <w:lang w:val="en-GB"/>
        </w:rPr>
        <w:t>f the CUCM server</w:t>
      </w:r>
    </w:p>
    <w:p w14:paraId="2541249E" w14:textId="77777777" w:rsidR="008C2F22" w:rsidRPr="00EC74A5" w:rsidRDefault="008C2F22" w:rsidP="008C2F22">
      <w:pPr>
        <w:rPr>
          <w:b/>
          <w:lang w:val="en-GB"/>
        </w:rPr>
      </w:pPr>
      <w:r>
        <w:rPr>
          <w:lang w:val="en-GB"/>
        </w:rPr>
        <w:tab/>
      </w:r>
      <w:r>
        <w:rPr>
          <w:lang w:val="en-GB"/>
        </w:rPr>
        <w:tab/>
      </w:r>
      <w:r w:rsidRPr="00EC74A5">
        <w:rPr>
          <w:b/>
          <w:lang w:val="en-GB"/>
        </w:rPr>
        <w:t>time</w:t>
      </w:r>
      <w:r>
        <w:rPr>
          <w:b/>
          <w:lang w:val="en-GB"/>
        </w:rPr>
        <w:tab/>
      </w:r>
      <w:r>
        <w:rPr>
          <w:b/>
          <w:lang w:val="en-GB"/>
        </w:rPr>
        <w:tab/>
      </w:r>
      <w:r w:rsidRPr="00EC74A5">
        <w:rPr>
          <w:lang w:val="en-GB"/>
        </w:rPr>
        <w:t>timestamp</w:t>
      </w:r>
    </w:p>
    <w:p w14:paraId="4F26758C" w14:textId="77777777" w:rsidR="008C2F22" w:rsidRDefault="008C2F22" w:rsidP="008C2F22"/>
    <w:p w14:paraId="117865E3" w14:textId="77777777" w:rsidR="008C2F22" w:rsidRDefault="008C2F22" w:rsidP="008C2F22">
      <w:r>
        <w:t>If the login to the server is successful the confirmation message is printed out.</w:t>
      </w:r>
    </w:p>
    <w:p w14:paraId="52E969C4" w14:textId="77777777" w:rsidR="008C2F22" w:rsidRPr="00827E7C" w:rsidRDefault="008C2F22" w:rsidP="008C2F22">
      <w:pPr>
        <w:pStyle w:val="code"/>
      </w:pPr>
      <w:r w:rsidRPr="00827E7C">
        <w:t>id=iYsuKZLnxE AxlUser=ccmadmin level=info msg="login to server is valid true" server=c09-cucm-a.devlab.zoomint.com time="2020-04-28 20:14:34.936"</w:t>
      </w:r>
    </w:p>
    <w:p w14:paraId="5F8B55CC" w14:textId="77777777" w:rsidR="008C2F22" w:rsidRDefault="008C2F22" w:rsidP="008C2F22">
      <w:pPr>
        <w:ind w:firstLine="720"/>
        <w:rPr>
          <w:lang w:val="en-GB"/>
        </w:rPr>
      </w:pPr>
      <w:r>
        <w:rPr>
          <w:lang w:val="en-GB"/>
        </w:rPr>
        <w:t>Provided information</w:t>
      </w:r>
    </w:p>
    <w:p w14:paraId="7F676BE4" w14:textId="77777777" w:rsidR="008C2F22" w:rsidRDefault="008C2F22" w:rsidP="008C2F22">
      <w:pPr>
        <w:ind w:left="720" w:firstLine="720"/>
      </w:pPr>
      <w:r w:rsidRPr="00EC74A5">
        <w:rPr>
          <w:b/>
          <w:lang w:val="en-GB"/>
        </w:rPr>
        <w:lastRenderedPageBreak/>
        <w:t>Info msg:</w:t>
      </w:r>
      <w:r>
        <w:rPr>
          <w:lang w:val="en-GB"/>
        </w:rPr>
        <w:t xml:space="preserve"> </w:t>
      </w:r>
      <w:r>
        <w:rPr>
          <w:lang w:val="en-GB"/>
        </w:rPr>
        <w:tab/>
      </w:r>
      <w:r w:rsidRPr="00827E7C">
        <w:t>login to server is valid true</w:t>
      </w:r>
    </w:p>
    <w:p w14:paraId="3DA3028A" w14:textId="77777777" w:rsidR="008C2F22" w:rsidRDefault="008C2F22" w:rsidP="008C2F22">
      <w:pPr>
        <w:ind w:firstLine="720"/>
        <w:rPr>
          <w:lang w:val="en-GB"/>
        </w:rPr>
      </w:pPr>
      <w:r>
        <w:rPr>
          <w:lang w:val="en-GB"/>
        </w:rPr>
        <w:tab/>
      </w:r>
      <w:r w:rsidRPr="00EC74A5">
        <w:rPr>
          <w:b/>
          <w:lang w:val="en-GB"/>
        </w:rPr>
        <w:t>server</w:t>
      </w:r>
      <w:r>
        <w:rPr>
          <w:b/>
          <w:lang w:val="en-GB"/>
        </w:rPr>
        <w:tab/>
      </w:r>
      <w:r>
        <w:rPr>
          <w:b/>
          <w:lang w:val="en-GB"/>
        </w:rPr>
        <w:tab/>
      </w:r>
      <w:r w:rsidRPr="00EC74A5">
        <w:rPr>
          <w:lang w:val="en-GB"/>
        </w:rPr>
        <w:t xml:space="preserve">hostname of the CUCM server </w:t>
      </w:r>
    </w:p>
    <w:p w14:paraId="31A53396" w14:textId="77777777" w:rsidR="008C2F22" w:rsidRPr="00EC74A5" w:rsidRDefault="008C2F22" w:rsidP="008C2F22">
      <w:pPr>
        <w:ind w:firstLine="720"/>
        <w:rPr>
          <w:b/>
          <w:lang w:val="en-GB"/>
        </w:rPr>
      </w:pPr>
      <w:r>
        <w:rPr>
          <w:b/>
          <w:lang w:val="en-GB"/>
        </w:rPr>
        <w:tab/>
        <w:t>time</w:t>
      </w:r>
      <w:r>
        <w:rPr>
          <w:b/>
          <w:lang w:val="en-GB"/>
        </w:rPr>
        <w:tab/>
      </w:r>
      <w:r>
        <w:rPr>
          <w:b/>
          <w:lang w:val="en-GB"/>
        </w:rPr>
        <w:tab/>
      </w:r>
      <w:r w:rsidRPr="00EC74A5">
        <w:rPr>
          <w:lang w:val="en-GB"/>
        </w:rPr>
        <w:t xml:space="preserve">timestamp </w:t>
      </w:r>
    </w:p>
    <w:p w14:paraId="29B8D7F6" w14:textId="77777777" w:rsidR="008C2F22" w:rsidRDefault="008C2F22" w:rsidP="008C2F22">
      <w:pPr>
        <w:rPr>
          <w:lang w:val="en-GB"/>
        </w:rPr>
      </w:pPr>
    </w:p>
    <w:p w14:paraId="3341C35F" w14:textId="77777777" w:rsidR="008C2F22" w:rsidRDefault="008C2F22" w:rsidP="008C2F22">
      <w:pPr>
        <w:rPr>
          <w:lang w:val="en-GB"/>
        </w:rPr>
      </w:pPr>
      <w:r>
        <w:rPr>
          <w:lang w:val="en-GB"/>
        </w:rPr>
        <w:t>After the login the zqm-axl-importer tool starts to load the users and devices into internal cache. Duplicities are reported and removed from cache before writing them into the DB. In case of duplicate records the error is reported</w:t>
      </w:r>
    </w:p>
    <w:p w14:paraId="7CF0E687" w14:textId="77777777" w:rsidR="008C2F22" w:rsidRDefault="008C2F22" w:rsidP="008C2F22">
      <w:pPr>
        <w:pStyle w:val="code"/>
      </w:pPr>
      <w:r w:rsidRPr="00827E7C">
        <w:t>level=error msg="all duplicate association remove from source data" time="2020-04-28 20:14:35.118"</w:t>
      </w:r>
    </w:p>
    <w:p w14:paraId="40C8D323" w14:textId="77777777" w:rsidR="008C2F22" w:rsidRDefault="008C2F22" w:rsidP="008C2F22">
      <w:r>
        <w:tab/>
        <w:t>Provided information</w:t>
      </w:r>
    </w:p>
    <w:p w14:paraId="7358B68F" w14:textId="77777777" w:rsidR="008C2F22" w:rsidRDefault="008C2F22" w:rsidP="008C2F22">
      <w:r>
        <w:tab/>
      </w:r>
      <w:r>
        <w:tab/>
      </w:r>
      <w:r w:rsidRPr="00EC74A5">
        <w:rPr>
          <w:b/>
        </w:rPr>
        <w:t>Info msg</w:t>
      </w:r>
      <w:r>
        <w:rPr>
          <w:b/>
        </w:rPr>
        <w:t>:</w:t>
      </w:r>
      <w:r>
        <w:tab/>
      </w:r>
      <w:r w:rsidRPr="00827E7C">
        <w:t>all duplicate association remove from source data</w:t>
      </w:r>
    </w:p>
    <w:p w14:paraId="2D608BC7" w14:textId="77777777" w:rsidR="008C2F22" w:rsidRPr="00EC74A5" w:rsidRDefault="008C2F22" w:rsidP="008C2F22">
      <w:r>
        <w:t xml:space="preserve">The information about duplicities is followed by the report of devices associated with multiple users </w:t>
      </w:r>
    </w:p>
    <w:p w14:paraId="6BDF26A2" w14:textId="77777777" w:rsidR="008C2F22" w:rsidRPr="00827E7C" w:rsidRDefault="008C2F22" w:rsidP="008C2F22">
      <w:pPr>
        <w:pStyle w:val="code"/>
      </w:pPr>
      <w:r w:rsidRPr="00827E7C">
        <w:t>level=error msg="Device [CSF</w:t>
      </w:r>
      <w:r>
        <w:t>agent</w:t>
      </w:r>
      <w:r w:rsidRPr="00827E7C">
        <w:t>14 - Client 14 2304] associate to next User ID: [</w:t>
      </w:r>
      <w:r>
        <w:t>agent</w:t>
      </w:r>
      <w:r w:rsidRPr="00827E7C">
        <w:t>14, kc.super01]" time="2020-04-28 20:14:35.118"</w:t>
      </w:r>
    </w:p>
    <w:p w14:paraId="6ADA10C8" w14:textId="77777777" w:rsidR="008C2F22" w:rsidRDefault="008C2F22" w:rsidP="008C2F22">
      <w:pPr>
        <w:pStyle w:val="code"/>
      </w:pPr>
      <w:r w:rsidRPr="00827E7C">
        <w:t>level=error msg="Device [CSF</w:t>
      </w:r>
      <w:r>
        <w:t>agent</w:t>
      </w:r>
      <w:r w:rsidRPr="00827E7C">
        <w:t>13 - Client 13 2303] associate to next User ID: [</w:t>
      </w:r>
      <w:r>
        <w:t>agent</w:t>
      </w:r>
      <w:r w:rsidRPr="00827E7C">
        <w:t>13, kc.super01]" time="2020-04-28 20:14:35.118"</w:t>
      </w:r>
    </w:p>
    <w:p w14:paraId="4AC2B347" w14:textId="77777777" w:rsidR="008C2F22" w:rsidRDefault="008C2F22" w:rsidP="008C2F22">
      <w:pPr>
        <w:rPr>
          <w:lang w:val="en-GB"/>
        </w:rPr>
      </w:pPr>
      <w:r>
        <w:rPr>
          <w:lang w:val="en-GB"/>
        </w:rPr>
        <w:tab/>
        <w:t>Provided information</w:t>
      </w:r>
    </w:p>
    <w:p w14:paraId="2A6496EB" w14:textId="77777777" w:rsidR="008C2F22" w:rsidRDefault="008C2F22" w:rsidP="008C2F22">
      <w:pPr>
        <w:ind w:left="2880" w:hanging="1440"/>
        <w:rPr>
          <w:lang w:val="en-GB"/>
        </w:rPr>
      </w:pPr>
      <w:r w:rsidRPr="005018AF">
        <w:rPr>
          <w:b/>
          <w:lang w:val="en-GB"/>
        </w:rPr>
        <w:t xml:space="preserve">Device </w:t>
      </w:r>
      <w:r>
        <w:rPr>
          <w:lang w:val="en-GB"/>
        </w:rPr>
        <w:tab/>
        <w:t>Information which device is associated with more than 1 user in format &lt;device_name – device_description&gt;</w:t>
      </w:r>
    </w:p>
    <w:p w14:paraId="6FFE6CF7" w14:textId="77777777" w:rsidR="008C2F22" w:rsidRDefault="008C2F22" w:rsidP="008C2F22">
      <w:pPr>
        <w:ind w:left="2880" w:hanging="1440"/>
        <w:rPr>
          <w:lang w:val="en-GB"/>
        </w:rPr>
      </w:pPr>
      <w:r>
        <w:rPr>
          <w:b/>
          <w:lang w:val="en-GB"/>
        </w:rPr>
        <w:t>User ID:</w:t>
      </w:r>
      <w:r>
        <w:rPr>
          <w:lang w:val="en-GB"/>
        </w:rPr>
        <w:tab/>
        <w:t>List of user IDs associated with this device</w:t>
      </w:r>
    </w:p>
    <w:p w14:paraId="0EA73765" w14:textId="77777777" w:rsidR="008C2F22" w:rsidRPr="005018AF" w:rsidRDefault="008C2F22" w:rsidP="008C2F22">
      <w:pPr>
        <w:ind w:left="2880" w:hanging="1440"/>
        <w:rPr>
          <w:lang w:val="en-GB"/>
        </w:rPr>
      </w:pPr>
      <w:r>
        <w:rPr>
          <w:b/>
          <w:lang w:val="en-GB"/>
        </w:rPr>
        <w:t>time</w:t>
      </w:r>
      <w:r>
        <w:rPr>
          <w:b/>
          <w:lang w:val="en-GB"/>
        </w:rPr>
        <w:tab/>
      </w:r>
      <w:r>
        <w:rPr>
          <w:lang w:val="en-GB"/>
        </w:rPr>
        <w:t>timestamp</w:t>
      </w:r>
    </w:p>
    <w:p w14:paraId="4004D451" w14:textId="77777777" w:rsidR="008C2F22" w:rsidRDefault="008C2F22" w:rsidP="008C2F22">
      <w:pPr>
        <w:rPr>
          <w:lang w:val="en-GB"/>
        </w:rPr>
      </w:pPr>
    </w:p>
    <w:p w14:paraId="1451EADD" w14:textId="77777777" w:rsidR="008C2F22" w:rsidRDefault="008C2F22" w:rsidP="008C2F22">
      <w:pPr>
        <w:rPr>
          <w:lang w:val="en-GB"/>
        </w:rPr>
      </w:pPr>
      <w:r>
        <w:rPr>
          <w:lang w:val="en-GB"/>
        </w:rPr>
        <w:t>Similarly, duplicities in associated lines are reported</w:t>
      </w:r>
    </w:p>
    <w:p w14:paraId="25ABE60C" w14:textId="77777777" w:rsidR="008C2F22" w:rsidRDefault="008C2F22" w:rsidP="008C2F22">
      <w:pPr>
        <w:pStyle w:val="code"/>
      </w:pPr>
      <w:r w:rsidRPr="008E4BC7">
        <w:t xml:space="preserve">level=error msg="Line [2032 - (019)2032] associate to next User ID: [agent02, agent03, </w:t>
      </w:r>
      <w:r>
        <w:t>agent04</w:t>
      </w:r>
      <w:r w:rsidRPr="008E4BC7">
        <w:t>]" time="2020-04-28 20:14:35.118"</w:t>
      </w:r>
    </w:p>
    <w:p w14:paraId="4EA511F5" w14:textId="77777777" w:rsidR="008C2F22" w:rsidRDefault="008C2F22" w:rsidP="008C2F22">
      <w:pPr>
        <w:ind w:left="1440"/>
        <w:rPr>
          <w:lang w:val="en-GB"/>
        </w:rPr>
      </w:pPr>
      <w:r>
        <w:rPr>
          <w:lang w:val="en-GB"/>
        </w:rPr>
        <w:t>Provided information</w:t>
      </w:r>
    </w:p>
    <w:p w14:paraId="2DAEB54D" w14:textId="77777777" w:rsidR="008C2F22" w:rsidRDefault="008C2F22" w:rsidP="008C2F22">
      <w:pPr>
        <w:ind w:left="1440"/>
        <w:rPr>
          <w:lang w:val="en-GB"/>
        </w:rPr>
      </w:pPr>
      <w:r w:rsidRPr="005018AF">
        <w:rPr>
          <w:b/>
          <w:lang w:val="en-GB"/>
        </w:rPr>
        <w:t>Line</w:t>
      </w:r>
      <w:r>
        <w:rPr>
          <w:b/>
          <w:lang w:val="en-GB"/>
        </w:rPr>
        <w:tab/>
      </w:r>
      <w:r>
        <w:rPr>
          <w:b/>
          <w:lang w:val="en-GB"/>
        </w:rPr>
        <w:tab/>
      </w:r>
      <w:r>
        <w:rPr>
          <w:lang w:val="en-GB"/>
        </w:rPr>
        <w:t>Information which line is assigned to more multiple users in format  &lt;line – alerting_)name&gt;</w:t>
      </w:r>
    </w:p>
    <w:p w14:paraId="226E27E3" w14:textId="77777777" w:rsidR="008C2F22" w:rsidRDefault="008C2F22" w:rsidP="008C2F22">
      <w:pPr>
        <w:ind w:left="2880" w:hanging="1440"/>
        <w:rPr>
          <w:lang w:val="en-GB"/>
        </w:rPr>
      </w:pPr>
      <w:r>
        <w:rPr>
          <w:b/>
          <w:lang w:val="en-GB"/>
        </w:rPr>
        <w:t>User ID:</w:t>
      </w:r>
      <w:r>
        <w:rPr>
          <w:lang w:val="en-GB"/>
        </w:rPr>
        <w:tab/>
        <w:t>List of user IDs associated with this line</w:t>
      </w:r>
    </w:p>
    <w:p w14:paraId="76FCEBEE" w14:textId="77777777" w:rsidR="008C2F22" w:rsidRPr="005018AF" w:rsidRDefault="008C2F22" w:rsidP="008C2F22">
      <w:pPr>
        <w:ind w:left="2880" w:hanging="1440"/>
        <w:rPr>
          <w:lang w:val="en-GB"/>
        </w:rPr>
      </w:pPr>
      <w:r>
        <w:rPr>
          <w:b/>
          <w:lang w:val="en-GB"/>
        </w:rPr>
        <w:t>time</w:t>
      </w:r>
      <w:r>
        <w:rPr>
          <w:b/>
          <w:lang w:val="en-GB"/>
        </w:rPr>
        <w:tab/>
      </w:r>
      <w:r>
        <w:rPr>
          <w:lang w:val="en-GB"/>
        </w:rPr>
        <w:t>timestamp</w:t>
      </w:r>
    </w:p>
    <w:p w14:paraId="5FF3F9B4" w14:textId="77777777" w:rsidR="008C2F22" w:rsidRDefault="008C2F22" w:rsidP="008C2F22">
      <w:pPr>
        <w:rPr>
          <w:lang w:val="en-GB"/>
        </w:rPr>
      </w:pPr>
    </w:p>
    <w:p w14:paraId="2DBF4C21" w14:textId="77777777" w:rsidR="008C2F22" w:rsidRDefault="008C2F22" w:rsidP="008C2F22">
      <w:pPr>
        <w:rPr>
          <w:lang w:val="en-GB"/>
        </w:rPr>
      </w:pPr>
      <w:r>
        <w:rPr>
          <w:lang w:val="en-GB"/>
        </w:rPr>
        <w:t>The zqm-axl-importer tool generates all combinations of users, lines and devices and removes the duplicities. Unique rows are written to the DB</w:t>
      </w:r>
    </w:p>
    <w:p w14:paraId="1ED84A62" w14:textId="77777777" w:rsidR="008C2F22" w:rsidRPr="008E4BC7" w:rsidRDefault="008C2F22" w:rsidP="008C2F22">
      <w:pPr>
        <w:pStyle w:val="code"/>
      </w:pPr>
      <w:r w:rsidRPr="008E4BC7">
        <w:t>level=info msg="From source AXL table remove 114 rows" removedRows=114 time="2020-04-28 20:14:35.118"</w:t>
      </w:r>
    </w:p>
    <w:p w14:paraId="6AAA5483" w14:textId="77777777" w:rsidR="008C2F22" w:rsidRDefault="008C2F22" w:rsidP="008C2F22">
      <w:pPr>
        <w:pStyle w:val="code"/>
      </w:pPr>
      <w:r w:rsidRPr="008E4BC7">
        <w:t>level=info msg="From source AXL table prepare 27 valid rows" time="2020-04-28 20:14:35.118" validRows=27</w:t>
      </w:r>
    </w:p>
    <w:p w14:paraId="2379074C" w14:textId="77777777" w:rsidR="008C2F22" w:rsidRDefault="008C2F22" w:rsidP="008C2F22">
      <w:pPr>
        <w:rPr>
          <w:lang w:val="en-GB"/>
        </w:rPr>
      </w:pPr>
    </w:p>
    <w:p w14:paraId="7519C30D" w14:textId="77777777" w:rsidR="008C2F22" w:rsidRDefault="008C2F22" w:rsidP="008C2F22">
      <w:pPr>
        <w:rPr>
          <w:lang w:val="en-GB"/>
        </w:rPr>
      </w:pPr>
      <w:r>
        <w:rPr>
          <w:lang w:val="en-GB"/>
        </w:rPr>
        <w:lastRenderedPageBreak/>
        <w:t xml:space="preserve">Valid rows are written to the ZOOM DB (table axl_data.axl_users) </w:t>
      </w:r>
    </w:p>
    <w:p w14:paraId="785CBEC2" w14:textId="77777777" w:rsidR="008C2F22" w:rsidRDefault="008C2F22" w:rsidP="008C2F22">
      <w:pPr>
        <w:pStyle w:val="code"/>
      </w:pPr>
      <w:r w:rsidRPr="00157B82">
        <w:t>level=info msg="Success update AXL source table" time="2020-04-28 20:14:35.147"</w:t>
      </w:r>
    </w:p>
    <w:p w14:paraId="190F0E31" w14:textId="77777777" w:rsidR="008C2F22" w:rsidRDefault="008C2F22" w:rsidP="008C2F22">
      <w:pPr>
        <w:rPr>
          <w:lang w:val="en-GB"/>
        </w:rPr>
      </w:pPr>
    </w:p>
    <w:p w14:paraId="71A02F10" w14:textId="77777777" w:rsidR="008C2F22" w:rsidRDefault="008C2F22" w:rsidP="008C2F22">
      <w:pPr>
        <w:rPr>
          <w:lang w:val="en-GB"/>
        </w:rPr>
      </w:pPr>
      <w:r>
        <w:rPr>
          <w:lang w:val="en-GB"/>
        </w:rPr>
        <w:t>The import into zqm-axl-importer tables is followed by the update of users in the ZOOM Quality Management</w:t>
      </w:r>
    </w:p>
    <w:p w14:paraId="293A5AAC" w14:textId="77777777" w:rsidR="008C2F22" w:rsidRDefault="008C2F22" w:rsidP="008C2F22">
      <w:pPr>
        <w:pStyle w:val="code"/>
      </w:pPr>
      <w:r w:rsidRPr="00157B82">
        <w:t>level=info msg="now update prepare 27 rows" rows=27 time="2020-04-28 20:14:35.147"</w:t>
      </w:r>
    </w:p>
    <w:p w14:paraId="3EB534A7" w14:textId="77777777" w:rsidR="008C2F22" w:rsidRDefault="008C2F22" w:rsidP="008C2F22">
      <w:pPr>
        <w:pStyle w:val="code"/>
      </w:pPr>
      <w:r w:rsidRPr="008E4BC7">
        <w:t>command=connectUpdateQm level=info msg="Success update QM users" time="2020-04-28 20:14:35.148"</w:t>
      </w:r>
    </w:p>
    <w:p w14:paraId="48B1BF09" w14:textId="77777777" w:rsidR="008C2F22" w:rsidRDefault="008C2F22" w:rsidP="008C2F22">
      <w:pPr>
        <w:ind w:firstLine="720"/>
      </w:pPr>
      <w:r>
        <w:t>Provided information</w:t>
      </w:r>
    </w:p>
    <w:p w14:paraId="65FAAA56" w14:textId="77777777" w:rsidR="008C2F22" w:rsidRDefault="008C2F22" w:rsidP="008C2F22">
      <w:pPr>
        <w:ind w:left="720" w:firstLine="720"/>
      </w:pPr>
      <w:r w:rsidRPr="00995817">
        <w:rPr>
          <w:b/>
        </w:rPr>
        <w:t>msg</w:t>
      </w:r>
      <w:r>
        <w:t>:</w:t>
      </w:r>
      <w:r>
        <w:tab/>
      </w:r>
      <w:r w:rsidRPr="008E4BC7">
        <w:t>Success update QM users</w:t>
      </w:r>
      <w:r>
        <w:t xml:space="preserve"> </w:t>
      </w:r>
    </w:p>
    <w:p w14:paraId="5C659EED" w14:textId="77777777" w:rsidR="008C2F22" w:rsidRDefault="008C2F22" w:rsidP="008C2F22">
      <w:pPr>
        <w:ind w:left="1440" w:firstLine="720"/>
      </w:pPr>
      <w:r>
        <w:t xml:space="preserve">Executing of DB update with return value </w:t>
      </w:r>
      <w:r w:rsidRPr="00157B82">
        <w:t>succ</w:t>
      </w:r>
      <w:r>
        <w:t>eeded</w:t>
      </w:r>
      <w:r w:rsidRPr="00157B82">
        <w:t>.</w:t>
      </w:r>
      <w:r>
        <w:t xml:space="preserve"> </w:t>
      </w:r>
    </w:p>
    <w:p w14:paraId="418EC356" w14:textId="77777777" w:rsidR="008C2F22" w:rsidRDefault="008C2F22" w:rsidP="008C2F22"/>
    <w:p w14:paraId="1CE8A0E5" w14:textId="77777777" w:rsidR="008C2F22" w:rsidRDefault="008C2F22" w:rsidP="008C2F22">
      <w:r>
        <w:t>The information is followed by the report.</w:t>
      </w:r>
    </w:p>
    <w:p w14:paraId="23714530" w14:textId="77777777" w:rsidR="008C2F22" w:rsidRPr="008E4BC7" w:rsidRDefault="008C2F22" w:rsidP="008C2F22">
      <w:pPr>
        <w:pStyle w:val="code"/>
      </w:pPr>
      <w:r w:rsidRPr="008E4BC7">
        <w:t>level=info msg="Use parameters for insert" operation=PARAM parameter="Group: _</w:t>
      </w:r>
      <w:r>
        <w:t>CUCM_imported</w:t>
      </w:r>
      <w:r w:rsidRPr="008E4BC7">
        <w:t>" time="2020-04-28 20:14:35.168"</w:t>
      </w:r>
    </w:p>
    <w:p w14:paraId="4B780DAA" w14:textId="77777777" w:rsidR="008C2F22" w:rsidRDefault="008C2F22" w:rsidP="008C2F22">
      <w:pPr>
        <w:pStyle w:val="code"/>
      </w:pPr>
      <w:r w:rsidRPr="008E4BC7">
        <w:t xml:space="preserve">level=info msg="Use parameters for insert" operation=PARAM parameter="Role: </w:t>
      </w:r>
      <w:r>
        <w:t>Agent</w:t>
      </w:r>
      <w:r w:rsidRPr="008E4BC7">
        <w:t>" time="2020-04-28 20:14:35.168"</w:t>
      </w:r>
    </w:p>
    <w:p w14:paraId="57B11AAF" w14:textId="77777777" w:rsidR="008C2F22" w:rsidRDefault="008C2F22" w:rsidP="008C2F22">
      <w:pPr>
        <w:rPr>
          <w:lang w:val="en-GB"/>
        </w:rPr>
      </w:pPr>
      <w:r>
        <w:rPr>
          <w:lang w:val="en-GB"/>
        </w:rPr>
        <w:t xml:space="preserve">Report from DB command for update users in the ZOOM Quality Management database. User group is reported under </w:t>
      </w:r>
      <w:r w:rsidRPr="00157B82">
        <w:rPr>
          <w:b/>
          <w:lang w:val="en-GB"/>
        </w:rPr>
        <w:t>Group</w:t>
      </w:r>
      <w:r>
        <w:rPr>
          <w:lang w:val="en-GB"/>
        </w:rPr>
        <w:t xml:space="preserve"> parameter and user role is reported in the </w:t>
      </w:r>
      <w:r w:rsidRPr="00157B82">
        <w:rPr>
          <w:b/>
          <w:lang w:val="en-GB"/>
        </w:rPr>
        <w:t>Role</w:t>
      </w:r>
      <w:r>
        <w:rPr>
          <w:lang w:val="en-GB"/>
        </w:rPr>
        <w:t xml:space="preserve"> parameter.</w:t>
      </w:r>
    </w:p>
    <w:p w14:paraId="405982F1" w14:textId="77777777" w:rsidR="008C2F22" w:rsidRPr="00157B82" w:rsidRDefault="008C2F22" w:rsidP="008C2F22">
      <w:pPr>
        <w:rPr>
          <w:lang w:val="en-GB"/>
        </w:rPr>
      </w:pPr>
    </w:p>
    <w:p w14:paraId="45012973" w14:textId="77777777" w:rsidR="008C2F22" w:rsidRPr="00157B82" w:rsidRDefault="008C2F22" w:rsidP="008C2F22">
      <w:pPr>
        <w:pStyle w:val="code"/>
      </w:pPr>
      <w:r w:rsidRPr="00157B82">
        <w:t>level=info msg="Add new user to QM" operation=ADD time="2020-04-28 20:14:35.168" user=agent01</w:t>
      </w:r>
    </w:p>
    <w:p w14:paraId="589FE8B5" w14:textId="77777777" w:rsidR="008C2F22" w:rsidRPr="00157B82" w:rsidRDefault="008C2F22" w:rsidP="008C2F22">
      <w:pPr>
        <w:pStyle w:val="code"/>
      </w:pPr>
      <w:r w:rsidRPr="00157B82">
        <w:t>level=info msg="Add new user to QM" operation=ADD time="2020-04-28 20:14:35.169" user=agent10</w:t>
      </w:r>
    </w:p>
    <w:p w14:paraId="09AF4FFC" w14:textId="77777777" w:rsidR="008C2F22" w:rsidRDefault="008C2F22" w:rsidP="008C2F22">
      <w:pPr>
        <w:pStyle w:val="code"/>
      </w:pPr>
      <w:r w:rsidRPr="00157B82">
        <w:t>level=info msg="Add new user to QM" operation=ADD time="2020-04-28 20:14:35.169" user=agent09</w:t>
      </w:r>
    </w:p>
    <w:p w14:paraId="259C1D10" w14:textId="77777777" w:rsidR="008C2F22" w:rsidRDefault="008C2F22" w:rsidP="008C2F22">
      <w:pPr>
        <w:rPr>
          <w:lang w:val="en-GB"/>
        </w:rPr>
      </w:pPr>
      <w:r>
        <w:rPr>
          <w:lang w:val="en-GB"/>
        </w:rPr>
        <w:t>Adding users into the ZOOM Quality management DB. The operation can have following values:</w:t>
      </w:r>
    </w:p>
    <w:p w14:paraId="7113B039" w14:textId="77777777" w:rsidR="008C2F22" w:rsidRDefault="008C2F22" w:rsidP="008C2F22">
      <w:r>
        <w:rPr>
          <w:lang w:val="en-GB"/>
        </w:rPr>
        <w:tab/>
      </w:r>
      <w:r>
        <w:rPr>
          <w:lang w:val="en-GB"/>
        </w:rPr>
        <w:tab/>
      </w:r>
      <w:r w:rsidRPr="00157B82">
        <w:t>operation=ADD</w:t>
      </w:r>
      <w:r>
        <w:tab/>
      </w:r>
      <w:r>
        <w:tab/>
        <w:t>adding user into the QM DB</w:t>
      </w:r>
    </w:p>
    <w:p w14:paraId="1B5C6A81" w14:textId="77777777" w:rsidR="008C2F22" w:rsidRDefault="008C2F22" w:rsidP="008C2F22">
      <w:r>
        <w:rPr>
          <w:lang w:val="en-GB"/>
        </w:rPr>
        <w:tab/>
      </w:r>
      <w:r>
        <w:rPr>
          <w:lang w:val="en-GB"/>
        </w:rPr>
        <w:tab/>
      </w:r>
      <w:r w:rsidRPr="00157B82">
        <w:t>operation=</w:t>
      </w:r>
      <w:r>
        <w:t>UPDATE</w:t>
      </w:r>
      <w:r>
        <w:tab/>
        <w:t>updating the user account in the QM DB</w:t>
      </w:r>
    </w:p>
    <w:p w14:paraId="436E8AA4" w14:textId="77777777" w:rsidR="008C2F22" w:rsidRDefault="008C2F22" w:rsidP="008C2F22">
      <w:pPr>
        <w:rPr>
          <w:lang w:val="en-GB"/>
        </w:rPr>
      </w:pPr>
      <w:r>
        <w:rPr>
          <w:lang w:val="en-GB"/>
        </w:rPr>
        <w:tab/>
      </w:r>
      <w:r>
        <w:rPr>
          <w:lang w:val="en-GB"/>
        </w:rPr>
        <w:tab/>
      </w:r>
      <w:r w:rsidRPr="00157B82">
        <w:t>operation=</w:t>
      </w:r>
      <w:r>
        <w:t>DELETE</w:t>
      </w:r>
      <w:r>
        <w:tab/>
        <w:t>marking the user DELETED in the QM DB</w:t>
      </w:r>
    </w:p>
    <w:p w14:paraId="02C97CC4" w14:textId="77777777" w:rsidR="008C2F22" w:rsidRPr="00242EB9" w:rsidRDefault="008C2F22" w:rsidP="008C2F22">
      <w:pPr>
        <w:pStyle w:val="Heading3"/>
        <w:numPr>
          <w:ilvl w:val="2"/>
          <w:numId w:val="1"/>
        </w:numPr>
        <w:rPr>
          <w:lang w:val="en-GB"/>
        </w:rPr>
      </w:pPr>
      <w:bookmarkStart w:id="54" w:name="_Toc41304717"/>
      <w:bookmarkStart w:id="55" w:name="_Toc43897018"/>
      <w:r w:rsidRPr="00242EB9">
        <w:rPr>
          <w:lang w:val="en-GB"/>
        </w:rPr>
        <w:t>Error messages</w:t>
      </w:r>
      <w:bookmarkEnd w:id="54"/>
      <w:bookmarkEnd w:id="55"/>
    </w:p>
    <w:p w14:paraId="06C40DC0" w14:textId="77777777" w:rsidR="008C2F22" w:rsidRDefault="008C2F22" w:rsidP="008C2F22">
      <w:pPr>
        <w:rPr>
          <w:lang w:val="en-GB"/>
        </w:rPr>
      </w:pPr>
      <w:r>
        <w:rPr>
          <w:lang w:val="en-GB"/>
        </w:rPr>
        <w:t>In case the ZOOM DB is not initialized properly, the axlUser may be missing in the DB. In such case the update cannot proceed and following error message can be found:</w:t>
      </w:r>
    </w:p>
    <w:p w14:paraId="2A50281D" w14:textId="77777777" w:rsidR="008C2F22" w:rsidRDefault="008C2F22" w:rsidP="008C2F22">
      <w:pPr>
        <w:pStyle w:val="code"/>
        <w:pBdr>
          <w:left w:val="single" w:sz="4" w:space="0" w:color="auto"/>
        </w:pBdr>
      </w:pPr>
      <w:r w:rsidRPr="00827E7C">
        <w:t>level=error msg="problem connect to DB. failed to connect to `host=localhost user=axluser database=callrec`: server error (FATAL: role \"axluser\" does not exist (SQLSTATE 28000))" time="2020-04-28 10:02:42.555"</w:t>
      </w:r>
    </w:p>
    <w:p w14:paraId="601FB531" w14:textId="77777777" w:rsidR="008C2F22" w:rsidRDefault="008C2F22" w:rsidP="008C2F22">
      <w:pPr>
        <w:rPr>
          <w:lang w:val="en-GB"/>
        </w:rPr>
      </w:pPr>
      <w:r>
        <w:rPr>
          <w:lang w:val="en-GB"/>
        </w:rPr>
        <w:t>Database is not initialized correctly, the database user is missing in the DB.</w:t>
      </w:r>
    </w:p>
    <w:p w14:paraId="3B77137F" w14:textId="77777777" w:rsidR="008C2F22" w:rsidRDefault="008C2F22" w:rsidP="008C2F22">
      <w:pPr>
        <w:rPr>
          <w:lang w:val="en-GB"/>
        </w:rPr>
      </w:pPr>
      <w:r>
        <w:rPr>
          <w:lang w:val="en-GB"/>
        </w:rPr>
        <w:lastRenderedPageBreak/>
        <w:t>The process of user import / update into the ZOOM QM is finished, the procedure is followed by the reload of ZOOM QM caches by supporting tool.</w:t>
      </w:r>
    </w:p>
    <w:p w14:paraId="6233C680" w14:textId="77777777" w:rsidR="008C2F22" w:rsidRDefault="008C2F22" w:rsidP="008C2F22">
      <w:pPr>
        <w:pStyle w:val="code"/>
      </w:pPr>
      <w:r w:rsidRPr="00D33074">
        <w:t>level=info msg="success clear cache" process="Clear cache" time</w:t>
      </w:r>
      <w:r w:rsidRPr="003B61EB">
        <w:t>="2020-04-28 20:1</w:t>
      </w:r>
      <w:r>
        <w:t>0</w:t>
      </w:r>
      <w:r w:rsidRPr="003B61EB">
        <w:t>:35.</w:t>
      </w:r>
      <w:r>
        <w:t>7</w:t>
      </w:r>
      <w:r w:rsidRPr="003B61EB">
        <w:t>26</w:t>
      </w:r>
      <w:r w:rsidRPr="00D33074">
        <w:t>"</w:t>
      </w:r>
    </w:p>
    <w:p w14:paraId="775314C2" w14:textId="77777777" w:rsidR="008C2F22" w:rsidRDefault="008C2F22" w:rsidP="008C2F22"/>
    <w:p w14:paraId="495044C5" w14:textId="77777777" w:rsidR="008C2F22" w:rsidRDefault="008C2F22" w:rsidP="008C2F22">
      <w:r>
        <w:t>Error message reporting the ZOOM Quality Management cache was not cleaned up. The reason may be the web UI was not configured properly for jmx console or the web-ui is not running.</w:t>
      </w:r>
    </w:p>
    <w:p w14:paraId="276B21CB" w14:textId="77777777" w:rsidR="008C2F22" w:rsidRDefault="008C2F22" w:rsidP="008C2F22">
      <w:pPr>
        <w:pStyle w:val="code"/>
      </w:pPr>
      <w:r w:rsidRPr="003B61EB">
        <w:t>error="exit status 1" level=error msg="cache clean command ends with error exit status 1" process="Clear cache" time="2020-04-28 20:14:35.926"</w:t>
      </w:r>
    </w:p>
    <w:p w14:paraId="53FC359F" w14:textId="77777777" w:rsidR="008C2F22" w:rsidRDefault="008C2F22" w:rsidP="008C2F22">
      <w:pPr>
        <w:rPr>
          <w:lang w:val="en-GB"/>
        </w:rPr>
      </w:pPr>
    </w:p>
    <w:p w14:paraId="0DA1FC8A" w14:textId="77777777" w:rsidR="008C2F22" w:rsidRDefault="008C2F22" w:rsidP="008C2F22">
      <w:pPr>
        <w:rPr>
          <w:lang w:val="en-GB"/>
        </w:rPr>
      </w:pPr>
      <w:r>
        <w:rPr>
          <w:lang w:val="en-GB"/>
        </w:rPr>
        <w:t>When AXL user privileges are no set correctly, the zam-axl-tool may fail to connect to the CUCM. The error log may look in the following way:</w:t>
      </w:r>
    </w:p>
    <w:p w14:paraId="1A620391" w14:textId="77777777" w:rsidR="008C2F22" w:rsidRDefault="008C2F22" w:rsidP="008C2F22">
      <w:pPr>
        <w:pStyle w:val="code"/>
      </w:pPr>
      <w:r w:rsidRPr="00DC5E48">
        <w:t>ApplicationName="ZQM AXL Importer 2.0.2" Arch=amd64 CPUs=2 RuntimeVersion=go1.14 level=info msg="Application Initializing" time="2020-05-25 12:05:21.188"</w:t>
      </w:r>
      <w:r w:rsidRPr="00DC5E48">
        <w:br/>
        <w:t>id=tBMXXvEFCN error="&lt;nil&gt;" level=error msg="not support DB version." server=</w:t>
      </w:r>
      <w:r>
        <w:t>cucm-lab.testenvironment.com</w:t>
      </w:r>
    </w:p>
    <w:p w14:paraId="3D2F8574" w14:textId="77777777" w:rsidR="008C2F22" w:rsidRPr="00DC5E48" w:rsidRDefault="008C2F22" w:rsidP="008C2F22">
      <w:pPr>
        <w:pStyle w:val="code"/>
      </w:pPr>
      <w:r w:rsidRPr="00DC5E48">
        <w:t> time="2020-05-25 12:05:21.478"</w:t>
      </w:r>
      <w:r w:rsidRPr="00DC5E48">
        <w:br/>
        <w:t xml:space="preserve">id=tBMXXvEFCN AxlUser=qmsasimporter level=info msg="login to server is valid true" server= </w:t>
      </w:r>
      <w:r>
        <w:t>cucm-lab.testenvironment.com</w:t>
      </w:r>
      <w:r w:rsidRPr="00DC5E48">
        <w:t> time="2020-05-25 12:05:21.478"</w:t>
      </w:r>
      <w:r w:rsidRPr="00DC5E48">
        <w:br/>
        <w:t xml:space="preserve">id=tBMXXvEFCN error="&lt;nil&gt;" level=error msg="not support DB version." server= </w:t>
      </w:r>
      <w:r>
        <w:t>cucm-lab.testenvironment.com</w:t>
      </w:r>
      <w:r w:rsidRPr="00DC5E48">
        <w:t> time="2020-05-25 12:05:21.478"</w:t>
      </w:r>
      <w:r w:rsidRPr="00DC5E48">
        <w:br/>
        <w:t>level=error msg="problem with AXL connection or DB version not supported" time="2020-05-25 12:05:21.478"</w:t>
      </w:r>
    </w:p>
    <w:p w14:paraId="631F7A52" w14:textId="77777777" w:rsidR="008C2F22" w:rsidRDefault="008C2F22" w:rsidP="008C2F22">
      <w:pPr>
        <w:ind w:firstLine="720"/>
      </w:pPr>
      <w:r>
        <w:t>Provided information:</w:t>
      </w:r>
    </w:p>
    <w:p w14:paraId="49A48B0F" w14:textId="77777777" w:rsidR="008C2F22" w:rsidRDefault="008C2F22" w:rsidP="008C2F22">
      <w:pPr>
        <w:ind w:firstLine="720"/>
      </w:pPr>
      <w:r>
        <w:rPr>
          <w:lang w:val="en-GB"/>
        </w:rPr>
        <w:tab/>
      </w:r>
      <w:r>
        <w:rPr>
          <w:lang w:val="en-GB"/>
        </w:rPr>
        <w:tab/>
        <w:t xml:space="preserve">Info. </w:t>
      </w:r>
      <w:r>
        <w:t>m</w:t>
      </w:r>
      <w:r w:rsidRPr="00DC5E48">
        <w:t>sg</w:t>
      </w:r>
      <w:r>
        <w:tab/>
      </w:r>
      <w:r>
        <w:tab/>
      </w:r>
      <w:r w:rsidRPr="00DC5E48">
        <w:t>login to server is valid true</w:t>
      </w:r>
    </w:p>
    <w:p w14:paraId="48778E2C" w14:textId="77777777" w:rsidR="008C2F22" w:rsidRDefault="008C2F22" w:rsidP="008C2F22">
      <w:pPr>
        <w:ind w:firstLine="720"/>
        <w:rPr>
          <w:lang w:val="en-GB"/>
        </w:rPr>
      </w:pPr>
      <w:r>
        <w:rPr>
          <w:lang w:val="en-GB"/>
        </w:rPr>
        <w:tab/>
      </w:r>
      <w:r>
        <w:rPr>
          <w:lang w:val="en-GB"/>
        </w:rPr>
        <w:tab/>
      </w:r>
      <w:r>
        <w:rPr>
          <w:lang w:val="en-GB"/>
        </w:rPr>
        <w:tab/>
      </w:r>
      <w:r>
        <w:rPr>
          <w:lang w:val="en-GB"/>
        </w:rPr>
        <w:tab/>
      </w:r>
      <w:r>
        <w:rPr>
          <w:lang w:val="en-GB"/>
        </w:rPr>
        <w:tab/>
        <w:t xml:space="preserve"> - The credentials are correct</w:t>
      </w:r>
    </w:p>
    <w:p w14:paraId="2D961204" w14:textId="77777777" w:rsidR="008C2F22" w:rsidRDefault="008C2F22" w:rsidP="008C2F22">
      <w:pPr>
        <w:ind w:firstLine="720"/>
        <w:rPr>
          <w:lang w:val="en-GB"/>
        </w:rPr>
      </w:pPr>
      <w:r>
        <w:rPr>
          <w:lang w:val="en-GB"/>
        </w:rPr>
        <w:tab/>
      </w:r>
      <w:r>
        <w:rPr>
          <w:lang w:val="en-GB"/>
        </w:rPr>
        <w:tab/>
      </w:r>
      <w:r>
        <w:rPr>
          <w:lang w:val="en-GB"/>
        </w:rPr>
        <w:tab/>
      </w:r>
      <w:r>
        <w:rPr>
          <w:lang w:val="en-GB"/>
        </w:rPr>
        <w:tab/>
      </w:r>
      <w:r>
        <w:rPr>
          <w:lang w:val="en-GB"/>
        </w:rPr>
        <w:tab/>
        <w:t xml:space="preserve">- username used for login was: </w:t>
      </w:r>
      <w:r w:rsidRPr="00DC5E48">
        <w:t>AxlUser</w:t>
      </w:r>
      <w:r>
        <w:t>=</w:t>
      </w:r>
      <w:r w:rsidRPr="00DC5E48">
        <w:t xml:space="preserve"> qmsasimporter</w:t>
      </w:r>
    </w:p>
    <w:p w14:paraId="713DE9BC" w14:textId="77777777" w:rsidR="008C2F22" w:rsidRDefault="008C2F22" w:rsidP="008C2F22">
      <w:r>
        <w:rPr>
          <w:lang w:val="en-GB"/>
        </w:rPr>
        <w:tab/>
      </w:r>
      <w:r>
        <w:rPr>
          <w:lang w:val="en-GB"/>
        </w:rPr>
        <w:tab/>
      </w:r>
      <w:r>
        <w:rPr>
          <w:lang w:val="en-GB"/>
        </w:rPr>
        <w:tab/>
        <w:t>error.msg</w:t>
      </w:r>
      <w:r>
        <w:rPr>
          <w:lang w:val="en-GB"/>
        </w:rPr>
        <w:tab/>
      </w:r>
      <w:r>
        <w:rPr>
          <w:lang w:val="en-GB"/>
        </w:rPr>
        <w:tab/>
      </w:r>
      <w:r w:rsidRPr="00DC5E48">
        <w:t>not support DB version</w:t>
      </w:r>
    </w:p>
    <w:p w14:paraId="6F3CB9AB" w14:textId="77777777" w:rsidR="008C2F22" w:rsidRDefault="008C2F22" w:rsidP="008C2F22">
      <w:pPr>
        <w:rPr>
          <w:lang w:val="en-GB"/>
        </w:rPr>
      </w:pPr>
      <w:r>
        <w:rPr>
          <w:lang w:val="en-GB"/>
        </w:rPr>
        <w:tab/>
      </w:r>
      <w:r>
        <w:rPr>
          <w:lang w:val="en-GB"/>
        </w:rPr>
        <w:tab/>
      </w:r>
      <w:r>
        <w:rPr>
          <w:lang w:val="en-GB"/>
        </w:rPr>
        <w:tab/>
      </w:r>
      <w:r>
        <w:rPr>
          <w:lang w:val="en-GB"/>
        </w:rPr>
        <w:tab/>
      </w:r>
      <w:r>
        <w:rPr>
          <w:lang w:val="en-GB"/>
        </w:rPr>
        <w:tab/>
      </w:r>
      <w:r>
        <w:rPr>
          <w:lang w:val="en-GB"/>
        </w:rPr>
        <w:tab/>
        <w:t xml:space="preserve"> - &lt;nil&gt; - the message could not be read</w:t>
      </w:r>
    </w:p>
    <w:p w14:paraId="07ABD660" w14:textId="77777777" w:rsidR="008C2F22" w:rsidRDefault="008C2F22" w:rsidP="008C2F22">
      <w:pPr>
        <w:ind w:left="4320"/>
      </w:pPr>
      <w:r>
        <w:rPr>
          <w:lang w:val="en-GB"/>
        </w:rPr>
        <w:t xml:space="preserve">- </w:t>
      </w:r>
      <w:r w:rsidRPr="00DC5E48">
        <w:t>server</w:t>
      </w:r>
      <w:r>
        <w:t xml:space="preserve"> </w:t>
      </w:r>
      <w:r w:rsidRPr="00DC5E48">
        <w:t>=</w:t>
      </w:r>
      <w:r>
        <w:t>cucm-lab.testenvironment.com – hostname of  the server the tools tries to connect to</w:t>
      </w:r>
    </w:p>
    <w:p w14:paraId="664BE116" w14:textId="77777777" w:rsidR="008C2F22" w:rsidRDefault="008C2F22" w:rsidP="008C2F22">
      <w:pPr>
        <w:rPr>
          <w:lang w:val="en-GB"/>
        </w:rPr>
      </w:pPr>
    </w:p>
    <w:p w14:paraId="0806FC63" w14:textId="77777777" w:rsidR="008C2F22" w:rsidRDefault="008C2F22" w:rsidP="008C2F22">
      <w:pPr>
        <w:widowControl/>
        <w:spacing w:before="0" w:after="160" w:line="259" w:lineRule="auto"/>
        <w:rPr>
          <w:rFonts w:eastAsiaTheme="majorEastAsia" w:cstheme="majorBidi"/>
          <w:b/>
          <w:bCs/>
          <w:color w:val="5B9BD5" w:themeColor="accent1"/>
          <w:sz w:val="26"/>
          <w:szCs w:val="28"/>
          <w:lang w:val="en-GB"/>
        </w:rPr>
      </w:pPr>
      <w:r>
        <w:rPr>
          <w:lang w:val="en-GB"/>
        </w:rPr>
        <w:br w:type="page"/>
      </w:r>
    </w:p>
    <w:p w14:paraId="0F0D0AF4" w14:textId="77777777" w:rsidR="008C2F22" w:rsidRPr="00BE04A9" w:rsidRDefault="008C2F22" w:rsidP="008C2F22">
      <w:pPr>
        <w:pStyle w:val="Heading2"/>
        <w:numPr>
          <w:ilvl w:val="1"/>
          <w:numId w:val="1"/>
        </w:numPr>
        <w:rPr>
          <w:lang w:val="en-GB"/>
        </w:rPr>
      </w:pPr>
      <w:bookmarkStart w:id="56" w:name="_Toc41304718"/>
      <w:bookmarkStart w:id="57" w:name="_Toc43897019"/>
      <w:r w:rsidRPr="00BE04A9">
        <w:rPr>
          <w:lang w:val="en-GB"/>
        </w:rPr>
        <w:lastRenderedPageBreak/>
        <w:t>Verification of config file validity</w:t>
      </w:r>
      <w:bookmarkEnd w:id="56"/>
      <w:bookmarkEnd w:id="57"/>
    </w:p>
    <w:p w14:paraId="0269F3D5" w14:textId="77777777" w:rsidR="008C2F22" w:rsidRDefault="008C2F22" w:rsidP="008C2F22">
      <w:r>
        <w:t>Besides running the zqm-axl-importer tool as a service it is possible to run it as a one-shot. Using the “-h” parameter provides help</w:t>
      </w:r>
    </w:p>
    <w:p w14:paraId="35BBE6E8" w14:textId="77777777" w:rsidR="008C2F22" w:rsidRDefault="008C2F22" w:rsidP="008C2F22">
      <w:pPr>
        <w:pStyle w:val="code"/>
      </w:pPr>
      <w:r>
        <w:t>[root@sascr036 ~]# /opt/zqm-axl/zqm-axl-importer -h</w:t>
      </w:r>
    </w:p>
    <w:p w14:paraId="0496126D" w14:textId="77777777" w:rsidR="008C2F22" w:rsidRDefault="008C2F22" w:rsidP="008C2F22">
      <w:pPr>
        <w:pStyle w:val="code"/>
      </w:pPr>
      <w:r>
        <w:t>usage: zqm-axl-importer [&lt;flags&gt;]</w:t>
      </w:r>
    </w:p>
    <w:p w14:paraId="0C4D964C" w14:textId="77777777" w:rsidR="008C2F22" w:rsidRDefault="008C2F22" w:rsidP="008C2F22">
      <w:pPr>
        <w:pStyle w:val="code"/>
      </w:pPr>
    </w:p>
    <w:p w14:paraId="178BAC04" w14:textId="77777777" w:rsidR="008C2F22" w:rsidRDefault="008C2F22" w:rsidP="008C2F22">
      <w:pPr>
        <w:pStyle w:val="code"/>
      </w:pPr>
      <w:r>
        <w:t>Flags:</w:t>
      </w:r>
    </w:p>
    <w:p w14:paraId="6452D717" w14:textId="77777777" w:rsidR="008C2F22" w:rsidRDefault="008C2F22" w:rsidP="008C2F22">
      <w:pPr>
        <w:pStyle w:val="code"/>
      </w:pPr>
      <w:r>
        <w:t xml:space="preserve">  -h, --help            Show context-sensitive help (also try --help-long and --help-man).</w:t>
      </w:r>
    </w:p>
    <w:p w14:paraId="59126BB0" w14:textId="77777777" w:rsidR="008C2F22" w:rsidRDefault="008C2F22" w:rsidP="008C2F22">
      <w:pPr>
        <w:pStyle w:val="code"/>
      </w:pPr>
      <w:r>
        <w:t xml:space="preserve">      --show            Show actual configuration and ends</w:t>
      </w:r>
    </w:p>
    <w:p w14:paraId="32BA3314" w14:textId="77777777" w:rsidR="008C2F22" w:rsidRDefault="008C2F22" w:rsidP="008C2F22">
      <w:pPr>
        <w:pStyle w:val="code"/>
      </w:pPr>
      <w:r>
        <w:t xml:space="preserve">      --config=cfg.yml  Configuration file default is "server.yml".</w:t>
      </w:r>
    </w:p>
    <w:p w14:paraId="2C464E93" w14:textId="77777777" w:rsidR="008C2F22" w:rsidRDefault="008C2F22" w:rsidP="008C2F22">
      <w:pPr>
        <w:pStyle w:val="code"/>
      </w:pPr>
      <w:r>
        <w:t xml:space="preserve">      --cli             Run only once and ends</w:t>
      </w:r>
    </w:p>
    <w:p w14:paraId="20411BBF" w14:textId="77777777" w:rsidR="008C2F22" w:rsidRDefault="008C2F22" w:rsidP="008C2F22">
      <w:pPr>
        <w:pStyle w:val="code"/>
      </w:pPr>
      <w:r>
        <w:t xml:space="preserve">      --version         Show application version.</w:t>
      </w:r>
    </w:p>
    <w:p w14:paraId="7CD226A8" w14:textId="77777777" w:rsidR="008C2F22" w:rsidRDefault="008C2F22" w:rsidP="008C2F22"/>
    <w:p w14:paraId="2521E4AF" w14:textId="77777777" w:rsidR="008C2F22" w:rsidRDefault="008C2F22" w:rsidP="008C2F22">
      <w:r>
        <w:t>To see, whether the configuration file was correctly loaded use following command:</w:t>
      </w:r>
    </w:p>
    <w:p w14:paraId="204EC58C" w14:textId="77777777" w:rsidR="008C2F22" w:rsidRDefault="008C2F22" w:rsidP="008C2F22">
      <w:pPr>
        <w:pStyle w:val="code"/>
      </w:pPr>
      <w:r w:rsidRPr="00BE04A9">
        <w:t>[root@sascr036 ~]# /opt/zqm-axl/zqm-axl-importer --show --config=/opt/zqm-axl/config.json</w:t>
      </w:r>
    </w:p>
    <w:p w14:paraId="08FD59A3" w14:textId="77777777" w:rsidR="008C2F22" w:rsidRDefault="008C2F22" w:rsidP="008C2F22">
      <w:pPr>
        <w:widowControl/>
        <w:spacing w:before="0" w:after="160" w:line="259" w:lineRule="auto"/>
        <w:rPr>
          <w:lang w:val="en-GB"/>
        </w:rPr>
      </w:pPr>
    </w:p>
    <w:p w14:paraId="7A648A84" w14:textId="77777777" w:rsidR="008C2F22" w:rsidRDefault="008C2F22" w:rsidP="008C2F22">
      <w:pPr>
        <w:rPr>
          <w:lang w:val="en-GB"/>
        </w:rPr>
      </w:pPr>
      <w:r w:rsidRPr="00BE04A9">
        <w:rPr>
          <w:lang w:val="en-GB"/>
        </w:rPr>
        <w:t>The tool starts its initialisation and</w:t>
      </w:r>
      <w:r>
        <w:rPr>
          <w:lang w:val="en-GB"/>
        </w:rPr>
        <w:t xml:space="preserve"> loads the configuration, which prints on the screen </w:t>
      </w:r>
    </w:p>
    <w:p w14:paraId="7E22F504" w14:textId="77777777" w:rsidR="008C2F22" w:rsidRDefault="008C2F22" w:rsidP="008C2F22">
      <w:pPr>
        <w:pStyle w:val="code"/>
      </w:pPr>
      <w:r>
        <w:t>[root@sascr036 ~]# /opt/zqm-axl/zqm-axl-importer --show --config=/opt/zqm-axl/config.json</w:t>
      </w:r>
    </w:p>
    <w:p w14:paraId="1E1E9F74" w14:textId="77777777" w:rsidR="008C2F22" w:rsidRDefault="008C2F22" w:rsidP="008C2F22">
      <w:pPr>
        <w:pStyle w:val="code"/>
      </w:pPr>
      <w:r>
        <w:t>ApplicationName="ZQM AXL Importer 1.2.3" Arch=amd64 CPUs=2 RuntimeVersion=go1.14 level=info msg="Application Initializing" time="2020-05-06 11:03:51.616"</w:t>
      </w:r>
    </w:p>
    <w:p w14:paraId="17D7E881" w14:textId="77777777" w:rsidR="008C2F22" w:rsidRDefault="008C2F22" w:rsidP="008C2F22">
      <w:pPr>
        <w:pStyle w:val="code"/>
      </w:pPr>
      <w:r>
        <w:t>Application ZQM AXL Importer 1.2.3</w:t>
      </w:r>
    </w:p>
    <w:p w14:paraId="50FF5BA7" w14:textId="77777777" w:rsidR="008C2F22" w:rsidRDefault="008C2F22" w:rsidP="008C2F22">
      <w:pPr>
        <w:pStyle w:val="code"/>
      </w:pPr>
      <w:r>
        <w:t xml:space="preserve">        - Runtime version         go1.14</w:t>
      </w:r>
    </w:p>
    <w:p w14:paraId="6F6BF7BF" w14:textId="77777777" w:rsidR="008C2F22" w:rsidRDefault="008C2F22" w:rsidP="008C2F22">
      <w:pPr>
        <w:pStyle w:val="code"/>
      </w:pPr>
      <w:r>
        <w:t xml:space="preserve">        - CPUs                    2</w:t>
      </w:r>
    </w:p>
    <w:p w14:paraId="1C0C51AD" w14:textId="77777777" w:rsidR="008C2F22" w:rsidRDefault="008C2F22" w:rsidP="008C2F22">
      <w:pPr>
        <w:pStyle w:val="code"/>
      </w:pPr>
      <w:r>
        <w:t xml:space="preserve">        - Architecture            amd64</w:t>
      </w:r>
    </w:p>
    <w:p w14:paraId="1FA613EB" w14:textId="77777777" w:rsidR="008C2F22" w:rsidRDefault="008C2F22" w:rsidP="008C2F22">
      <w:pPr>
        <w:pStyle w:val="code"/>
      </w:pPr>
      <w:r>
        <w:t xml:space="preserve">        - Config file             /opt/zqm-axl/config.json</w:t>
      </w:r>
    </w:p>
    <w:p w14:paraId="4156EF72" w14:textId="77777777" w:rsidR="008C2F22" w:rsidRDefault="008C2F22" w:rsidP="008C2F22">
      <w:pPr>
        <w:pStyle w:val="code"/>
      </w:pPr>
      <w:r>
        <w:t xml:space="preserve">        - Run once                false</w:t>
      </w:r>
    </w:p>
    <w:p w14:paraId="3F2CB06C" w14:textId="77777777" w:rsidR="008C2F22" w:rsidRDefault="008C2F22" w:rsidP="008C2F22">
      <w:pPr>
        <w:pStyle w:val="code"/>
      </w:pPr>
      <w:r>
        <w:t>AXL</w:t>
      </w:r>
    </w:p>
    <w:p w14:paraId="3078E811" w14:textId="77777777" w:rsidR="008C2F22" w:rsidRDefault="008C2F22" w:rsidP="008C2F22">
      <w:pPr>
        <w:pStyle w:val="code"/>
      </w:pPr>
      <w:r>
        <w:t xml:space="preserve">        - Server                  c09-cucm-a.devlab.zoomint.com</w:t>
      </w:r>
    </w:p>
    <w:p w14:paraId="296B9CEF" w14:textId="77777777" w:rsidR="008C2F22" w:rsidRDefault="008C2F22" w:rsidP="008C2F22">
      <w:pPr>
        <w:pStyle w:val="code"/>
      </w:pPr>
      <w:r>
        <w:t xml:space="preserve">        - User                    zqm-axl-import</w:t>
      </w:r>
    </w:p>
    <w:p w14:paraId="20703E9D" w14:textId="77777777" w:rsidR="008C2F22" w:rsidRDefault="008C2F22" w:rsidP="008C2F22">
      <w:pPr>
        <w:pStyle w:val="code"/>
      </w:pPr>
      <w:r>
        <w:t>ZQM</w:t>
      </w:r>
    </w:p>
    <w:p w14:paraId="0D1ED2F2" w14:textId="77777777" w:rsidR="008C2F22" w:rsidRDefault="008C2F22" w:rsidP="008C2F22">
      <w:pPr>
        <w:pStyle w:val="code"/>
      </w:pPr>
      <w:r>
        <w:t xml:space="preserve">        - JTAPI User              [callrec, callrec2]</w:t>
      </w:r>
    </w:p>
    <w:p w14:paraId="728F5372" w14:textId="77777777" w:rsidR="008C2F22" w:rsidRDefault="008C2F22" w:rsidP="008C2F22">
      <w:pPr>
        <w:pStyle w:val="code"/>
      </w:pPr>
      <w:r>
        <w:t xml:space="preserve">        - DB Server               10.17.4.35:5432</w:t>
      </w:r>
    </w:p>
    <w:p w14:paraId="7F812BD4" w14:textId="77777777" w:rsidR="008C2F22" w:rsidRDefault="008C2F22" w:rsidP="008C2F22">
      <w:pPr>
        <w:pStyle w:val="code"/>
      </w:pPr>
      <w:r>
        <w:t xml:space="preserve">        - DB User                 axluser</w:t>
      </w:r>
    </w:p>
    <w:p w14:paraId="197B681E" w14:textId="77777777" w:rsidR="008C2F22" w:rsidRDefault="008C2F22" w:rsidP="008C2F22">
      <w:pPr>
        <w:pStyle w:val="code"/>
      </w:pPr>
      <w:r>
        <w:t xml:space="preserve">        - JAVAX-Xterm             /opt/zqm-axl/jmxterm-1.0.1-uber.jar</w:t>
      </w:r>
    </w:p>
    <w:p w14:paraId="2E56035E" w14:textId="77777777" w:rsidR="008C2F22" w:rsidRDefault="008C2F22" w:rsidP="008C2F22">
      <w:pPr>
        <w:pStyle w:val="code"/>
      </w:pPr>
      <w:r>
        <w:t xml:space="preserve">        - Java Flush command      /opt/zqm-axl/flush_sc_cache.txt</w:t>
      </w:r>
    </w:p>
    <w:p w14:paraId="34CBF707" w14:textId="77777777" w:rsidR="008C2F22" w:rsidRDefault="008C2F22" w:rsidP="008C2F22">
      <w:pPr>
        <w:pStyle w:val="code"/>
      </w:pPr>
      <w:r>
        <w:t>Processing</w:t>
      </w:r>
    </w:p>
    <w:p w14:paraId="0FD0A522" w14:textId="77777777" w:rsidR="008C2F22" w:rsidRDefault="008C2F22" w:rsidP="008C2F22">
      <w:pPr>
        <w:pStyle w:val="code"/>
      </w:pPr>
      <w:r>
        <w:t xml:space="preserve">        - Hours back              24</w:t>
      </w:r>
    </w:p>
    <w:p w14:paraId="525BB7CE" w14:textId="77777777" w:rsidR="008C2F22" w:rsidRDefault="008C2F22" w:rsidP="008C2F22">
      <w:pPr>
        <w:pStyle w:val="code"/>
      </w:pPr>
      <w:r>
        <w:t xml:space="preserve">        - Default team name       _CUCM_imported</w:t>
      </w:r>
    </w:p>
    <w:p w14:paraId="23A74B5B" w14:textId="77777777" w:rsidR="008C2F22" w:rsidRDefault="008C2F22" w:rsidP="008C2F22">
      <w:pPr>
        <w:pStyle w:val="code"/>
      </w:pPr>
      <w:r>
        <w:t xml:space="preserve">        - User import hours       0, 2, 4, 6, 8, 10, 12, 14, 16, 18, 20, 22</w:t>
      </w:r>
    </w:p>
    <w:p w14:paraId="64029CA7" w14:textId="77777777" w:rsidR="008C2F22" w:rsidRDefault="008C2F22" w:rsidP="008C2F22">
      <w:pPr>
        <w:pStyle w:val="code"/>
      </w:pPr>
      <w:r w:rsidRPr="00FB157E">
        <w:t xml:space="preserve">        - Couple mapping by       line </w:t>
      </w:r>
    </w:p>
    <w:p w14:paraId="53408E28" w14:textId="77777777" w:rsidR="008C2F22" w:rsidRDefault="008C2F22" w:rsidP="008C2F22">
      <w:pPr>
        <w:pStyle w:val="code"/>
      </w:pPr>
      <w:r>
        <w:t>Logging</w:t>
      </w:r>
    </w:p>
    <w:p w14:paraId="6E9A660D" w14:textId="77777777" w:rsidR="008C2F22" w:rsidRDefault="008C2F22" w:rsidP="008C2F22">
      <w:pPr>
        <w:pStyle w:val="code"/>
      </w:pPr>
      <w:r>
        <w:t xml:space="preserve">        - Level                   INFO</w:t>
      </w:r>
    </w:p>
    <w:p w14:paraId="3449F28A" w14:textId="77777777" w:rsidR="008C2F22" w:rsidRDefault="008C2F22" w:rsidP="008C2F22">
      <w:pPr>
        <w:pStyle w:val="code"/>
      </w:pPr>
      <w:r>
        <w:t xml:space="preserve">        - Use JSON format         false</w:t>
      </w:r>
    </w:p>
    <w:p w14:paraId="13EA6EAE" w14:textId="77777777" w:rsidR="008C2F22" w:rsidRDefault="008C2F22" w:rsidP="008C2F22">
      <w:pPr>
        <w:pStyle w:val="code"/>
      </w:pPr>
      <w:r>
        <w:t xml:space="preserve">        - Logging file            /opt/callrec/logs/zqm-axl-importer.log</w:t>
      </w:r>
    </w:p>
    <w:p w14:paraId="23A4B4D2" w14:textId="77777777" w:rsidR="008C2F22" w:rsidRDefault="008C2F22" w:rsidP="008C2F22">
      <w:pPr>
        <w:pStyle w:val="code"/>
      </w:pPr>
      <w:r>
        <w:t xml:space="preserve">        - Logging program details false</w:t>
      </w:r>
    </w:p>
    <w:p w14:paraId="00B9AB31" w14:textId="77777777" w:rsidR="008C2F22" w:rsidRDefault="008C2F22" w:rsidP="008C2F22">
      <w:pPr>
        <w:pStyle w:val="code"/>
      </w:pPr>
      <w:r>
        <w:lastRenderedPageBreak/>
        <w:t xml:space="preserve">        - Maximal file size in MB 50</w:t>
      </w:r>
    </w:p>
    <w:p w14:paraId="6DE9348A" w14:textId="77777777" w:rsidR="008C2F22" w:rsidRDefault="008C2F22" w:rsidP="008C2F22">
      <w:pPr>
        <w:pStyle w:val="code"/>
      </w:pPr>
      <w:r>
        <w:t xml:space="preserve">        - Number of backups       5</w:t>
      </w:r>
    </w:p>
    <w:p w14:paraId="269185C0" w14:textId="77777777" w:rsidR="008C2F22" w:rsidRDefault="008C2F22" w:rsidP="008C2F22">
      <w:pPr>
        <w:pStyle w:val="code"/>
      </w:pPr>
      <w:r>
        <w:t xml:space="preserve">        - Maximal age in days     30</w:t>
      </w:r>
    </w:p>
    <w:p w14:paraId="37C4E041" w14:textId="77777777" w:rsidR="008C2F22" w:rsidRPr="00BE04A9" w:rsidRDefault="008C2F22" w:rsidP="008C2F22">
      <w:pPr>
        <w:pStyle w:val="code"/>
      </w:pPr>
      <w:r>
        <w:t xml:space="preserve">        - Backup compress         true</w:t>
      </w:r>
    </w:p>
    <w:p w14:paraId="16DBFEB9" w14:textId="77777777" w:rsidR="008C2F22" w:rsidRDefault="008C2F22" w:rsidP="008C2F22">
      <w:pPr>
        <w:rPr>
          <w:lang w:val="en-GB"/>
        </w:rPr>
      </w:pPr>
    </w:p>
    <w:p w14:paraId="10C7C245" w14:textId="77777777" w:rsidR="008C2F22" w:rsidRDefault="008C2F22" w:rsidP="008C2F22">
      <w:pPr>
        <w:pStyle w:val="Heading2"/>
        <w:numPr>
          <w:ilvl w:val="1"/>
          <w:numId w:val="1"/>
        </w:numPr>
        <w:rPr>
          <w:lang w:val="en-GB"/>
        </w:rPr>
      </w:pPr>
      <w:bookmarkStart w:id="58" w:name="_Toc41304719"/>
      <w:bookmarkStart w:id="59" w:name="_Toc43897020"/>
      <w:r w:rsidRPr="00E417B0">
        <w:rPr>
          <w:lang w:val="en-GB"/>
        </w:rPr>
        <w:t>Running one shot</w:t>
      </w:r>
      <w:bookmarkEnd w:id="58"/>
      <w:bookmarkEnd w:id="59"/>
      <w:r w:rsidRPr="00E417B0">
        <w:rPr>
          <w:lang w:val="en-GB"/>
        </w:rPr>
        <w:t xml:space="preserve"> </w:t>
      </w:r>
    </w:p>
    <w:p w14:paraId="5A749A58" w14:textId="77777777" w:rsidR="008C2F22" w:rsidRDefault="008C2F22" w:rsidP="008C2F22">
      <w:pPr>
        <w:rPr>
          <w:lang w:val="en-GB"/>
        </w:rPr>
      </w:pPr>
      <w:r>
        <w:rPr>
          <w:lang w:val="en-GB"/>
        </w:rPr>
        <w:t>For troubleshooting purposes is useful to tun the tools as a one-shot. The one-shot run loads data from CUCM (devices, lines and users)  and import users into ZOOM Quality Managent. After that the calls are updated with calling/called agent.  To run the one-shot use following command:</w:t>
      </w:r>
    </w:p>
    <w:p w14:paraId="46521489" w14:textId="77777777" w:rsidR="008C2F22" w:rsidRPr="00E417B0" w:rsidRDefault="008C2F22" w:rsidP="008C2F22">
      <w:pPr>
        <w:pStyle w:val="code"/>
      </w:pPr>
      <w:r w:rsidRPr="001D7D11">
        <w:t>root@sascr036 ~]# /opt/zqm-axl/zqm-axl-importer --cli --config=/opt/zqm-axl/config.json</w:t>
      </w:r>
    </w:p>
    <w:p w14:paraId="55EA9B31" w14:textId="77777777" w:rsidR="008C2F22" w:rsidRDefault="008C2F22" w:rsidP="008C2F22">
      <w:pPr>
        <w:rPr>
          <w:lang w:val="en-GB"/>
        </w:rPr>
      </w:pPr>
    </w:p>
    <w:p w14:paraId="24509552" w14:textId="77777777" w:rsidR="008C2F22" w:rsidRDefault="008C2F22" w:rsidP="008C2F22">
      <w:pPr>
        <w:pStyle w:val="Heading2"/>
        <w:numPr>
          <w:ilvl w:val="1"/>
          <w:numId w:val="1"/>
        </w:numPr>
        <w:rPr>
          <w:lang w:val="en-GB"/>
        </w:rPr>
      </w:pPr>
      <w:bookmarkStart w:id="60" w:name="_Toc41304720"/>
      <w:bookmarkStart w:id="61" w:name="_Toc43897021"/>
      <w:r w:rsidRPr="005F2033">
        <w:rPr>
          <w:lang w:val="en-GB"/>
        </w:rPr>
        <w:t>Forcing calls re-scan</w:t>
      </w:r>
      <w:bookmarkEnd w:id="60"/>
      <w:bookmarkEnd w:id="61"/>
    </w:p>
    <w:p w14:paraId="427D418E" w14:textId="77777777" w:rsidR="008C2F22" w:rsidRDefault="008C2F22" w:rsidP="008C2F22">
      <w:pPr>
        <w:rPr>
          <w:lang w:val="en-GB"/>
        </w:rPr>
      </w:pPr>
      <w:r>
        <w:rPr>
          <w:lang w:val="en-GB"/>
        </w:rPr>
        <w:t xml:space="preserve">The zqm-axl-importer tool attempts to assign all calls, which are not assigned to agents (callingagent/calledagent ae not filled in) only. The mapping of calls to user accounts runs periodically. The period is set by the configuration parameter: </w:t>
      </w:r>
      <w:r w:rsidRPr="005F2033">
        <w:rPr>
          <w:lang w:val="en-GB"/>
        </w:rPr>
        <w:t>"updateInterval"</w:t>
      </w:r>
      <w:r>
        <w:rPr>
          <w:lang w:val="en-GB"/>
        </w:rPr>
        <w:t xml:space="preserve"> in configuration file.</w:t>
      </w:r>
    </w:p>
    <w:p w14:paraId="5A48CB76" w14:textId="77777777" w:rsidR="008C2F22" w:rsidRDefault="008C2F22" w:rsidP="008C2F22">
      <w:pPr>
        <w:rPr>
          <w:lang w:val="en-GB"/>
        </w:rPr>
      </w:pPr>
      <w:r>
        <w:rPr>
          <w:lang w:val="en-GB"/>
        </w:rPr>
        <w:t>It may happen, that users are added to the QM with some delay and some calls were recorded meanwhile. Such calls will not be mapped to these user accounts by normal operation, because the cursor in DB is set to more recent time. The cursor must be set back in time to re-scan these calls.</w:t>
      </w:r>
    </w:p>
    <w:p w14:paraId="35B256C5" w14:textId="77777777" w:rsidR="008C2F22" w:rsidRDefault="008C2F22" w:rsidP="008C2F22">
      <w:pPr>
        <w:rPr>
          <w:lang w:val="en-GB"/>
        </w:rPr>
      </w:pPr>
      <w:r>
        <w:rPr>
          <w:lang w:val="en-GB"/>
        </w:rPr>
        <w:t xml:space="preserve">Keep in mind, that configuration parameter </w:t>
      </w:r>
      <w:r w:rsidRPr="005F2033">
        <w:rPr>
          <w:lang w:val="en-GB"/>
        </w:rPr>
        <w:t>"hoursBack"</w:t>
      </w:r>
      <w:r>
        <w:rPr>
          <w:lang w:val="en-GB"/>
        </w:rPr>
        <w:t xml:space="preserve"> limits the maximum time interval which is scanned backwards. The default value is set to 24hours.</w:t>
      </w:r>
    </w:p>
    <w:p w14:paraId="15B7826F" w14:textId="77777777" w:rsidR="008C2F22" w:rsidRDefault="008C2F22" w:rsidP="008C2F22">
      <w:pPr>
        <w:rPr>
          <w:lang w:val="en-GB"/>
        </w:rPr>
      </w:pPr>
      <w:r>
        <w:rPr>
          <w:lang w:val="en-GB"/>
        </w:rPr>
        <w:t>To set the cursor back in time is possible to use the following command (Example sets time cursor 24hours back. The example updates the local DB).</w:t>
      </w:r>
    </w:p>
    <w:p w14:paraId="3C139F03" w14:textId="77777777" w:rsidR="008C2F22" w:rsidRDefault="008C2F22" w:rsidP="008C2F22">
      <w:pPr>
        <w:pStyle w:val="code"/>
      </w:pPr>
      <w:r w:rsidRPr="005F2033">
        <w:t xml:space="preserve">psql -U postgres callrec </w:t>
      </w:r>
      <w:r>
        <w:t xml:space="preserve">-h localhost </w:t>
      </w:r>
      <w:r w:rsidRPr="005F2033">
        <w:t>-c"update axl_data.couple_last_update set last_couple_update_ts=now()-interval'24hours';"</w:t>
      </w:r>
    </w:p>
    <w:p w14:paraId="57C802E4" w14:textId="77777777" w:rsidR="008C2F22" w:rsidRPr="005F2033" w:rsidRDefault="008C2F22" w:rsidP="008C2F22">
      <w:pPr>
        <w:rPr>
          <w:lang w:val="en-GB"/>
        </w:rPr>
      </w:pPr>
    </w:p>
    <w:p w14:paraId="2F23C5A3" w14:textId="77777777" w:rsidR="00683C59" w:rsidRPr="0004199F" w:rsidRDefault="00683C59" w:rsidP="00683C59">
      <w:pPr>
        <w:rPr>
          <w:lang w:val="en-GB"/>
        </w:rPr>
      </w:pPr>
    </w:p>
    <w:p w14:paraId="0A61CBC5" w14:textId="77777777" w:rsidR="00BE4386" w:rsidRPr="0004199F" w:rsidRDefault="00BE4386" w:rsidP="00683C59">
      <w:pPr>
        <w:rPr>
          <w:lang w:val="en-GB"/>
        </w:rPr>
        <w:sectPr w:rsidR="00BE4386" w:rsidRPr="0004199F" w:rsidSect="001938D9">
          <w:headerReference w:type="first" r:id="rId77"/>
          <w:footerReference w:type="first" r:id="rId78"/>
          <w:pgSz w:w="12240" w:h="15840"/>
          <w:pgMar w:top="1417" w:right="1417" w:bottom="1417" w:left="1417" w:header="562" w:footer="562" w:gutter="0"/>
          <w:cols w:space="720"/>
          <w:titlePg/>
          <w:docGrid w:linePitch="360"/>
        </w:sectPr>
      </w:pPr>
    </w:p>
    <w:p w14:paraId="64D2F7F7" w14:textId="77777777" w:rsidR="002B24B7" w:rsidRPr="0004199F" w:rsidRDefault="002B24B7" w:rsidP="00D06652">
      <w:pPr>
        <w:pStyle w:val="Heading1"/>
        <w:rPr>
          <w:lang w:val="en-GB"/>
        </w:rPr>
      </w:pPr>
      <w:bookmarkStart w:id="62" w:name="_Toc246752996"/>
      <w:bookmarkStart w:id="63" w:name="_Toc357607521"/>
      <w:bookmarkStart w:id="64" w:name="_Toc484419269"/>
      <w:bookmarkStart w:id="65" w:name="_Toc43897022"/>
      <w:r w:rsidRPr="0004199F">
        <w:rPr>
          <w:lang w:val="en-GB"/>
        </w:rPr>
        <w:lastRenderedPageBreak/>
        <w:t>About ZOOM</w:t>
      </w:r>
      <w:bookmarkEnd w:id="62"/>
      <w:r w:rsidRPr="0004199F">
        <w:rPr>
          <w:lang w:val="en-GB"/>
        </w:rPr>
        <w:t xml:space="preserve"> International</w:t>
      </w:r>
      <w:bookmarkEnd w:id="63"/>
      <w:bookmarkEnd w:id="64"/>
      <w:r w:rsidR="0062126E">
        <w:rPr>
          <w:lang w:val="en-GB"/>
        </w:rPr>
        <w:t xml:space="preserve"> &amp; Eleveo</w:t>
      </w:r>
      <w:bookmarkEnd w:id="65"/>
    </w:p>
    <w:p w14:paraId="0C7FAFCD" w14:textId="77777777" w:rsidR="0062126E" w:rsidRPr="002068E7" w:rsidRDefault="0062126E" w:rsidP="0062126E">
      <w:pPr>
        <w:widowControl/>
        <w:shd w:val="clear" w:color="auto" w:fill="FFFFFF"/>
        <w:spacing w:before="0" w:after="150" w:line="240" w:lineRule="auto"/>
        <w:jc w:val="both"/>
        <w:rPr>
          <w:rFonts w:eastAsia="Times New Roman"/>
          <w:color w:val="575757"/>
          <w:sz w:val="23"/>
          <w:szCs w:val="23"/>
        </w:rPr>
      </w:pPr>
      <w:r w:rsidRPr="002068E7">
        <w:rPr>
          <w:rFonts w:eastAsia="Times New Roman"/>
          <w:color w:val="575757"/>
          <w:sz w:val="23"/>
          <w:szCs w:val="23"/>
        </w:rPr>
        <w:t xml:space="preserve">ZOOM International exists to elevate every encounter for contact centers.  Our </w:t>
      </w:r>
      <w:r>
        <w:rPr>
          <w:rFonts w:eastAsia="Times New Roman"/>
          <w:color w:val="575757"/>
          <w:sz w:val="23"/>
          <w:szCs w:val="23"/>
        </w:rPr>
        <w:t xml:space="preserve">elevēo </w:t>
      </w:r>
      <w:r w:rsidRPr="002068E7">
        <w:rPr>
          <w:rFonts w:eastAsia="Times New Roman"/>
          <w:color w:val="575757"/>
          <w:sz w:val="23"/>
          <w:szCs w:val="23"/>
        </w:rPr>
        <w:t>software captures customer sentiment at the point of contact, providing actionable insights for improving customer experience, optimizing agent effectiveness and maintaining compliance.</w:t>
      </w:r>
    </w:p>
    <w:p w14:paraId="1988029F" w14:textId="77777777" w:rsidR="0062126E" w:rsidRPr="002068E7" w:rsidRDefault="0062126E" w:rsidP="0062126E">
      <w:pPr>
        <w:widowControl/>
        <w:shd w:val="clear" w:color="auto" w:fill="FFFFFF"/>
        <w:spacing w:before="0" w:after="150" w:line="240" w:lineRule="auto"/>
        <w:jc w:val="both"/>
        <w:rPr>
          <w:rFonts w:eastAsia="Times New Roman"/>
          <w:color w:val="575757"/>
          <w:sz w:val="23"/>
          <w:szCs w:val="23"/>
        </w:rPr>
      </w:pPr>
      <w:r w:rsidRPr="002068E7">
        <w:rPr>
          <w:rFonts w:eastAsia="Times New Roman"/>
          <w:color w:val="575757"/>
          <w:sz w:val="23"/>
          <w:szCs w:val="23"/>
        </w:rPr>
        <w:t>No other W</w:t>
      </w:r>
      <w:r>
        <w:rPr>
          <w:rFonts w:eastAsia="Times New Roman"/>
          <w:color w:val="575757"/>
          <w:sz w:val="23"/>
          <w:szCs w:val="23"/>
        </w:rPr>
        <w:t>FO</w:t>
      </w:r>
      <w:r w:rsidRPr="002068E7">
        <w:rPr>
          <w:rFonts w:eastAsia="Times New Roman"/>
          <w:color w:val="575757"/>
          <w:sz w:val="23"/>
          <w:szCs w:val="23"/>
        </w:rPr>
        <w:t xml:space="preserve"> software provides a full 360-degree view of omnichannel interactions, survey results, customer sentiment and quality reviews in a single place the way ZOOM does.</w:t>
      </w:r>
    </w:p>
    <w:p w14:paraId="11D95B9E" w14:textId="77777777" w:rsidR="0062126E" w:rsidRPr="002068E7" w:rsidRDefault="0062126E" w:rsidP="0062126E">
      <w:pPr>
        <w:widowControl/>
        <w:shd w:val="clear" w:color="auto" w:fill="FFFFFF"/>
        <w:spacing w:before="0" w:after="150" w:line="240" w:lineRule="auto"/>
        <w:jc w:val="both"/>
        <w:rPr>
          <w:rFonts w:eastAsia="Times New Roman"/>
          <w:color w:val="575757"/>
          <w:sz w:val="23"/>
          <w:szCs w:val="23"/>
        </w:rPr>
      </w:pPr>
      <w:r w:rsidRPr="002068E7">
        <w:rPr>
          <w:rFonts w:eastAsia="Times New Roman"/>
          <w:color w:val="575757"/>
          <w:sz w:val="23"/>
          <w:szCs w:val="23"/>
        </w:rPr>
        <w:t>We serve over 2200 customers and partners worldwide, ranging from sub-100 agent contact centers to brands like IBM, HCA, Finansbank, Tata Sky, Generali, Allianz, and Vodafone spanning 90 Countries.</w:t>
      </w:r>
    </w:p>
    <w:p w14:paraId="5A9C654F" w14:textId="77777777" w:rsidR="002B24B7" w:rsidRPr="0004199F" w:rsidRDefault="002B24B7" w:rsidP="002B24B7">
      <w:pPr>
        <w:rPr>
          <w:lang w:val="en-GB"/>
        </w:rPr>
      </w:pPr>
    </w:p>
    <w:p w14:paraId="3CE76848" w14:textId="77777777" w:rsidR="002B24B7" w:rsidRPr="0004199F" w:rsidRDefault="002B24B7" w:rsidP="00C90576">
      <w:pPr>
        <w:pStyle w:val="TOC"/>
        <w:rPr>
          <w:lang w:val="en-GB"/>
        </w:rPr>
      </w:pPr>
      <w:bookmarkStart w:id="66" w:name="_Toc484419270"/>
      <w:bookmarkStart w:id="67" w:name="_Toc486243131"/>
      <w:bookmarkStart w:id="68" w:name="_Toc486415903"/>
      <w:bookmarkStart w:id="69" w:name="_Toc496873276"/>
      <w:bookmarkStart w:id="70" w:name="_Toc43897023"/>
      <w:r w:rsidRPr="0004199F">
        <w:rPr>
          <w:lang w:val="en-GB"/>
        </w:rPr>
        <w:t>Contact Details</w:t>
      </w:r>
      <w:bookmarkEnd w:id="66"/>
      <w:bookmarkEnd w:id="67"/>
      <w:bookmarkEnd w:id="68"/>
      <w:bookmarkEnd w:id="69"/>
      <w:bookmarkEnd w:id="70"/>
    </w:p>
    <w:p w14:paraId="1498712B" w14:textId="77777777" w:rsidR="002B24B7" w:rsidRPr="0004199F" w:rsidRDefault="002B24B7" w:rsidP="002B24B7">
      <w:pPr>
        <w:spacing w:after="0" w:line="240" w:lineRule="auto"/>
        <w:rPr>
          <w:lang w:val="en-GB"/>
        </w:rPr>
      </w:pPr>
      <w:r w:rsidRPr="0004199F">
        <w:rPr>
          <w:lang w:val="en-GB"/>
        </w:rPr>
        <w:t>Karolinská 650/1 (Danube House)</w:t>
      </w:r>
      <w:r w:rsidRPr="0004199F">
        <w:rPr>
          <w:lang w:val="en-GB"/>
        </w:rPr>
        <w:br/>
        <w:t xml:space="preserve">186 08 Prague 8 - Karlín </w:t>
      </w:r>
    </w:p>
    <w:p w14:paraId="373A3E63" w14:textId="77777777" w:rsidR="002B24B7" w:rsidRPr="0004199F" w:rsidRDefault="002B24B7" w:rsidP="002B24B7">
      <w:pPr>
        <w:spacing w:after="0" w:line="240" w:lineRule="auto"/>
        <w:rPr>
          <w:lang w:val="en-GB"/>
        </w:rPr>
      </w:pPr>
      <w:r w:rsidRPr="0004199F">
        <w:rPr>
          <w:lang w:val="en-GB"/>
        </w:rPr>
        <w:t>Tel.: +420 222 554 111</w:t>
      </w:r>
    </w:p>
    <w:p w14:paraId="5078258B" w14:textId="77777777" w:rsidR="002B24B7" w:rsidRPr="0004199F" w:rsidRDefault="002B24B7" w:rsidP="002B24B7">
      <w:pPr>
        <w:spacing w:after="0" w:line="240" w:lineRule="auto"/>
        <w:rPr>
          <w:lang w:val="en-GB"/>
        </w:rPr>
      </w:pPr>
      <w:r w:rsidRPr="0004199F">
        <w:rPr>
          <w:lang w:val="en-GB"/>
        </w:rPr>
        <w:t>Service and Support: +420 222 554 112 and +1 (512) 553-4569</w:t>
      </w:r>
    </w:p>
    <w:p w14:paraId="2C452D93" w14:textId="77777777" w:rsidR="002B24B7" w:rsidRPr="0004199F" w:rsidRDefault="002B24B7" w:rsidP="002B24B7">
      <w:pPr>
        <w:spacing w:after="0" w:line="240" w:lineRule="auto"/>
        <w:rPr>
          <w:lang w:val="en-GB"/>
        </w:rPr>
      </w:pPr>
      <w:r w:rsidRPr="0004199F">
        <w:rPr>
          <w:lang w:val="en-GB"/>
        </w:rPr>
        <w:t xml:space="preserve">See our web site at: </w:t>
      </w:r>
      <w:hyperlink r:id="rId79" w:history="1">
        <w:r w:rsidRPr="0004199F">
          <w:rPr>
            <w:rStyle w:val="Hyperlink"/>
            <w:lang w:val="en-GB"/>
          </w:rPr>
          <w:t>https://www.zoomint.com/</w:t>
        </w:r>
      </w:hyperlink>
    </w:p>
    <w:p w14:paraId="74F21F57" w14:textId="77777777" w:rsidR="002B24B7" w:rsidRPr="0004199F" w:rsidRDefault="002B24B7" w:rsidP="002B24B7">
      <w:pPr>
        <w:spacing w:after="0" w:line="240" w:lineRule="auto"/>
        <w:rPr>
          <w:color w:val="005192"/>
          <w:lang w:val="en-GB"/>
        </w:rPr>
      </w:pPr>
      <w:r w:rsidRPr="0004199F">
        <w:rPr>
          <w:lang w:val="en-GB"/>
        </w:rPr>
        <w:t xml:space="preserve">For general enquiries email to: </w:t>
      </w:r>
      <w:hyperlink r:id="rId80" w:history="1">
        <w:r w:rsidRPr="0004199F">
          <w:rPr>
            <w:rStyle w:val="Hyperlink"/>
            <w:lang w:val="en-GB"/>
          </w:rPr>
          <w:t>info@zoomint.com</w:t>
        </w:r>
      </w:hyperlink>
    </w:p>
    <w:p w14:paraId="07A93CA1" w14:textId="77777777" w:rsidR="002B24B7" w:rsidRPr="0004199F" w:rsidRDefault="002B24B7" w:rsidP="002B24B7">
      <w:pPr>
        <w:spacing w:after="0" w:line="240" w:lineRule="auto"/>
        <w:rPr>
          <w:color w:val="005192"/>
          <w:lang w:val="en-GB"/>
        </w:rPr>
      </w:pPr>
      <w:r w:rsidRPr="0004199F">
        <w:rPr>
          <w:lang w:val="en-GB"/>
        </w:rPr>
        <w:t xml:space="preserve">For Service and Support for existing customers Global: </w:t>
      </w:r>
      <w:hyperlink r:id="rId81" w:history="1">
        <w:r w:rsidRPr="0004199F">
          <w:rPr>
            <w:rStyle w:val="Hyperlink"/>
            <w:lang w:val="en-GB"/>
          </w:rPr>
          <w:t>helpdesk@zoomint.com</w:t>
        </w:r>
      </w:hyperlink>
    </w:p>
    <w:p w14:paraId="02878EE2" w14:textId="77777777" w:rsidR="002B24B7" w:rsidRPr="0004199F" w:rsidRDefault="002B24B7" w:rsidP="002B24B7">
      <w:pPr>
        <w:spacing w:after="0" w:line="240" w:lineRule="auto"/>
        <w:rPr>
          <w:lang w:val="en-GB"/>
        </w:rPr>
      </w:pPr>
      <w:r w:rsidRPr="0004199F">
        <w:rPr>
          <w:lang w:val="en-GB"/>
        </w:rPr>
        <w:t xml:space="preserve">For Service and Support for existing customers for US: </w:t>
      </w:r>
      <w:hyperlink r:id="rId82" w:history="1">
        <w:r w:rsidRPr="0004199F">
          <w:rPr>
            <w:rStyle w:val="Hyperlink"/>
            <w:lang w:val="en-GB"/>
          </w:rPr>
          <w:t>ushelpdesk@zoomint.com</w:t>
        </w:r>
      </w:hyperlink>
    </w:p>
    <w:p w14:paraId="258135E4" w14:textId="77777777" w:rsidR="002B24B7" w:rsidRPr="0004199F" w:rsidRDefault="002B24B7" w:rsidP="002B24B7">
      <w:pPr>
        <w:spacing w:after="0" w:line="240" w:lineRule="auto"/>
        <w:rPr>
          <w:lang w:val="en-GB"/>
        </w:rPr>
      </w:pPr>
      <w:r w:rsidRPr="0004199F">
        <w:rPr>
          <w:lang w:val="en-GB"/>
        </w:rPr>
        <w:t xml:space="preserve">For Product documentation go to ZOOM Portal, to the section Documentation: </w:t>
      </w:r>
      <w:hyperlink r:id="rId83" w:history="1">
        <w:r w:rsidRPr="0004199F">
          <w:rPr>
            <w:rStyle w:val="Hyperlink"/>
            <w:lang w:val="en-GB"/>
          </w:rPr>
          <w:t>https://portal.zoomint.com/</w:t>
        </w:r>
      </w:hyperlink>
    </w:p>
    <w:sectPr w:rsidR="002B24B7" w:rsidRPr="0004199F" w:rsidSect="00BE4386">
      <w:footerReference w:type="first" r:id="rId84"/>
      <w:pgSz w:w="12240" w:h="15840"/>
      <w:pgMar w:top="1417" w:right="1417" w:bottom="1417" w:left="141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Jitka Bartova" w:date="2020-06-23T20:13:00Z" w:initials="JB">
    <w:p w14:paraId="31CC3CBA" w14:textId="77777777" w:rsidR="0004199F" w:rsidRDefault="0004199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C3C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C3CBA" w16cid:durableId="229DCF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43D5B" w14:textId="77777777" w:rsidR="00954660" w:rsidRDefault="00954660" w:rsidP="002B24B7">
      <w:pPr>
        <w:spacing w:before="0" w:after="0" w:line="240" w:lineRule="auto"/>
      </w:pPr>
      <w:r>
        <w:separator/>
      </w:r>
    </w:p>
  </w:endnote>
  <w:endnote w:type="continuationSeparator" w:id="0">
    <w:p w14:paraId="28279B8A" w14:textId="77777777" w:rsidR="00954660" w:rsidRDefault="00954660" w:rsidP="002B24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MT">
    <w:altName w:val="MS Gothic"/>
    <w:panose1 w:val="00000000000000000000"/>
    <w:charset w:val="EE"/>
    <w:family w:val="auto"/>
    <w:notTrueType/>
    <w:pitch w:val="default"/>
    <w:sig w:usb0="00000005" w:usb1="00000000" w:usb2="00000000" w:usb3="00000000" w:csb0="00000002" w:csb1="00000000"/>
  </w:font>
  <w:font w:name="Arial Bold">
    <w:altName w:val="Arial"/>
    <w:panose1 w:val="00000000000000000000"/>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Gotham Light">
    <w:altName w:val="Calibri"/>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001DE" w14:textId="77777777" w:rsidR="00617FFD" w:rsidRDefault="00617FFD" w:rsidP="001938D9">
    <w:pPr>
      <w:tabs>
        <w:tab w:val="right" w:pos="9630"/>
      </w:tabs>
      <w:rPr>
        <w:noProof/>
      </w:rPr>
    </w:pPr>
    <w:r>
      <w:rPr>
        <w:noProof/>
      </w:rPr>
      <w:drawing>
        <wp:anchor distT="0" distB="0" distL="114300" distR="114300" simplePos="0" relativeHeight="251657216" behindDoc="0" locked="0" layoutInCell="1" allowOverlap="1" wp14:anchorId="4838B127" wp14:editId="41F0EF1F">
          <wp:simplePos x="0" y="0"/>
          <wp:positionH relativeFrom="margin">
            <wp:posOffset>0</wp:posOffset>
          </wp:positionH>
          <wp:positionV relativeFrom="paragraph">
            <wp:posOffset>-635</wp:posOffset>
          </wp:positionV>
          <wp:extent cx="6217920" cy="18561"/>
          <wp:effectExtent l="0" t="0" r="0" b="635"/>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1">
                    <a:extLs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r>
      <w:t xml:space="preserve">© </w:t>
    </w:r>
    <w:r>
      <w:fldChar w:fldCharType="begin"/>
    </w:r>
    <w:r>
      <w:instrText xml:space="preserve"> DATE  \@ "yyyy"  \* MERGEFORMAT </w:instrText>
    </w:r>
    <w:r>
      <w:fldChar w:fldCharType="separate"/>
    </w:r>
    <w:r w:rsidR="008C2F22">
      <w:rPr>
        <w:noProof/>
      </w:rPr>
      <w:t>2020</w:t>
    </w:r>
    <w:r>
      <w:fldChar w:fldCharType="end"/>
    </w:r>
    <w:r>
      <w:t xml:space="preserve"> ZOOM International. All rights reserved</w:t>
    </w:r>
    <w:r w:rsidRPr="00091457">
      <w:t xml:space="preserve"> </w:t>
    </w:r>
    <w:sdt>
      <w:sdtPr>
        <w:id w:val="1135139874"/>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Pr>
            <w:noProof/>
          </w:rPr>
          <w:t>3</w:t>
        </w:r>
        <w:r>
          <w:rPr>
            <w:noProof/>
          </w:rPr>
          <w:fldChar w:fldCharType="end"/>
        </w:r>
      </w:sdtContent>
    </w:sdt>
  </w:p>
  <w:p w14:paraId="7DD47ABC" w14:textId="77777777" w:rsidR="00617FFD" w:rsidRDefault="00617FFD" w:rsidP="001938D9">
    <w:pPr>
      <w:tabs>
        <w:tab w:val="right" w:pos="96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A25E9" w14:textId="77777777" w:rsidR="00617FFD" w:rsidRDefault="00617FFD">
    <w:pPr>
      <w:pStyle w:val="Footer"/>
    </w:pPr>
    <w:r>
      <w:rPr>
        <w:noProof/>
      </w:rPr>
      <w:drawing>
        <wp:anchor distT="0" distB="0" distL="114300" distR="114300" simplePos="0" relativeHeight="251658240" behindDoc="0" locked="0" layoutInCell="1" allowOverlap="1" wp14:anchorId="09DC8AC6" wp14:editId="6CC48201">
          <wp:simplePos x="0" y="0"/>
          <wp:positionH relativeFrom="margin">
            <wp:posOffset>0</wp:posOffset>
          </wp:positionH>
          <wp:positionV relativeFrom="paragraph">
            <wp:posOffset>-120015</wp:posOffset>
          </wp:positionV>
          <wp:extent cx="6217920" cy="18561"/>
          <wp:effectExtent l="0" t="0" r="0" b="63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1">
                    <a:extLs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61818" w14:textId="77777777" w:rsidR="00617FFD" w:rsidRDefault="00617FFD" w:rsidP="00BE4386">
    <w:pPr>
      <w:tabs>
        <w:tab w:val="right" w:pos="9630"/>
      </w:tabs>
      <w:rPr>
        <w:noProof/>
      </w:rPr>
    </w:pPr>
    <w:r>
      <w:rPr>
        <w:noProof/>
      </w:rPr>
      <w:drawing>
        <wp:anchor distT="0" distB="0" distL="114300" distR="114300" simplePos="0" relativeHeight="251664384" behindDoc="0" locked="0" layoutInCell="1" allowOverlap="1" wp14:anchorId="5AED46D7" wp14:editId="5BC39E70">
          <wp:simplePos x="0" y="0"/>
          <wp:positionH relativeFrom="margin">
            <wp:posOffset>0</wp:posOffset>
          </wp:positionH>
          <wp:positionV relativeFrom="paragraph">
            <wp:posOffset>-635</wp:posOffset>
          </wp:positionV>
          <wp:extent cx="6217920" cy="18561"/>
          <wp:effectExtent l="0" t="0" r="0"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1">
                    <a:extLs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r>
      <w:t xml:space="preserve">© </w:t>
    </w:r>
    <w:r>
      <w:fldChar w:fldCharType="begin"/>
    </w:r>
    <w:r>
      <w:instrText xml:space="preserve"> DATE  \@ "yyyy"  \* MERGEFORMAT </w:instrText>
    </w:r>
    <w:r>
      <w:fldChar w:fldCharType="separate"/>
    </w:r>
    <w:r w:rsidR="008C2F22">
      <w:rPr>
        <w:noProof/>
      </w:rPr>
      <w:t>2020</w:t>
    </w:r>
    <w:r>
      <w:fldChar w:fldCharType="end"/>
    </w:r>
    <w:r>
      <w:t xml:space="preserve"> ZOOM International. All rights reserved</w:t>
    </w:r>
    <w:r w:rsidRPr="00091457">
      <w:t xml:space="preserve"> </w:t>
    </w:r>
    <w:sdt>
      <w:sdtPr>
        <w:id w:val="1120114660"/>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Pr>
            <w:noProof/>
          </w:rPr>
          <w:t>2</w:t>
        </w:r>
        <w:r>
          <w:rPr>
            <w:noProof/>
          </w:rPr>
          <w:fldChar w:fldCharType="end"/>
        </w:r>
      </w:sdtContent>
    </w:sdt>
  </w:p>
  <w:p w14:paraId="4B0715F4" w14:textId="77777777" w:rsidR="00617FFD" w:rsidRDefault="00617F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DCA39" w14:textId="77777777" w:rsidR="00617FFD" w:rsidRDefault="00617FFD">
    <w:pPr>
      <w:pStyle w:val="Footer"/>
    </w:pPr>
    <w:r>
      <w:rPr>
        <w:noProof/>
      </w:rPr>
      <mc:AlternateContent>
        <mc:Choice Requires="wps">
          <w:drawing>
            <wp:anchor distT="0" distB="0" distL="114300" distR="114300" simplePos="0" relativeHeight="251686912" behindDoc="0" locked="0" layoutInCell="1" allowOverlap="1" wp14:anchorId="2F47D023" wp14:editId="710895AB">
              <wp:simplePos x="0" y="0"/>
              <wp:positionH relativeFrom="margin">
                <wp:posOffset>50800</wp:posOffset>
              </wp:positionH>
              <wp:positionV relativeFrom="paragraph">
                <wp:posOffset>-76835</wp:posOffset>
              </wp:positionV>
              <wp:extent cx="5943600" cy="733425"/>
              <wp:effectExtent l="0" t="0" r="0" b="0"/>
              <wp:wrapNone/>
              <wp:docPr id="4" name="Textové pole 3"/>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9314" w:type="dxa"/>
                            <w:tblInd w:w="-23" w:type="dxa"/>
                            <w:tblLayout w:type="fixed"/>
                            <w:tblLook w:val="04A0" w:firstRow="1" w:lastRow="0" w:firstColumn="1" w:lastColumn="0" w:noHBand="0" w:noVBand="1"/>
                          </w:tblPr>
                          <w:tblGrid>
                            <w:gridCol w:w="3084"/>
                            <w:gridCol w:w="3135"/>
                            <w:gridCol w:w="3095"/>
                          </w:tblGrid>
                          <w:tr w:rsidR="00617FFD" w:rsidRPr="00550D6A" w14:paraId="7779F997" w14:textId="77777777" w:rsidTr="004F42C1">
                            <w:trPr>
                              <w:trHeight w:val="282"/>
                            </w:trPr>
                            <w:tc>
                              <w:tcPr>
                                <w:tcW w:w="3084" w:type="dxa"/>
                                <w:vMerge w:val="restart"/>
                                <w:tcBorders>
                                  <w:left w:val="single" w:sz="18" w:space="0" w:color="A2C614"/>
                                  <w:right w:val="single" w:sz="18" w:space="0" w:color="A2C614"/>
                                </w:tcBorders>
                              </w:tcPr>
                              <w:p w14:paraId="2CE45636" w14:textId="77777777" w:rsidR="00617FFD" w:rsidRPr="00550D6A" w:rsidRDefault="00617FFD" w:rsidP="004F42C1">
                                <w:pPr>
                                  <w:pStyle w:val="Heading20"/>
                                  <w:spacing w:line="276" w:lineRule="auto"/>
                                  <w:ind w:left="0"/>
                                  <w:rPr>
                                    <w:lang w:val="en-GB"/>
                                  </w:rPr>
                                </w:pPr>
                                <w:r w:rsidRPr="00550D6A">
                                  <w:rPr>
                                    <w:szCs w:val="18"/>
                                    <w:lang w:val="en-GB"/>
                                  </w:rPr>
                                  <w:t>ZOOM Offices</w:t>
                                </w:r>
                              </w:p>
                              <w:p w14:paraId="4ECC2005" w14:textId="77777777" w:rsidR="00617FFD" w:rsidRPr="00550D6A" w:rsidRDefault="00617FFD" w:rsidP="004F42C1">
                                <w:pPr>
                                  <w:pStyle w:val="Heading20"/>
                                  <w:spacing w:line="276" w:lineRule="auto"/>
                                  <w:ind w:left="0"/>
                                  <w:rPr>
                                    <w:rFonts w:ascii="Arial" w:hAnsi="Arial"/>
                                    <w:color w:val="676767"/>
                                    <w:sz w:val="14"/>
                                    <w:lang w:val="en-GB"/>
                                  </w:rPr>
                                </w:pPr>
                                <w:r w:rsidRPr="00550D6A">
                                  <w:rPr>
                                    <w:rFonts w:ascii="Arial" w:hAnsi="Arial"/>
                                    <w:color w:val="676767"/>
                                    <w:sz w:val="14"/>
                                    <w:lang w:val="en-GB"/>
                                  </w:rPr>
                                  <w:t>Czech Republic, USA, Russia, UK</w:t>
                                </w:r>
                                <w:r w:rsidRPr="00550D6A">
                                  <w:rPr>
                                    <w:rFonts w:ascii="Arial" w:hAnsi="Arial"/>
                                    <w:color w:val="676767"/>
                                    <w:sz w:val="14"/>
                                    <w:lang w:val="en-GB"/>
                                  </w:rPr>
                                  <w:br/>
                                  <w:t>Poland</w:t>
                                </w:r>
                              </w:p>
                            </w:tc>
                            <w:tc>
                              <w:tcPr>
                                <w:tcW w:w="3135" w:type="dxa"/>
                                <w:vMerge w:val="restart"/>
                                <w:tcBorders>
                                  <w:left w:val="single" w:sz="18" w:space="0" w:color="A2C614"/>
                                  <w:right w:val="single" w:sz="18" w:space="0" w:color="A2C614"/>
                                </w:tcBorders>
                              </w:tcPr>
                              <w:p w14:paraId="07F547D2" w14:textId="77777777" w:rsidR="00617FFD" w:rsidRPr="00550D6A" w:rsidRDefault="00617FFD" w:rsidP="004F42C1">
                                <w:pPr>
                                  <w:pStyle w:val="Heading20"/>
                                  <w:spacing w:line="276" w:lineRule="auto"/>
                                  <w:rPr>
                                    <w:szCs w:val="18"/>
                                    <w:lang w:val="en-GB"/>
                                  </w:rPr>
                                </w:pPr>
                                <w:r w:rsidRPr="00550D6A">
                                  <w:rPr>
                                    <w:szCs w:val="18"/>
                                    <w:lang w:val="en-GB"/>
                                  </w:rPr>
                                  <w:t xml:space="preserve">ZOOM International a. s. </w:t>
                                </w:r>
                              </w:p>
                              <w:p w14:paraId="67D0FB42" w14:textId="77777777" w:rsidR="00617FFD" w:rsidRPr="00550D6A" w:rsidRDefault="00617FFD" w:rsidP="004F42C1">
                                <w:pPr>
                                  <w:pStyle w:val="Heading20"/>
                                  <w:spacing w:line="276" w:lineRule="auto"/>
                                  <w:rPr>
                                    <w:szCs w:val="18"/>
                                    <w:lang w:val="en-GB"/>
                                  </w:rPr>
                                </w:pPr>
                                <w:r w:rsidRPr="00550D6A">
                                  <w:rPr>
                                    <w:rFonts w:ascii="Arial" w:hAnsi="Arial"/>
                                    <w:color w:val="676767"/>
                                    <w:sz w:val="14"/>
                                    <w:lang w:val="en-GB"/>
                                  </w:rPr>
                                  <w:t>Karolinská 650/1 (Danube House)</w:t>
                                </w:r>
                                <w:r w:rsidRPr="00550D6A">
                                  <w:rPr>
                                    <w:rFonts w:ascii="Arial" w:hAnsi="Arial"/>
                                    <w:color w:val="676767"/>
                                    <w:sz w:val="14"/>
                                    <w:lang w:val="en-GB"/>
                                  </w:rPr>
                                  <w:br/>
                                  <w:t>186 00, Prague 8 - Karlín</w:t>
                                </w:r>
                                <w:r w:rsidRPr="00550D6A">
                                  <w:rPr>
                                    <w:rFonts w:ascii="Arial" w:hAnsi="Arial"/>
                                    <w:color w:val="676767"/>
                                    <w:sz w:val="14"/>
                                    <w:lang w:val="en-GB"/>
                                  </w:rPr>
                                  <w:br/>
                                  <w:t>Czech Republic</w:t>
                                </w:r>
                              </w:p>
                            </w:tc>
                            <w:tc>
                              <w:tcPr>
                                <w:tcW w:w="3095" w:type="dxa"/>
                                <w:vMerge w:val="restart"/>
                                <w:tcBorders>
                                  <w:left w:val="single" w:sz="18" w:space="0" w:color="A2C614"/>
                                  <w:right w:val="nil"/>
                                </w:tcBorders>
                              </w:tcPr>
                              <w:p w14:paraId="5744071D" w14:textId="77777777" w:rsidR="00617FFD" w:rsidRPr="00550D6A" w:rsidRDefault="00954660" w:rsidP="004F42C1">
                                <w:pPr>
                                  <w:pStyle w:val="Heading20"/>
                                  <w:spacing w:line="276" w:lineRule="auto"/>
                                  <w:rPr>
                                    <w:szCs w:val="18"/>
                                    <w:lang w:val="en-GB"/>
                                  </w:rPr>
                                </w:pPr>
                                <w:hyperlink r:id="rId1" w:history="1">
                                  <w:r w:rsidR="00617FFD" w:rsidRPr="00550D6A">
                                    <w:rPr>
                                      <w:lang w:val="en-GB"/>
                                    </w:rPr>
                                    <w:t>www.zoomint.com</w:t>
                                  </w:r>
                                </w:hyperlink>
                              </w:p>
                              <w:p w14:paraId="67D1D234" w14:textId="77777777" w:rsidR="00617FFD" w:rsidRPr="00550D6A" w:rsidRDefault="00617FFD" w:rsidP="004F42C1">
                                <w:pPr>
                                  <w:pStyle w:val="Heading20"/>
                                  <w:spacing w:line="276" w:lineRule="auto"/>
                                  <w:rPr>
                                    <w:lang w:val="en-GB"/>
                                  </w:rPr>
                                </w:pPr>
                                <w:r w:rsidRPr="00550D6A">
                                  <w:rPr>
                                    <w:rFonts w:ascii="Arial" w:hAnsi="Arial"/>
                                    <w:color w:val="676767"/>
                                    <w:sz w:val="14"/>
                                    <w:lang w:val="en-GB"/>
                                  </w:rPr>
                                  <w:t>Phone: (+420) 222 554 111</w:t>
                                </w:r>
                                <w:r w:rsidRPr="00550D6A">
                                  <w:rPr>
                                    <w:rFonts w:ascii="Arial" w:hAnsi="Arial"/>
                                    <w:color w:val="676767"/>
                                    <w:sz w:val="14"/>
                                    <w:lang w:val="en-GB"/>
                                  </w:rPr>
                                  <w:br/>
                                  <w:t>Fax: (+420) 222 554 114</w:t>
                                </w:r>
                                <w:r w:rsidRPr="00550D6A">
                                  <w:rPr>
                                    <w:rFonts w:ascii="Arial" w:hAnsi="Arial"/>
                                    <w:color w:val="676767"/>
                                    <w:sz w:val="14"/>
                                    <w:lang w:val="en-GB"/>
                                  </w:rPr>
                                  <w:br/>
                                  <w:t>E-mail: sales@zoomint.com</w:t>
                                </w:r>
                              </w:p>
                            </w:tc>
                          </w:tr>
                          <w:tr w:rsidR="00617FFD" w:rsidRPr="00550D6A" w14:paraId="262DD8C3" w14:textId="77777777" w:rsidTr="004F42C1">
                            <w:trPr>
                              <w:trHeight w:val="185"/>
                            </w:trPr>
                            <w:tc>
                              <w:tcPr>
                                <w:tcW w:w="3084" w:type="dxa"/>
                                <w:vMerge/>
                                <w:tcBorders>
                                  <w:left w:val="single" w:sz="18" w:space="0" w:color="A2C614"/>
                                  <w:bottom w:val="nil"/>
                                  <w:right w:val="single" w:sz="18" w:space="0" w:color="A2C614"/>
                                </w:tcBorders>
                              </w:tcPr>
                              <w:p w14:paraId="1D691ADB" w14:textId="77777777" w:rsidR="00617FFD" w:rsidRPr="00550D6A" w:rsidRDefault="00617FFD" w:rsidP="004F42C1">
                                <w:pPr>
                                  <w:pStyle w:val="Heading20"/>
                                  <w:spacing w:line="276" w:lineRule="auto"/>
                                  <w:ind w:left="0"/>
                                  <w:rPr>
                                    <w:rFonts w:ascii="Arial" w:hAnsi="Arial"/>
                                    <w:color w:val="676767"/>
                                    <w:sz w:val="14"/>
                                    <w:lang w:val="en-GB"/>
                                  </w:rPr>
                                </w:pPr>
                              </w:p>
                            </w:tc>
                            <w:tc>
                              <w:tcPr>
                                <w:tcW w:w="3135" w:type="dxa"/>
                                <w:vMerge/>
                                <w:tcBorders>
                                  <w:left w:val="single" w:sz="18" w:space="0" w:color="A2C614"/>
                                  <w:bottom w:val="nil"/>
                                  <w:right w:val="single" w:sz="18" w:space="0" w:color="A2C614"/>
                                </w:tcBorders>
                              </w:tcPr>
                              <w:p w14:paraId="643806EB" w14:textId="77777777" w:rsidR="00617FFD" w:rsidRPr="00550D6A" w:rsidRDefault="00617FFD" w:rsidP="004F42C1">
                                <w:pPr>
                                  <w:pStyle w:val="Heading20"/>
                                  <w:spacing w:line="276" w:lineRule="auto"/>
                                  <w:rPr>
                                    <w:rFonts w:ascii="Arial" w:hAnsi="Arial"/>
                                    <w:color w:val="676767"/>
                                    <w:sz w:val="18"/>
                                    <w:szCs w:val="18"/>
                                    <w:lang w:val="en-GB"/>
                                  </w:rPr>
                                </w:pPr>
                              </w:p>
                            </w:tc>
                            <w:tc>
                              <w:tcPr>
                                <w:tcW w:w="3095" w:type="dxa"/>
                                <w:vMerge/>
                                <w:tcBorders>
                                  <w:left w:val="single" w:sz="18" w:space="0" w:color="A2C614"/>
                                  <w:bottom w:val="nil"/>
                                  <w:right w:val="nil"/>
                                </w:tcBorders>
                              </w:tcPr>
                              <w:p w14:paraId="546E4A86" w14:textId="77777777" w:rsidR="00617FFD" w:rsidRPr="00550D6A" w:rsidRDefault="00617FFD" w:rsidP="004F42C1">
                                <w:pPr>
                                  <w:pStyle w:val="textzahlavi"/>
                                  <w:spacing w:line="276" w:lineRule="auto"/>
                                  <w:rPr>
                                    <w:sz w:val="14"/>
                                    <w:szCs w:val="18"/>
                                    <w:lang w:val="en-GB"/>
                                  </w:rPr>
                                </w:pPr>
                              </w:p>
                            </w:tc>
                          </w:tr>
                        </w:tbl>
                        <w:p w14:paraId="47E181C3" w14:textId="77777777" w:rsidR="00617FFD" w:rsidRPr="00550D6A" w:rsidRDefault="00617FFD" w:rsidP="00BE4386">
                          <w:pPr>
                            <w:pStyle w:val="Heading1"/>
                            <w:keepNext/>
                            <w:numPr>
                              <w:ilvl w:val="0"/>
                              <w:numId w:val="9"/>
                            </w:numPr>
                            <w:autoSpaceDE/>
                            <w:autoSpaceDN/>
                            <w:adjustRightInd/>
                            <w:spacing w:before="240"/>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7D023" id="_x0000_t202" coordsize="21600,21600" o:spt="202" path="m,l,21600r21600,l21600,xe">
              <v:stroke joinstyle="miter"/>
              <v:path gradientshapeok="t" o:connecttype="rect"/>
            </v:shapetype>
            <v:shape id="Textové pole 3" o:spid="_x0000_s1027" type="#_x0000_t202" style="position:absolute;margin-left:4pt;margin-top:-6.05pt;width:468pt;height:57.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" filled="f" stroked="f" strokeweight=".5pt">
              <v:textbox>
                <w:txbxContent>
                  <w:tbl>
                    <w:tblPr>
                      <w:tblW w:w="9314" w:type="dxa"/>
                      <w:tblInd w:w="-23" w:type="dxa"/>
                      <w:tblLayout w:type="fixed"/>
                      <w:tblLook w:val="04A0" w:firstRow="1" w:lastRow="0" w:firstColumn="1" w:lastColumn="0" w:noHBand="0" w:noVBand="1"/>
                    </w:tblPr>
                    <w:tblGrid>
                      <w:gridCol w:w="3084"/>
                      <w:gridCol w:w="3135"/>
                      <w:gridCol w:w="3095"/>
                    </w:tblGrid>
                    <w:tr w:rsidR="00617FFD" w:rsidRPr="00550D6A" w14:paraId="7779F997" w14:textId="77777777" w:rsidTr="004F42C1">
                      <w:trPr>
                        <w:trHeight w:val="282"/>
                      </w:trPr>
                      <w:tc>
                        <w:tcPr>
                          <w:tcW w:w="3084" w:type="dxa"/>
                          <w:vMerge w:val="restart"/>
                          <w:tcBorders>
                            <w:left w:val="single" w:sz="18" w:space="0" w:color="A2C614"/>
                            <w:right w:val="single" w:sz="18" w:space="0" w:color="A2C614"/>
                          </w:tcBorders>
                        </w:tcPr>
                        <w:p w14:paraId="2CE45636" w14:textId="77777777" w:rsidR="00617FFD" w:rsidRPr="00550D6A" w:rsidRDefault="00617FFD" w:rsidP="004F42C1">
                          <w:pPr>
                            <w:pStyle w:val="Heading20"/>
                            <w:spacing w:line="276" w:lineRule="auto"/>
                            <w:ind w:left="0"/>
                            <w:rPr>
                              <w:lang w:val="en-GB"/>
                            </w:rPr>
                          </w:pPr>
                          <w:r w:rsidRPr="00550D6A">
                            <w:rPr>
                              <w:szCs w:val="18"/>
                              <w:lang w:val="en-GB"/>
                            </w:rPr>
                            <w:t>ZOOM Offices</w:t>
                          </w:r>
                        </w:p>
                        <w:p w14:paraId="4ECC2005" w14:textId="77777777" w:rsidR="00617FFD" w:rsidRPr="00550D6A" w:rsidRDefault="00617FFD" w:rsidP="004F42C1">
                          <w:pPr>
                            <w:pStyle w:val="Heading20"/>
                            <w:spacing w:line="276" w:lineRule="auto"/>
                            <w:ind w:left="0"/>
                            <w:rPr>
                              <w:rFonts w:ascii="Arial" w:hAnsi="Arial"/>
                              <w:color w:val="676767"/>
                              <w:sz w:val="14"/>
                              <w:lang w:val="en-GB"/>
                            </w:rPr>
                          </w:pPr>
                          <w:r w:rsidRPr="00550D6A">
                            <w:rPr>
                              <w:rFonts w:ascii="Arial" w:hAnsi="Arial"/>
                              <w:color w:val="676767"/>
                              <w:sz w:val="14"/>
                              <w:lang w:val="en-GB"/>
                            </w:rPr>
                            <w:t>Czech Republic, USA, Russia, UK</w:t>
                          </w:r>
                          <w:r w:rsidRPr="00550D6A">
                            <w:rPr>
                              <w:rFonts w:ascii="Arial" w:hAnsi="Arial"/>
                              <w:color w:val="676767"/>
                              <w:sz w:val="14"/>
                              <w:lang w:val="en-GB"/>
                            </w:rPr>
                            <w:br/>
                            <w:t>Poland</w:t>
                          </w:r>
                        </w:p>
                      </w:tc>
                      <w:tc>
                        <w:tcPr>
                          <w:tcW w:w="3135" w:type="dxa"/>
                          <w:vMerge w:val="restart"/>
                          <w:tcBorders>
                            <w:left w:val="single" w:sz="18" w:space="0" w:color="A2C614"/>
                            <w:right w:val="single" w:sz="18" w:space="0" w:color="A2C614"/>
                          </w:tcBorders>
                        </w:tcPr>
                        <w:p w14:paraId="07F547D2" w14:textId="77777777" w:rsidR="00617FFD" w:rsidRPr="00550D6A" w:rsidRDefault="00617FFD" w:rsidP="004F42C1">
                          <w:pPr>
                            <w:pStyle w:val="Heading20"/>
                            <w:spacing w:line="276" w:lineRule="auto"/>
                            <w:rPr>
                              <w:szCs w:val="18"/>
                              <w:lang w:val="en-GB"/>
                            </w:rPr>
                          </w:pPr>
                          <w:r w:rsidRPr="00550D6A">
                            <w:rPr>
                              <w:szCs w:val="18"/>
                              <w:lang w:val="en-GB"/>
                            </w:rPr>
                            <w:t xml:space="preserve">ZOOM International a. s. </w:t>
                          </w:r>
                        </w:p>
                        <w:p w14:paraId="67D0FB42" w14:textId="77777777" w:rsidR="00617FFD" w:rsidRPr="00550D6A" w:rsidRDefault="00617FFD" w:rsidP="004F42C1">
                          <w:pPr>
                            <w:pStyle w:val="Heading20"/>
                            <w:spacing w:line="276" w:lineRule="auto"/>
                            <w:rPr>
                              <w:szCs w:val="18"/>
                              <w:lang w:val="en-GB"/>
                            </w:rPr>
                          </w:pPr>
                          <w:r w:rsidRPr="00550D6A">
                            <w:rPr>
                              <w:rFonts w:ascii="Arial" w:hAnsi="Arial"/>
                              <w:color w:val="676767"/>
                              <w:sz w:val="14"/>
                              <w:lang w:val="en-GB"/>
                            </w:rPr>
                            <w:t>Karolinská 650/1 (Danube House)</w:t>
                          </w:r>
                          <w:r w:rsidRPr="00550D6A">
                            <w:rPr>
                              <w:rFonts w:ascii="Arial" w:hAnsi="Arial"/>
                              <w:color w:val="676767"/>
                              <w:sz w:val="14"/>
                              <w:lang w:val="en-GB"/>
                            </w:rPr>
                            <w:br/>
                            <w:t>186 00, Prague 8 - Karlín</w:t>
                          </w:r>
                          <w:r w:rsidRPr="00550D6A">
                            <w:rPr>
                              <w:rFonts w:ascii="Arial" w:hAnsi="Arial"/>
                              <w:color w:val="676767"/>
                              <w:sz w:val="14"/>
                              <w:lang w:val="en-GB"/>
                            </w:rPr>
                            <w:br/>
                            <w:t>Czech Republic</w:t>
                          </w:r>
                        </w:p>
                      </w:tc>
                      <w:tc>
                        <w:tcPr>
                          <w:tcW w:w="3095" w:type="dxa"/>
                          <w:vMerge w:val="restart"/>
                          <w:tcBorders>
                            <w:left w:val="single" w:sz="18" w:space="0" w:color="A2C614"/>
                            <w:right w:val="nil"/>
                          </w:tcBorders>
                        </w:tcPr>
                        <w:p w14:paraId="5744071D" w14:textId="77777777" w:rsidR="00617FFD" w:rsidRPr="00550D6A" w:rsidRDefault="00954660" w:rsidP="004F42C1">
                          <w:pPr>
                            <w:pStyle w:val="Heading20"/>
                            <w:spacing w:line="276" w:lineRule="auto"/>
                            <w:rPr>
                              <w:szCs w:val="18"/>
                              <w:lang w:val="en-GB"/>
                            </w:rPr>
                          </w:pPr>
                          <w:hyperlink r:id="rId2" w:history="1">
                            <w:r w:rsidR="00617FFD" w:rsidRPr="00550D6A">
                              <w:rPr>
                                <w:lang w:val="en-GB"/>
                              </w:rPr>
                              <w:t>www.zoomint.com</w:t>
                            </w:r>
                          </w:hyperlink>
                        </w:p>
                        <w:p w14:paraId="67D1D234" w14:textId="77777777" w:rsidR="00617FFD" w:rsidRPr="00550D6A" w:rsidRDefault="00617FFD" w:rsidP="004F42C1">
                          <w:pPr>
                            <w:pStyle w:val="Heading20"/>
                            <w:spacing w:line="276" w:lineRule="auto"/>
                            <w:rPr>
                              <w:lang w:val="en-GB"/>
                            </w:rPr>
                          </w:pPr>
                          <w:r w:rsidRPr="00550D6A">
                            <w:rPr>
                              <w:rFonts w:ascii="Arial" w:hAnsi="Arial"/>
                              <w:color w:val="676767"/>
                              <w:sz w:val="14"/>
                              <w:lang w:val="en-GB"/>
                            </w:rPr>
                            <w:t>Phone: (+420) 222 554 111</w:t>
                          </w:r>
                          <w:r w:rsidRPr="00550D6A">
                            <w:rPr>
                              <w:rFonts w:ascii="Arial" w:hAnsi="Arial"/>
                              <w:color w:val="676767"/>
                              <w:sz w:val="14"/>
                              <w:lang w:val="en-GB"/>
                            </w:rPr>
                            <w:br/>
                            <w:t>Fax: (+420) 222 554 114</w:t>
                          </w:r>
                          <w:r w:rsidRPr="00550D6A">
                            <w:rPr>
                              <w:rFonts w:ascii="Arial" w:hAnsi="Arial"/>
                              <w:color w:val="676767"/>
                              <w:sz w:val="14"/>
                              <w:lang w:val="en-GB"/>
                            </w:rPr>
                            <w:br/>
                            <w:t>E-mail: sales@zoomint.com</w:t>
                          </w:r>
                        </w:p>
                      </w:tc>
                    </w:tr>
                    <w:tr w:rsidR="00617FFD" w:rsidRPr="00550D6A" w14:paraId="262DD8C3" w14:textId="77777777" w:rsidTr="004F42C1">
                      <w:trPr>
                        <w:trHeight w:val="185"/>
                      </w:trPr>
                      <w:tc>
                        <w:tcPr>
                          <w:tcW w:w="3084" w:type="dxa"/>
                          <w:vMerge/>
                          <w:tcBorders>
                            <w:left w:val="single" w:sz="18" w:space="0" w:color="A2C614"/>
                            <w:bottom w:val="nil"/>
                            <w:right w:val="single" w:sz="18" w:space="0" w:color="A2C614"/>
                          </w:tcBorders>
                        </w:tcPr>
                        <w:p w14:paraId="1D691ADB" w14:textId="77777777" w:rsidR="00617FFD" w:rsidRPr="00550D6A" w:rsidRDefault="00617FFD" w:rsidP="004F42C1">
                          <w:pPr>
                            <w:pStyle w:val="Heading20"/>
                            <w:spacing w:line="276" w:lineRule="auto"/>
                            <w:ind w:left="0"/>
                            <w:rPr>
                              <w:rFonts w:ascii="Arial" w:hAnsi="Arial"/>
                              <w:color w:val="676767"/>
                              <w:sz w:val="14"/>
                              <w:lang w:val="en-GB"/>
                            </w:rPr>
                          </w:pPr>
                        </w:p>
                      </w:tc>
                      <w:tc>
                        <w:tcPr>
                          <w:tcW w:w="3135" w:type="dxa"/>
                          <w:vMerge/>
                          <w:tcBorders>
                            <w:left w:val="single" w:sz="18" w:space="0" w:color="A2C614"/>
                            <w:bottom w:val="nil"/>
                            <w:right w:val="single" w:sz="18" w:space="0" w:color="A2C614"/>
                          </w:tcBorders>
                        </w:tcPr>
                        <w:p w14:paraId="643806EB" w14:textId="77777777" w:rsidR="00617FFD" w:rsidRPr="00550D6A" w:rsidRDefault="00617FFD" w:rsidP="004F42C1">
                          <w:pPr>
                            <w:pStyle w:val="Heading20"/>
                            <w:spacing w:line="276" w:lineRule="auto"/>
                            <w:rPr>
                              <w:rFonts w:ascii="Arial" w:hAnsi="Arial"/>
                              <w:color w:val="676767"/>
                              <w:sz w:val="18"/>
                              <w:szCs w:val="18"/>
                              <w:lang w:val="en-GB"/>
                            </w:rPr>
                          </w:pPr>
                        </w:p>
                      </w:tc>
                      <w:tc>
                        <w:tcPr>
                          <w:tcW w:w="3095" w:type="dxa"/>
                          <w:vMerge/>
                          <w:tcBorders>
                            <w:left w:val="single" w:sz="18" w:space="0" w:color="A2C614"/>
                            <w:bottom w:val="nil"/>
                            <w:right w:val="nil"/>
                          </w:tcBorders>
                        </w:tcPr>
                        <w:p w14:paraId="546E4A86" w14:textId="77777777" w:rsidR="00617FFD" w:rsidRPr="00550D6A" w:rsidRDefault="00617FFD" w:rsidP="004F42C1">
                          <w:pPr>
                            <w:pStyle w:val="textzahlavi"/>
                            <w:spacing w:line="276" w:lineRule="auto"/>
                            <w:rPr>
                              <w:sz w:val="14"/>
                              <w:szCs w:val="18"/>
                              <w:lang w:val="en-GB"/>
                            </w:rPr>
                          </w:pPr>
                        </w:p>
                      </w:tc>
                    </w:tr>
                  </w:tbl>
                  <w:p w14:paraId="47E181C3" w14:textId="77777777" w:rsidR="00617FFD" w:rsidRPr="00550D6A" w:rsidRDefault="00617FFD" w:rsidP="00BE4386">
                    <w:pPr>
                      <w:pStyle w:val="Heading1"/>
                      <w:keepNext/>
                      <w:numPr>
                        <w:ilvl w:val="0"/>
                        <w:numId w:val="9"/>
                      </w:numPr>
                      <w:autoSpaceDE/>
                      <w:autoSpaceDN/>
                      <w:adjustRightInd/>
                      <w:spacing w:before="240"/>
                      <w:rPr>
                        <w:lang w:val="en-GB"/>
                      </w:rPr>
                    </w:pPr>
                  </w:p>
                </w:txbxContent>
              </v:textbox>
              <w10:wrap anchorx="margin"/>
            </v:shape>
          </w:pict>
        </mc:Fallback>
      </mc:AlternateContent>
    </w:r>
    <w:r>
      <w:rPr>
        <w:noProof/>
      </w:rPr>
      <w:drawing>
        <wp:anchor distT="0" distB="0" distL="114300" distR="114300" simplePos="0" relativeHeight="251677696" behindDoc="0" locked="0" layoutInCell="1" allowOverlap="1" wp14:anchorId="7162C1D8" wp14:editId="74B37E11">
          <wp:simplePos x="0" y="0"/>
          <wp:positionH relativeFrom="margin">
            <wp:posOffset>0</wp:posOffset>
          </wp:positionH>
          <wp:positionV relativeFrom="paragraph">
            <wp:posOffset>-120015</wp:posOffset>
          </wp:positionV>
          <wp:extent cx="6217920" cy="18561"/>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3">
                    <a:extLs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5C36A" w14:textId="77777777" w:rsidR="00954660" w:rsidRDefault="00954660" w:rsidP="002B24B7">
      <w:pPr>
        <w:spacing w:before="0" w:after="0" w:line="240" w:lineRule="auto"/>
      </w:pPr>
      <w:r>
        <w:separator/>
      </w:r>
    </w:p>
  </w:footnote>
  <w:footnote w:type="continuationSeparator" w:id="0">
    <w:p w14:paraId="48DE667C" w14:textId="77777777" w:rsidR="00954660" w:rsidRDefault="00954660" w:rsidP="002B24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5FF3" w14:textId="77777777" w:rsidR="00617FFD" w:rsidRDefault="00617FFD" w:rsidP="002B24B7">
    <w:pPr>
      <w:pStyle w:val="HeaderText"/>
      <w:rPr>
        <w:color w:val="44546A" w:themeColor="text2"/>
      </w:rPr>
    </w:pPr>
    <w:r>
      <w:rPr>
        <w:noProof/>
      </w:rPr>
      <w:drawing>
        <wp:anchor distT="0" distB="0" distL="114300" distR="114300" simplePos="0" relativeHeight="251651072" behindDoc="0" locked="0" layoutInCell="1" allowOverlap="1" wp14:anchorId="0C978020" wp14:editId="2B1AF5BC">
          <wp:simplePos x="0" y="0"/>
          <wp:positionH relativeFrom="margin">
            <wp:align>left</wp:align>
          </wp:positionH>
          <wp:positionV relativeFrom="paragraph">
            <wp:posOffset>0</wp:posOffset>
          </wp:positionV>
          <wp:extent cx="412750" cy="412750"/>
          <wp:effectExtent l="0" t="0" r="6350" b="6350"/>
          <wp:wrapNone/>
          <wp:docPr id="430" name="Picture 430" descr="zoo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pic:spPr>
              </pic:pic>
            </a:graphicData>
          </a:graphic>
          <wp14:sizeRelH relativeFrom="page">
            <wp14:pctWidth>0</wp14:pctWidth>
          </wp14:sizeRelH>
          <wp14:sizeRelV relativeFrom="page">
            <wp14:pctHeight>0</wp14:pctHeight>
          </wp14:sizeRelV>
        </wp:anchor>
      </w:drawing>
    </w:r>
    <w:fldSimple w:instr=" TITLE   \* MERGEFORMAT ">
      <w:r>
        <w:t>Name of this document</w:t>
      </w:r>
    </w:fldSimple>
    <w:r w:rsidRPr="0063796B">
      <w:t xml:space="preserve"> | </w:t>
    </w:r>
    <w:r w:rsidRPr="0063796B">
      <w:rPr>
        <w:color w:val="44546A" w:themeColor="text2"/>
      </w:rPr>
      <w:fldChar w:fldCharType="begin"/>
    </w:r>
    <w:r w:rsidRPr="0063796B">
      <w:rPr>
        <w:color w:val="44546A" w:themeColor="text2"/>
      </w:rPr>
      <w:instrText xml:space="preserve"> SUBJECT   \* MERGEFORMAT </w:instrText>
    </w:r>
    <w:r w:rsidRPr="0063796B">
      <w:rPr>
        <w:color w:val="44546A" w:themeColor="text2"/>
      </w:rPr>
      <w:fldChar w:fldCharType="separate"/>
    </w:r>
    <w:r>
      <w:rPr>
        <w:color w:val="44546A" w:themeColor="text2"/>
      </w:rPr>
      <w:t>Customer Name</w:t>
    </w:r>
    <w:r w:rsidRPr="0063796B">
      <w:rPr>
        <w:color w:val="44546A" w:themeColor="text2"/>
      </w:rPr>
      <w:fldChar w:fldCharType="end"/>
    </w:r>
  </w:p>
  <w:p w14:paraId="26C0A5C6" w14:textId="77777777" w:rsidR="00617FFD" w:rsidRPr="008231BD" w:rsidRDefault="00617FFD" w:rsidP="002B24B7">
    <w:pPr>
      <w:pStyle w:val="HeaderText"/>
    </w:pPr>
    <w:r>
      <w:rPr>
        <w:noProof/>
      </w:rPr>
      <w:drawing>
        <wp:anchor distT="0" distB="0" distL="114300" distR="114300" simplePos="0" relativeHeight="251652096" behindDoc="0" locked="0" layoutInCell="1" allowOverlap="1" wp14:anchorId="44520A48" wp14:editId="1A6155F5">
          <wp:simplePos x="0" y="0"/>
          <wp:positionH relativeFrom="margin">
            <wp:align>left</wp:align>
          </wp:positionH>
          <wp:positionV relativeFrom="paragraph">
            <wp:posOffset>397510</wp:posOffset>
          </wp:positionV>
          <wp:extent cx="6217920" cy="18561"/>
          <wp:effectExtent l="0" t="0" r="0" b="635"/>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2">
                    <a:extLs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fldSimple w:instr=" STYLEREF  &quot;Heading 1&quot; ">
      <w:r>
        <w:rPr>
          <w:noProof/>
        </w:rPr>
        <w:t>Version Control</w:t>
      </w:r>
    </w:fldSimple>
  </w:p>
  <w:p w14:paraId="47A4751F" w14:textId="77777777" w:rsidR="00617FFD" w:rsidRDefault="00617F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324F4" w14:textId="77777777" w:rsidR="0062126E" w:rsidRPr="00652CEF" w:rsidRDefault="0062126E" w:rsidP="0062126E">
    <w:pPr>
      <w:pStyle w:val="HeaderText"/>
      <w:rPr>
        <w:color w:val="44546A" w:themeColor="text2"/>
        <w:lang w:val="en-GB"/>
      </w:rPr>
    </w:pPr>
    <w:r>
      <w:rPr>
        <w:noProof/>
        <w:lang w:val="en-GB"/>
      </w:rPr>
      <w:drawing>
        <wp:anchor distT="0" distB="0" distL="114300" distR="114300" simplePos="0" relativeHeight="251697152" behindDoc="1" locked="0" layoutInCell="1" allowOverlap="1" wp14:anchorId="232B5DC4" wp14:editId="51B8DFCD">
          <wp:simplePos x="0" y="0"/>
          <wp:positionH relativeFrom="column">
            <wp:posOffset>41910</wp:posOffset>
          </wp:positionH>
          <wp:positionV relativeFrom="paragraph">
            <wp:posOffset>-181610</wp:posOffset>
          </wp:positionV>
          <wp:extent cx="518160" cy="518160"/>
          <wp:effectExtent l="0" t="0" r="2540" b="2540"/>
          <wp:wrapTight wrapText="bothSides">
            <wp:wrapPolygon edited="0">
              <wp:start x="0" y="0"/>
              <wp:lineTo x="0" y="21176"/>
              <wp:lineTo x="21176" y="21176"/>
              <wp:lineTo x="21176" y="0"/>
              <wp:lineTo x="0" y="0"/>
            </wp:wrapPolygon>
          </wp:wrapTight>
          <wp:docPr id="439" name="Picture 4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veo Mark.png"/>
                  <pic:cNvPicPr/>
                </pic:nvPicPr>
                <pic:blipFill>
                  <a:blip r:embed="rId1">
                    <a:extLst>
                      <a:ext uri="{28A0092B-C50C-407E-A947-70E740481C1C}">
                        <a14:useLocalDpi xmlns:a14="http://schemas.microsoft.com/office/drawing/2010/main" val="0"/>
                      </a:ext>
                    </a:extLst>
                  </a:blip>
                  <a:stretch>
                    <a:fillRect/>
                  </a:stretch>
                </pic:blipFill>
                <pic:spPr>
                  <a:xfrm>
                    <a:off x="0" y="0"/>
                    <a:ext cx="518160" cy="51816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w:t>
    </w:r>
    <w:r w:rsidRPr="00652CEF">
      <w:rPr>
        <w:lang w:val="en-GB"/>
      </w:rPr>
      <w:fldChar w:fldCharType="begin"/>
    </w:r>
    <w:r w:rsidRPr="00652CEF">
      <w:rPr>
        <w:lang w:val="en-GB"/>
      </w:rPr>
      <w:instrText xml:space="preserve"> TITLE   \* MERGEFORMAT </w:instrText>
    </w:r>
    <w:r w:rsidRPr="00652CEF">
      <w:rPr>
        <w:lang w:val="en-GB"/>
      </w:rPr>
      <w:fldChar w:fldCharType="separate"/>
    </w:r>
    <w:r>
      <w:rPr>
        <w:lang w:val="en-GB"/>
      </w:rPr>
      <w:t>CUCM User Import Tool</w:t>
    </w:r>
    <w:r w:rsidRPr="00652CEF">
      <w:rPr>
        <w:lang w:val="en-GB"/>
      </w:rPr>
      <w:fldChar w:fldCharType="end"/>
    </w:r>
    <w:r w:rsidRPr="00652CEF">
      <w:rPr>
        <w:lang w:val="en-GB"/>
      </w:rPr>
      <w:t xml:space="preserve"> | </w:t>
    </w:r>
    <w:r w:rsidRPr="00652CEF">
      <w:rPr>
        <w:color w:val="44546A" w:themeColor="text2"/>
        <w:lang w:val="en-GB"/>
      </w:rPr>
      <w:fldChar w:fldCharType="begin"/>
    </w:r>
    <w:r w:rsidRPr="00652CEF">
      <w:rPr>
        <w:color w:val="44546A" w:themeColor="text2"/>
        <w:lang w:val="en-GB"/>
      </w:rPr>
      <w:instrText xml:space="preserve"> SUBJECT   \* MERGEFORMAT </w:instrText>
    </w:r>
    <w:r w:rsidRPr="00652CEF">
      <w:rPr>
        <w:color w:val="44546A" w:themeColor="text2"/>
        <w:lang w:val="en-GB"/>
      </w:rPr>
      <w:fldChar w:fldCharType="separate"/>
    </w:r>
    <w:r>
      <w:rPr>
        <w:color w:val="44546A" w:themeColor="text2"/>
        <w:lang w:val="en-GB"/>
      </w:rPr>
      <w:t>ZOOM International</w:t>
    </w:r>
    <w:r w:rsidRPr="00652CEF">
      <w:rPr>
        <w:color w:val="44546A" w:themeColor="text2"/>
        <w:lang w:val="en-GB"/>
      </w:rPr>
      <w:fldChar w:fldCharType="end"/>
    </w:r>
  </w:p>
  <w:p w14:paraId="10FD90FD" w14:textId="77777777" w:rsidR="0062126E" w:rsidRPr="00652CEF" w:rsidRDefault="0062126E" w:rsidP="0062126E">
    <w:pPr>
      <w:pStyle w:val="HeaderText"/>
      <w:rPr>
        <w:lang w:val="en-GB"/>
      </w:rPr>
    </w:pPr>
    <w:r w:rsidRPr="00652CEF">
      <w:rPr>
        <w:noProof/>
      </w:rPr>
      <w:drawing>
        <wp:anchor distT="0" distB="0" distL="114300" distR="114300" simplePos="0" relativeHeight="251696128" behindDoc="0" locked="0" layoutInCell="1" allowOverlap="1" wp14:anchorId="3C6E8CC5" wp14:editId="781B3E79">
          <wp:simplePos x="0" y="0"/>
          <wp:positionH relativeFrom="margin">
            <wp:align>left</wp:align>
          </wp:positionH>
          <wp:positionV relativeFrom="paragraph">
            <wp:posOffset>397510</wp:posOffset>
          </wp:positionV>
          <wp:extent cx="6217920" cy="18561"/>
          <wp:effectExtent l="0" t="0" r="0" b="0"/>
          <wp:wrapNone/>
          <wp:docPr id="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r w:rsidRPr="00652CEF">
      <w:rPr>
        <w:lang w:val="en-GB"/>
      </w:rPr>
      <w:fldChar w:fldCharType="begin"/>
    </w:r>
    <w:r w:rsidRPr="00652CEF">
      <w:rPr>
        <w:lang w:val="en-GB"/>
      </w:rPr>
      <w:instrText xml:space="preserve"> STYLEREF  "Heading 1" </w:instrText>
    </w:r>
    <w:r w:rsidRPr="00652CEF">
      <w:rPr>
        <w:lang w:val="en-GB"/>
      </w:rPr>
      <w:fldChar w:fldCharType="separate"/>
    </w:r>
    <w:r w:rsidR="008C2F22">
      <w:rPr>
        <w:noProof/>
        <w:lang w:val="en-GB"/>
      </w:rPr>
      <w:t>Version Control</w:t>
    </w:r>
    <w:r w:rsidRPr="00652CEF">
      <w:rPr>
        <w:lang w:val="en-GB"/>
      </w:rPr>
      <w:fldChar w:fldCharType="end"/>
    </w:r>
  </w:p>
  <w:p w14:paraId="6AB0068F" w14:textId="77777777" w:rsidR="00617FFD" w:rsidRPr="0062126E" w:rsidRDefault="00617FFD" w:rsidP="006212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7A81D" w14:textId="77777777" w:rsidR="0062126E" w:rsidRDefault="0062126E" w:rsidP="0062126E">
    <w:pPr>
      <w:pStyle w:val="Header"/>
      <w:tabs>
        <w:tab w:val="clear" w:pos="4513"/>
        <w:tab w:val="clear" w:pos="9026"/>
        <w:tab w:val="left" w:pos="4065"/>
      </w:tabs>
      <w:rPr>
        <w:color w:val="44546A" w:themeColor="text2"/>
        <w:sz w:val="16"/>
        <w:szCs w:val="16"/>
      </w:rPr>
    </w:pPr>
    <w:r>
      <w:rPr>
        <w:noProof/>
        <w:color w:val="44546A" w:themeColor="text2"/>
        <w:sz w:val="16"/>
        <w:szCs w:val="16"/>
      </w:rPr>
      <w:drawing>
        <wp:anchor distT="0" distB="0" distL="114300" distR="114300" simplePos="0" relativeHeight="251688960" behindDoc="1" locked="0" layoutInCell="1" allowOverlap="1" wp14:anchorId="53125CD1" wp14:editId="027F8EA1">
          <wp:simplePos x="0" y="0"/>
          <wp:positionH relativeFrom="column">
            <wp:posOffset>2064385</wp:posOffset>
          </wp:positionH>
          <wp:positionV relativeFrom="paragraph">
            <wp:posOffset>-306705</wp:posOffset>
          </wp:positionV>
          <wp:extent cx="1402080" cy="986155"/>
          <wp:effectExtent l="0" t="0" r="0" b="4445"/>
          <wp:wrapTight wrapText="bothSides">
            <wp:wrapPolygon edited="0">
              <wp:start x="0" y="0"/>
              <wp:lineTo x="0" y="21419"/>
              <wp:lineTo x="21326" y="21419"/>
              <wp:lineTo x="21326" y="0"/>
              <wp:lineTo x="0" y="0"/>
            </wp:wrapPolygon>
          </wp:wrapTight>
          <wp:docPr id="435" name="Picture 4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veo_logo_var_10.JPG"/>
                  <pic:cNvPicPr/>
                </pic:nvPicPr>
                <pic:blipFill rotWithShape="1">
                  <a:blip r:embed="rId1">
                    <a:extLst>
                      <a:ext uri="{28A0092B-C50C-407E-A947-70E740481C1C}">
                        <a14:useLocalDpi xmlns:a14="http://schemas.microsoft.com/office/drawing/2010/main" val="0"/>
                      </a:ext>
                    </a:extLst>
                  </a:blip>
                  <a:srcRect l="8466" t="10692" r="55688" b="50503"/>
                  <a:stretch/>
                </pic:blipFill>
                <pic:spPr bwMode="auto">
                  <a:xfrm>
                    <a:off x="0" y="0"/>
                    <a:ext cx="1402080" cy="986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D92B03" w14:textId="77777777" w:rsidR="0062126E" w:rsidRPr="00F15394" w:rsidRDefault="0062126E" w:rsidP="0062126E">
    <w:pPr>
      <w:pStyle w:val="Header"/>
      <w:tabs>
        <w:tab w:val="clear" w:pos="4513"/>
        <w:tab w:val="clear" w:pos="9026"/>
        <w:tab w:val="left" w:pos="4065"/>
      </w:tabs>
      <w:rPr>
        <w:color w:val="44546A" w:themeColor="text2"/>
        <w:sz w:val="16"/>
        <w:szCs w:val="16"/>
      </w:rPr>
    </w:pPr>
    <w:r>
      <w:rPr>
        <w:noProof/>
      </w:rPr>
      <mc:AlternateContent>
        <mc:Choice Requires="wps">
          <w:drawing>
            <wp:anchor distT="0" distB="0" distL="114300" distR="114300" simplePos="0" relativeHeight="251691008" behindDoc="0" locked="0" layoutInCell="1" allowOverlap="1" wp14:anchorId="728F5BA6" wp14:editId="00BBF31C">
              <wp:simplePos x="0" y="0"/>
              <wp:positionH relativeFrom="column">
                <wp:posOffset>1995805</wp:posOffset>
              </wp:positionH>
              <wp:positionV relativeFrom="paragraph">
                <wp:posOffset>83185</wp:posOffset>
              </wp:positionV>
              <wp:extent cx="1897380" cy="3124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97380" cy="312420"/>
                      </a:xfrm>
                      <a:prstGeom prst="rect">
                        <a:avLst/>
                      </a:prstGeom>
                      <a:noFill/>
                      <a:ln w="6350">
                        <a:noFill/>
                      </a:ln>
                    </wps:spPr>
                    <wps:txbx>
                      <w:txbxContent>
                        <w:p w14:paraId="24F84318" w14:textId="77777777" w:rsidR="0062126E" w:rsidRPr="002068E7" w:rsidRDefault="0062126E" w:rsidP="0062126E">
                          <w:pPr>
                            <w:rPr>
                              <w:rFonts w:ascii="Gotham Light" w:hAnsi="Gotham Light"/>
                              <w:b/>
                              <w:bCs/>
                              <w:color w:val="000000" w:themeColor="text1"/>
                              <w:sz w:val="18"/>
                              <w:szCs w:val="18"/>
                            </w:rPr>
                          </w:pPr>
                          <w:r>
                            <w:rPr>
                              <w:rFonts w:ascii="Gotham Light" w:hAnsi="Gotham Light"/>
                              <w:b/>
                              <w:bCs/>
                              <w:color w:val="000000" w:themeColor="text1"/>
                              <w:sz w:val="18"/>
                              <w:szCs w:val="18"/>
                            </w:rPr>
                            <w:t>e</w:t>
                          </w:r>
                          <w:r w:rsidRPr="002068E7">
                            <w:rPr>
                              <w:rFonts w:ascii="Gotham Light" w:hAnsi="Gotham Light"/>
                              <w:b/>
                              <w:bCs/>
                              <w:color w:val="000000" w:themeColor="text1"/>
                              <w:sz w:val="18"/>
                              <w:szCs w:val="18"/>
                            </w:rPr>
                            <w:t>levate every encounter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8F5BA6" id="_x0000_t202" coordsize="21600,21600" o:spt="202" path="m,l,21600r21600,l21600,xe">
              <v:stroke joinstyle="miter"/>
              <v:path gradientshapeok="t" o:connecttype="rect"/>
            </v:shapetype>
            <v:shape id="Text Box 19" o:spid="_x0000_s1026" type="#_x0000_t202" style="position:absolute;margin-left:157.15pt;margin-top:6.55pt;width:149.4pt;height:2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" filled="f" stroked="f" strokeweight=".5pt">
              <v:textbox>
                <w:txbxContent>
                  <w:p w14:paraId="24F84318" w14:textId="77777777" w:rsidR="0062126E" w:rsidRPr="002068E7" w:rsidRDefault="0062126E" w:rsidP="0062126E">
                    <w:pPr>
                      <w:rPr>
                        <w:rFonts w:ascii="Gotham Light" w:hAnsi="Gotham Light"/>
                        <w:b/>
                        <w:bCs/>
                        <w:color w:val="000000" w:themeColor="text1"/>
                        <w:sz w:val="18"/>
                        <w:szCs w:val="18"/>
                      </w:rPr>
                    </w:pPr>
                    <w:r>
                      <w:rPr>
                        <w:rFonts w:ascii="Gotham Light" w:hAnsi="Gotham Light"/>
                        <w:b/>
                        <w:bCs/>
                        <w:color w:val="000000" w:themeColor="text1"/>
                        <w:sz w:val="18"/>
                        <w:szCs w:val="18"/>
                      </w:rPr>
                      <w:t>e</w:t>
                    </w:r>
                    <w:r w:rsidRPr="002068E7">
                      <w:rPr>
                        <w:rFonts w:ascii="Gotham Light" w:hAnsi="Gotham Light"/>
                        <w:b/>
                        <w:bCs/>
                        <w:color w:val="000000" w:themeColor="text1"/>
                        <w:sz w:val="18"/>
                        <w:szCs w:val="18"/>
                      </w:rPr>
                      <w:t>levate every encounter</w:t>
                    </w:r>
                  </w:p>
                </w:txbxContent>
              </v:textbox>
            </v:shape>
          </w:pict>
        </mc:Fallback>
      </mc:AlternateContent>
    </w:r>
    <w:r>
      <w:rPr>
        <w:noProof/>
      </w:rPr>
      <w:drawing>
        <wp:anchor distT="0" distB="0" distL="114300" distR="114300" simplePos="0" relativeHeight="251689984" behindDoc="0" locked="0" layoutInCell="1" allowOverlap="1" wp14:anchorId="456A30B2" wp14:editId="15DAE6FF">
          <wp:simplePos x="0" y="0"/>
          <wp:positionH relativeFrom="margin">
            <wp:posOffset>-228600</wp:posOffset>
          </wp:positionH>
          <wp:positionV relativeFrom="paragraph">
            <wp:posOffset>1569085</wp:posOffset>
          </wp:positionV>
          <wp:extent cx="6217920" cy="18561"/>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p>
  <w:p w14:paraId="7C54010E" w14:textId="77777777" w:rsidR="00617FFD" w:rsidRPr="00E70F2B" w:rsidRDefault="00617FFD" w:rsidP="001938D9">
    <w:pPr>
      <w:pStyle w:val="Header"/>
      <w:tabs>
        <w:tab w:val="clear" w:pos="4513"/>
        <w:tab w:val="clear" w:pos="9026"/>
        <w:tab w:val="left" w:pos="4065"/>
      </w:tabs>
      <w:rPr>
        <w:color w:val="44546A" w:themeColor="text2"/>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1EC0E" w14:textId="77777777" w:rsidR="0062126E" w:rsidRPr="00652CEF" w:rsidRDefault="0062126E" w:rsidP="0062126E">
    <w:pPr>
      <w:pStyle w:val="HeaderText"/>
      <w:rPr>
        <w:color w:val="44546A" w:themeColor="text2"/>
        <w:lang w:val="en-GB"/>
      </w:rPr>
    </w:pPr>
    <w:r>
      <w:rPr>
        <w:noProof/>
        <w:lang w:val="en-GB"/>
      </w:rPr>
      <w:drawing>
        <wp:anchor distT="0" distB="0" distL="114300" distR="114300" simplePos="0" relativeHeight="251694080" behindDoc="1" locked="0" layoutInCell="1" allowOverlap="1" wp14:anchorId="7038C7D5" wp14:editId="4D57220D">
          <wp:simplePos x="0" y="0"/>
          <wp:positionH relativeFrom="column">
            <wp:posOffset>41910</wp:posOffset>
          </wp:positionH>
          <wp:positionV relativeFrom="paragraph">
            <wp:posOffset>-181610</wp:posOffset>
          </wp:positionV>
          <wp:extent cx="518160" cy="518160"/>
          <wp:effectExtent l="0" t="0" r="2540" b="2540"/>
          <wp:wrapTight wrapText="bothSides">
            <wp:wrapPolygon edited="0">
              <wp:start x="0" y="0"/>
              <wp:lineTo x="0" y="21176"/>
              <wp:lineTo x="21176" y="21176"/>
              <wp:lineTo x="21176" y="0"/>
              <wp:lineTo x="0" y="0"/>
            </wp:wrapPolygon>
          </wp:wrapTight>
          <wp:docPr id="438" name="Picture 4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veo Mark.png"/>
                  <pic:cNvPicPr/>
                </pic:nvPicPr>
                <pic:blipFill>
                  <a:blip r:embed="rId1">
                    <a:extLst>
                      <a:ext uri="{28A0092B-C50C-407E-A947-70E740481C1C}">
                        <a14:useLocalDpi xmlns:a14="http://schemas.microsoft.com/office/drawing/2010/main" val="0"/>
                      </a:ext>
                    </a:extLst>
                  </a:blip>
                  <a:stretch>
                    <a:fillRect/>
                  </a:stretch>
                </pic:blipFill>
                <pic:spPr>
                  <a:xfrm>
                    <a:off x="0" y="0"/>
                    <a:ext cx="518160" cy="51816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w:t>
    </w:r>
    <w:r w:rsidRPr="00652CEF">
      <w:rPr>
        <w:lang w:val="en-GB"/>
      </w:rPr>
      <w:fldChar w:fldCharType="begin"/>
    </w:r>
    <w:r w:rsidRPr="00652CEF">
      <w:rPr>
        <w:lang w:val="en-GB"/>
      </w:rPr>
      <w:instrText xml:space="preserve"> TITLE   \* MERGEFORMAT </w:instrText>
    </w:r>
    <w:r w:rsidRPr="00652CEF">
      <w:rPr>
        <w:lang w:val="en-GB"/>
      </w:rPr>
      <w:fldChar w:fldCharType="separate"/>
    </w:r>
    <w:r>
      <w:rPr>
        <w:lang w:val="en-GB"/>
      </w:rPr>
      <w:t>CUCM User Import Tool</w:t>
    </w:r>
    <w:r w:rsidRPr="00652CEF">
      <w:rPr>
        <w:lang w:val="en-GB"/>
      </w:rPr>
      <w:fldChar w:fldCharType="end"/>
    </w:r>
    <w:r w:rsidRPr="00652CEF">
      <w:rPr>
        <w:lang w:val="en-GB"/>
      </w:rPr>
      <w:t xml:space="preserve"> | </w:t>
    </w:r>
    <w:r w:rsidRPr="00652CEF">
      <w:rPr>
        <w:color w:val="44546A" w:themeColor="text2"/>
        <w:lang w:val="en-GB"/>
      </w:rPr>
      <w:fldChar w:fldCharType="begin"/>
    </w:r>
    <w:r w:rsidRPr="00652CEF">
      <w:rPr>
        <w:color w:val="44546A" w:themeColor="text2"/>
        <w:lang w:val="en-GB"/>
      </w:rPr>
      <w:instrText xml:space="preserve"> SUBJECT   \* MERGEFORMAT </w:instrText>
    </w:r>
    <w:r w:rsidRPr="00652CEF">
      <w:rPr>
        <w:color w:val="44546A" w:themeColor="text2"/>
        <w:lang w:val="en-GB"/>
      </w:rPr>
      <w:fldChar w:fldCharType="separate"/>
    </w:r>
    <w:r>
      <w:rPr>
        <w:color w:val="44546A" w:themeColor="text2"/>
        <w:lang w:val="en-GB"/>
      </w:rPr>
      <w:t>ZOOM International</w:t>
    </w:r>
    <w:r w:rsidRPr="00652CEF">
      <w:rPr>
        <w:color w:val="44546A" w:themeColor="text2"/>
        <w:lang w:val="en-GB"/>
      </w:rPr>
      <w:fldChar w:fldCharType="end"/>
    </w:r>
  </w:p>
  <w:p w14:paraId="22B9DBF5" w14:textId="77777777" w:rsidR="0062126E" w:rsidRPr="00652CEF" w:rsidRDefault="0062126E" w:rsidP="0062126E">
    <w:pPr>
      <w:pStyle w:val="HeaderText"/>
      <w:rPr>
        <w:lang w:val="en-GB"/>
      </w:rPr>
    </w:pPr>
    <w:r w:rsidRPr="00652CEF">
      <w:rPr>
        <w:noProof/>
      </w:rPr>
      <w:drawing>
        <wp:anchor distT="0" distB="0" distL="114300" distR="114300" simplePos="0" relativeHeight="251693056" behindDoc="0" locked="0" layoutInCell="1" allowOverlap="1" wp14:anchorId="22C22750" wp14:editId="0D6AF2B2">
          <wp:simplePos x="0" y="0"/>
          <wp:positionH relativeFrom="margin">
            <wp:align>left</wp:align>
          </wp:positionH>
          <wp:positionV relativeFrom="paragraph">
            <wp:posOffset>397510</wp:posOffset>
          </wp:positionV>
          <wp:extent cx="6217920" cy="18561"/>
          <wp:effectExtent l="0" t="0" r="0" b="0"/>
          <wp:wrapNone/>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r_gradient_01.jpg"/>
                  <pic:cNvPicPr/>
                </pic:nvPicPr>
                <pic: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17920" cy="18561"/>
                  </a:xfrm>
                  <a:prstGeom prst="rect">
                    <a:avLst/>
                  </a:prstGeom>
                </pic:spPr>
              </pic:pic>
            </a:graphicData>
          </a:graphic>
          <wp14:sizeRelH relativeFrom="margin">
            <wp14:pctWidth>0</wp14:pctWidth>
          </wp14:sizeRelH>
          <wp14:sizeRelV relativeFrom="margin">
            <wp14:pctHeight>0</wp14:pctHeight>
          </wp14:sizeRelV>
        </wp:anchor>
      </w:drawing>
    </w:r>
    <w:r w:rsidRPr="00652CEF">
      <w:rPr>
        <w:lang w:val="en-GB"/>
      </w:rPr>
      <w:fldChar w:fldCharType="begin"/>
    </w:r>
    <w:r w:rsidRPr="00652CEF">
      <w:rPr>
        <w:lang w:val="en-GB"/>
      </w:rPr>
      <w:instrText xml:space="preserve"> STYLEREF  "Heading 1" </w:instrText>
    </w:r>
    <w:r w:rsidRPr="00652CEF">
      <w:rPr>
        <w:lang w:val="en-GB"/>
      </w:rPr>
      <w:fldChar w:fldCharType="separate"/>
    </w:r>
    <w:r w:rsidR="008C2F22">
      <w:rPr>
        <w:noProof/>
        <w:lang w:val="en-GB"/>
      </w:rPr>
      <w:t>Version Control</w:t>
    </w:r>
    <w:r w:rsidRPr="00652CEF">
      <w:rPr>
        <w:lang w:val="en-GB"/>
      </w:rPr>
      <w:fldChar w:fldCharType="end"/>
    </w:r>
  </w:p>
  <w:p w14:paraId="4F381E0B" w14:textId="77777777" w:rsidR="00617FFD" w:rsidRDefault="00617F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0440"/>
    <w:multiLevelType w:val="multilevel"/>
    <w:tmpl w:val="BBF059D2"/>
    <w:lvl w:ilvl="0">
      <w:start w:val="1"/>
      <w:numFmt w:val="decimal"/>
      <w:lvlText w:val="%1."/>
      <w:lvlJc w:val="left"/>
      <w:pPr>
        <w:ind w:left="360" w:hanging="360"/>
      </w:pPr>
      <w:rPr>
        <w:rFonts w:hint="default"/>
        <w:color w:val="4472C4" w:themeColor="accent5"/>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33530"/>
    <w:multiLevelType w:val="multilevel"/>
    <w:tmpl w:val="7102D14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9C7829"/>
    <w:multiLevelType w:val="hybridMultilevel"/>
    <w:tmpl w:val="F712084A"/>
    <w:lvl w:ilvl="0" w:tplc="AAA8721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744BE"/>
    <w:multiLevelType w:val="hybridMultilevel"/>
    <w:tmpl w:val="FC26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E7E9E"/>
    <w:multiLevelType w:val="multilevel"/>
    <w:tmpl w:val="AF527D6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 w15:restartNumberingAfterBreak="0">
    <w:nsid w:val="15DB3908"/>
    <w:multiLevelType w:val="multilevel"/>
    <w:tmpl w:val="C7E4EEE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6AD255B"/>
    <w:multiLevelType w:val="hybridMultilevel"/>
    <w:tmpl w:val="FA228628"/>
    <w:lvl w:ilvl="0" w:tplc="1E10B9F8">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79F57B0"/>
    <w:multiLevelType w:val="hybridMultilevel"/>
    <w:tmpl w:val="AA9C9E1A"/>
    <w:lvl w:ilvl="0" w:tplc="1E10B9F8">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A2F89"/>
    <w:multiLevelType w:val="hybridMultilevel"/>
    <w:tmpl w:val="848ED0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6111D55"/>
    <w:multiLevelType w:val="multilevel"/>
    <w:tmpl w:val="8B98DC80"/>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6943E2B"/>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F883DFC"/>
    <w:multiLevelType w:val="hybridMultilevel"/>
    <w:tmpl w:val="7E82A9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4B3BBB"/>
    <w:multiLevelType w:val="hybridMultilevel"/>
    <w:tmpl w:val="7026C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F17B33"/>
    <w:multiLevelType w:val="multilevel"/>
    <w:tmpl w:val="197CEE6C"/>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AB27C13"/>
    <w:multiLevelType w:val="multilevel"/>
    <w:tmpl w:val="BBF059D2"/>
    <w:lvl w:ilvl="0">
      <w:start w:val="1"/>
      <w:numFmt w:val="decimal"/>
      <w:lvlText w:val="%1."/>
      <w:lvlJc w:val="left"/>
      <w:pPr>
        <w:ind w:left="360" w:hanging="360"/>
      </w:pPr>
      <w:rPr>
        <w:rFonts w:hint="default"/>
        <w:color w:val="4472C4" w:themeColor="accent5"/>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E34B8B"/>
    <w:multiLevelType w:val="hybridMultilevel"/>
    <w:tmpl w:val="C2E45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AE0D0F"/>
    <w:multiLevelType w:val="hybridMultilevel"/>
    <w:tmpl w:val="731C87C6"/>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7" w15:restartNumberingAfterBreak="0">
    <w:nsid w:val="44BB0F25"/>
    <w:multiLevelType w:val="hybridMultilevel"/>
    <w:tmpl w:val="7666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A91D1A"/>
    <w:multiLevelType w:val="hybridMultilevel"/>
    <w:tmpl w:val="8B56CFF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2710472"/>
    <w:multiLevelType w:val="hybridMultilevel"/>
    <w:tmpl w:val="55285C30"/>
    <w:lvl w:ilvl="0" w:tplc="04050001">
      <w:start w:val="1"/>
      <w:numFmt w:val="bullet"/>
      <w:lvlText w:val=""/>
      <w:lvlJc w:val="left"/>
      <w:pPr>
        <w:ind w:left="-345" w:hanging="360"/>
      </w:pPr>
      <w:rPr>
        <w:rFonts w:ascii="Symbol" w:hAnsi="Symbol" w:hint="default"/>
      </w:rPr>
    </w:lvl>
    <w:lvl w:ilvl="1" w:tplc="04050003" w:tentative="1">
      <w:start w:val="1"/>
      <w:numFmt w:val="bullet"/>
      <w:lvlText w:val="o"/>
      <w:lvlJc w:val="left"/>
      <w:pPr>
        <w:ind w:left="375" w:hanging="360"/>
      </w:pPr>
      <w:rPr>
        <w:rFonts w:ascii="Courier New" w:hAnsi="Courier New" w:cs="Courier New" w:hint="default"/>
      </w:rPr>
    </w:lvl>
    <w:lvl w:ilvl="2" w:tplc="04050005" w:tentative="1">
      <w:start w:val="1"/>
      <w:numFmt w:val="bullet"/>
      <w:lvlText w:val=""/>
      <w:lvlJc w:val="left"/>
      <w:pPr>
        <w:ind w:left="1095" w:hanging="360"/>
      </w:pPr>
      <w:rPr>
        <w:rFonts w:ascii="Wingdings" w:hAnsi="Wingdings" w:hint="default"/>
      </w:rPr>
    </w:lvl>
    <w:lvl w:ilvl="3" w:tplc="04050001" w:tentative="1">
      <w:start w:val="1"/>
      <w:numFmt w:val="bullet"/>
      <w:lvlText w:val=""/>
      <w:lvlJc w:val="left"/>
      <w:pPr>
        <w:ind w:left="1815" w:hanging="360"/>
      </w:pPr>
      <w:rPr>
        <w:rFonts w:ascii="Symbol" w:hAnsi="Symbol" w:hint="default"/>
      </w:rPr>
    </w:lvl>
    <w:lvl w:ilvl="4" w:tplc="04050003" w:tentative="1">
      <w:start w:val="1"/>
      <w:numFmt w:val="bullet"/>
      <w:lvlText w:val="o"/>
      <w:lvlJc w:val="left"/>
      <w:pPr>
        <w:ind w:left="2535" w:hanging="360"/>
      </w:pPr>
      <w:rPr>
        <w:rFonts w:ascii="Courier New" w:hAnsi="Courier New" w:cs="Courier New" w:hint="default"/>
      </w:rPr>
    </w:lvl>
    <w:lvl w:ilvl="5" w:tplc="04050005" w:tentative="1">
      <w:start w:val="1"/>
      <w:numFmt w:val="bullet"/>
      <w:lvlText w:val=""/>
      <w:lvlJc w:val="left"/>
      <w:pPr>
        <w:ind w:left="3255" w:hanging="360"/>
      </w:pPr>
      <w:rPr>
        <w:rFonts w:ascii="Wingdings" w:hAnsi="Wingdings" w:hint="default"/>
      </w:rPr>
    </w:lvl>
    <w:lvl w:ilvl="6" w:tplc="04050001" w:tentative="1">
      <w:start w:val="1"/>
      <w:numFmt w:val="bullet"/>
      <w:lvlText w:val=""/>
      <w:lvlJc w:val="left"/>
      <w:pPr>
        <w:ind w:left="3975" w:hanging="360"/>
      </w:pPr>
      <w:rPr>
        <w:rFonts w:ascii="Symbol" w:hAnsi="Symbol" w:hint="default"/>
      </w:rPr>
    </w:lvl>
    <w:lvl w:ilvl="7" w:tplc="04050003" w:tentative="1">
      <w:start w:val="1"/>
      <w:numFmt w:val="bullet"/>
      <w:lvlText w:val="o"/>
      <w:lvlJc w:val="left"/>
      <w:pPr>
        <w:ind w:left="4695" w:hanging="360"/>
      </w:pPr>
      <w:rPr>
        <w:rFonts w:ascii="Courier New" w:hAnsi="Courier New" w:cs="Courier New" w:hint="default"/>
      </w:rPr>
    </w:lvl>
    <w:lvl w:ilvl="8" w:tplc="04050005" w:tentative="1">
      <w:start w:val="1"/>
      <w:numFmt w:val="bullet"/>
      <w:lvlText w:val=""/>
      <w:lvlJc w:val="left"/>
      <w:pPr>
        <w:ind w:left="5415" w:hanging="360"/>
      </w:pPr>
      <w:rPr>
        <w:rFonts w:ascii="Wingdings" w:hAnsi="Wingdings" w:hint="default"/>
      </w:rPr>
    </w:lvl>
  </w:abstractNum>
  <w:abstractNum w:abstractNumId="20" w15:restartNumberingAfterBreak="0">
    <w:nsid w:val="528579C5"/>
    <w:multiLevelType w:val="hybridMultilevel"/>
    <w:tmpl w:val="82F6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BB77DE"/>
    <w:multiLevelType w:val="hybridMultilevel"/>
    <w:tmpl w:val="7E2285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7D830CF"/>
    <w:multiLevelType w:val="hybridMultilevel"/>
    <w:tmpl w:val="6BDC3DB2"/>
    <w:lvl w:ilvl="0" w:tplc="0405000F">
      <w:start w:val="1"/>
      <w:numFmt w:val="decimal"/>
      <w:lvlText w:val="%1."/>
      <w:lvlJc w:val="left"/>
      <w:pPr>
        <w:ind w:left="1080" w:hanging="360"/>
      </w:p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3" w15:restartNumberingAfterBreak="0">
    <w:nsid w:val="5D456487"/>
    <w:multiLevelType w:val="hybridMultilevel"/>
    <w:tmpl w:val="A5AA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F85913"/>
    <w:multiLevelType w:val="hybridMultilevel"/>
    <w:tmpl w:val="3A24F992"/>
    <w:lvl w:ilvl="0" w:tplc="B7BC5CF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41EF5"/>
    <w:multiLevelType w:val="hybridMultilevel"/>
    <w:tmpl w:val="97DEB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B1941"/>
    <w:multiLevelType w:val="multilevel"/>
    <w:tmpl w:val="04E6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1F4E10"/>
    <w:multiLevelType w:val="hybridMultilevel"/>
    <w:tmpl w:val="2F42493A"/>
    <w:lvl w:ilvl="0" w:tplc="B7FE189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8C2792"/>
    <w:multiLevelType w:val="hybridMultilevel"/>
    <w:tmpl w:val="8D50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13"/>
  </w:num>
  <w:num w:numId="6">
    <w:abstractNumId w:val="5"/>
  </w:num>
  <w:num w:numId="7">
    <w:abstractNumId w:val="1"/>
  </w:num>
  <w:num w:numId="8">
    <w:abstractNumId w:val="9"/>
  </w:num>
  <w:num w:numId="9">
    <w:abstractNumId w:val="4"/>
  </w:num>
  <w:num w:numId="10">
    <w:abstractNumId w:val="10"/>
  </w:num>
  <w:num w:numId="11">
    <w:abstractNumId w:val="28"/>
  </w:num>
  <w:num w:numId="12">
    <w:abstractNumId w:val="19"/>
  </w:num>
  <w:num w:numId="13">
    <w:abstractNumId w:val="25"/>
  </w:num>
  <w:num w:numId="14">
    <w:abstractNumId w:val="20"/>
  </w:num>
  <w:num w:numId="15">
    <w:abstractNumId w:val="11"/>
  </w:num>
  <w:num w:numId="16">
    <w:abstractNumId w:val="16"/>
  </w:num>
  <w:num w:numId="17">
    <w:abstractNumId w:val="14"/>
  </w:num>
  <w:num w:numId="18">
    <w:abstractNumId w:val="0"/>
  </w:num>
  <w:num w:numId="19">
    <w:abstractNumId w:val="8"/>
  </w:num>
  <w:num w:numId="20">
    <w:abstractNumId w:val="22"/>
  </w:num>
  <w:num w:numId="21">
    <w:abstractNumId w:val="15"/>
  </w:num>
  <w:num w:numId="22">
    <w:abstractNumId w:val="17"/>
  </w:num>
  <w:num w:numId="23">
    <w:abstractNumId w:val="23"/>
  </w:num>
  <w:num w:numId="24">
    <w:abstractNumId w:val="12"/>
  </w:num>
  <w:num w:numId="25">
    <w:abstractNumId w:val="21"/>
  </w:num>
  <w:num w:numId="26">
    <w:abstractNumId w:val="18"/>
  </w:num>
  <w:num w:numId="27">
    <w:abstractNumId w:val="3"/>
  </w:num>
  <w:num w:numId="28">
    <w:abstractNumId w:val="6"/>
  </w:num>
  <w:num w:numId="29">
    <w:abstractNumId w:val="24"/>
  </w:num>
  <w:num w:numId="30">
    <w:abstractNumId w:val="27"/>
  </w:num>
  <w:num w:numId="31">
    <w:abstractNumId w:val="2"/>
  </w:num>
  <w:num w:numId="32">
    <w:abstractNumId w:val="7"/>
  </w:num>
  <w:num w:numId="3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tka Bartova">
    <w15:presenceInfo w15:providerId="AD" w15:userId="S-1-5-21-2676963711-1719525407-1057202127-28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A0MTExtTAwMLUwsjRU0lEKTi0uzszPAykwqgUA3oWonSwAAAA="/>
  </w:docVars>
  <w:rsids>
    <w:rsidRoot w:val="002D14FC"/>
    <w:rsid w:val="00012782"/>
    <w:rsid w:val="00025630"/>
    <w:rsid w:val="0004199F"/>
    <w:rsid w:val="00041ECC"/>
    <w:rsid w:val="00054726"/>
    <w:rsid w:val="00054746"/>
    <w:rsid w:val="00084469"/>
    <w:rsid w:val="000A4D1B"/>
    <w:rsid w:val="000A731A"/>
    <w:rsid w:val="000B045F"/>
    <w:rsid w:val="000B13A6"/>
    <w:rsid w:val="000D03EE"/>
    <w:rsid w:val="000D6156"/>
    <w:rsid w:val="000E74F4"/>
    <w:rsid w:val="000F39B5"/>
    <w:rsid w:val="00115D7D"/>
    <w:rsid w:val="00120F31"/>
    <w:rsid w:val="001214B6"/>
    <w:rsid w:val="00125829"/>
    <w:rsid w:val="00134144"/>
    <w:rsid w:val="00134AF7"/>
    <w:rsid w:val="00146006"/>
    <w:rsid w:val="00154352"/>
    <w:rsid w:val="001556DD"/>
    <w:rsid w:val="00157B82"/>
    <w:rsid w:val="00167FFD"/>
    <w:rsid w:val="00171FD3"/>
    <w:rsid w:val="00173633"/>
    <w:rsid w:val="00177F34"/>
    <w:rsid w:val="0018525E"/>
    <w:rsid w:val="00186CDD"/>
    <w:rsid w:val="001938D9"/>
    <w:rsid w:val="001A15EB"/>
    <w:rsid w:val="001A7970"/>
    <w:rsid w:val="001B6653"/>
    <w:rsid w:val="001D7D11"/>
    <w:rsid w:val="001E2925"/>
    <w:rsid w:val="001E634F"/>
    <w:rsid w:val="001E7583"/>
    <w:rsid w:val="001F4881"/>
    <w:rsid w:val="001F6EB7"/>
    <w:rsid w:val="00222AFB"/>
    <w:rsid w:val="00240B65"/>
    <w:rsid w:val="0024298B"/>
    <w:rsid w:val="00255A0E"/>
    <w:rsid w:val="00270A48"/>
    <w:rsid w:val="00270E78"/>
    <w:rsid w:val="002719F2"/>
    <w:rsid w:val="002754EC"/>
    <w:rsid w:val="00276730"/>
    <w:rsid w:val="0027761E"/>
    <w:rsid w:val="002801C2"/>
    <w:rsid w:val="002864D5"/>
    <w:rsid w:val="002A52B3"/>
    <w:rsid w:val="002A67E2"/>
    <w:rsid w:val="002B0059"/>
    <w:rsid w:val="002B24B7"/>
    <w:rsid w:val="002B584C"/>
    <w:rsid w:val="002D14FC"/>
    <w:rsid w:val="002E0A8C"/>
    <w:rsid w:val="002F1E48"/>
    <w:rsid w:val="00305C59"/>
    <w:rsid w:val="00325BDF"/>
    <w:rsid w:val="003315AF"/>
    <w:rsid w:val="003333D4"/>
    <w:rsid w:val="0034429E"/>
    <w:rsid w:val="00361BC3"/>
    <w:rsid w:val="00365307"/>
    <w:rsid w:val="0036531A"/>
    <w:rsid w:val="00372E05"/>
    <w:rsid w:val="00375177"/>
    <w:rsid w:val="003903EA"/>
    <w:rsid w:val="00391B98"/>
    <w:rsid w:val="00396508"/>
    <w:rsid w:val="003977EB"/>
    <w:rsid w:val="003A35E4"/>
    <w:rsid w:val="003A77AC"/>
    <w:rsid w:val="003A79F9"/>
    <w:rsid w:val="003B1C59"/>
    <w:rsid w:val="003B61EB"/>
    <w:rsid w:val="003C1969"/>
    <w:rsid w:val="003D037E"/>
    <w:rsid w:val="003D6956"/>
    <w:rsid w:val="003E5960"/>
    <w:rsid w:val="003F416F"/>
    <w:rsid w:val="0040130D"/>
    <w:rsid w:val="00415954"/>
    <w:rsid w:val="00443683"/>
    <w:rsid w:val="00445A82"/>
    <w:rsid w:val="0044742D"/>
    <w:rsid w:val="00451DBA"/>
    <w:rsid w:val="00464038"/>
    <w:rsid w:val="00466076"/>
    <w:rsid w:val="004813E9"/>
    <w:rsid w:val="00495BDA"/>
    <w:rsid w:val="004B1CE8"/>
    <w:rsid w:val="004C22B2"/>
    <w:rsid w:val="004C26D0"/>
    <w:rsid w:val="004C4A6E"/>
    <w:rsid w:val="004E36CA"/>
    <w:rsid w:val="004F38DC"/>
    <w:rsid w:val="004F42C1"/>
    <w:rsid w:val="004F7688"/>
    <w:rsid w:val="004F7863"/>
    <w:rsid w:val="005018AF"/>
    <w:rsid w:val="00513ABF"/>
    <w:rsid w:val="00515469"/>
    <w:rsid w:val="005166E2"/>
    <w:rsid w:val="00535B11"/>
    <w:rsid w:val="00545E51"/>
    <w:rsid w:val="00547DF5"/>
    <w:rsid w:val="00550D6A"/>
    <w:rsid w:val="00582828"/>
    <w:rsid w:val="0058342E"/>
    <w:rsid w:val="00594D97"/>
    <w:rsid w:val="005A30E5"/>
    <w:rsid w:val="005A7A75"/>
    <w:rsid w:val="005B2158"/>
    <w:rsid w:val="005B4421"/>
    <w:rsid w:val="005C0C97"/>
    <w:rsid w:val="005C26F9"/>
    <w:rsid w:val="005D1398"/>
    <w:rsid w:val="005E4360"/>
    <w:rsid w:val="005E5079"/>
    <w:rsid w:val="005F2033"/>
    <w:rsid w:val="0061137D"/>
    <w:rsid w:val="006136F3"/>
    <w:rsid w:val="00613A1D"/>
    <w:rsid w:val="00617FFD"/>
    <w:rsid w:val="0062126E"/>
    <w:rsid w:val="0062407E"/>
    <w:rsid w:val="00625D44"/>
    <w:rsid w:val="00630860"/>
    <w:rsid w:val="00637239"/>
    <w:rsid w:val="006429C8"/>
    <w:rsid w:val="0064348F"/>
    <w:rsid w:val="00643C7B"/>
    <w:rsid w:val="006632F8"/>
    <w:rsid w:val="00663758"/>
    <w:rsid w:val="006707DF"/>
    <w:rsid w:val="00683C59"/>
    <w:rsid w:val="00693A84"/>
    <w:rsid w:val="00696771"/>
    <w:rsid w:val="006A1514"/>
    <w:rsid w:val="006C099F"/>
    <w:rsid w:val="006C5640"/>
    <w:rsid w:val="006D37AB"/>
    <w:rsid w:val="006E02CB"/>
    <w:rsid w:val="006E6194"/>
    <w:rsid w:val="006F0389"/>
    <w:rsid w:val="006F3367"/>
    <w:rsid w:val="006F3F1F"/>
    <w:rsid w:val="006F6CAB"/>
    <w:rsid w:val="0070151E"/>
    <w:rsid w:val="0070274A"/>
    <w:rsid w:val="0070710E"/>
    <w:rsid w:val="00707741"/>
    <w:rsid w:val="00707AF5"/>
    <w:rsid w:val="00716DF0"/>
    <w:rsid w:val="0073429B"/>
    <w:rsid w:val="00734818"/>
    <w:rsid w:val="00763985"/>
    <w:rsid w:val="00782EDE"/>
    <w:rsid w:val="007840C8"/>
    <w:rsid w:val="007A4FE3"/>
    <w:rsid w:val="007B06F8"/>
    <w:rsid w:val="007B1A07"/>
    <w:rsid w:val="007C4816"/>
    <w:rsid w:val="007C553C"/>
    <w:rsid w:val="007D6D76"/>
    <w:rsid w:val="007F41AD"/>
    <w:rsid w:val="007F495C"/>
    <w:rsid w:val="00823E1C"/>
    <w:rsid w:val="00827E7C"/>
    <w:rsid w:val="00835D74"/>
    <w:rsid w:val="00840054"/>
    <w:rsid w:val="00851817"/>
    <w:rsid w:val="00864BBB"/>
    <w:rsid w:val="00875EDC"/>
    <w:rsid w:val="00882479"/>
    <w:rsid w:val="008876C9"/>
    <w:rsid w:val="00887BC6"/>
    <w:rsid w:val="008A2093"/>
    <w:rsid w:val="008A505F"/>
    <w:rsid w:val="008B4475"/>
    <w:rsid w:val="008B79AA"/>
    <w:rsid w:val="008C1107"/>
    <w:rsid w:val="008C2F22"/>
    <w:rsid w:val="008C4515"/>
    <w:rsid w:val="008C5E87"/>
    <w:rsid w:val="008D0270"/>
    <w:rsid w:val="008D164F"/>
    <w:rsid w:val="008D57B0"/>
    <w:rsid w:val="008D72CB"/>
    <w:rsid w:val="008E3664"/>
    <w:rsid w:val="008E4BC7"/>
    <w:rsid w:val="0091066E"/>
    <w:rsid w:val="009222F2"/>
    <w:rsid w:val="00934CCB"/>
    <w:rsid w:val="0095392A"/>
    <w:rsid w:val="00954660"/>
    <w:rsid w:val="009553BC"/>
    <w:rsid w:val="00981A9A"/>
    <w:rsid w:val="00986682"/>
    <w:rsid w:val="00992A00"/>
    <w:rsid w:val="00995817"/>
    <w:rsid w:val="00996A3B"/>
    <w:rsid w:val="00997146"/>
    <w:rsid w:val="009B0CCA"/>
    <w:rsid w:val="009B4831"/>
    <w:rsid w:val="009B7362"/>
    <w:rsid w:val="009C4E30"/>
    <w:rsid w:val="009E5B55"/>
    <w:rsid w:val="00A03595"/>
    <w:rsid w:val="00A36B17"/>
    <w:rsid w:val="00A5430B"/>
    <w:rsid w:val="00A5499A"/>
    <w:rsid w:val="00A748BC"/>
    <w:rsid w:val="00A76BF1"/>
    <w:rsid w:val="00A953F7"/>
    <w:rsid w:val="00AA6503"/>
    <w:rsid w:val="00AB00CB"/>
    <w:rsid w:val="00AC0832"/>
    <w:rsid w:val="00AD0FB2"/>
    <w:rsid w:val="00AD711C"/>
    <w:rsid w:val="00AD79C6"/>
    <w:rsid w:val="00AF177D"/>
    <w:rsid w:val="00AF614F"/>
    <w:rsid w:val="00B01495"/>
    <w:rsid w:val="00B21997"/>
    <w:rsid w:val="00B23AC8"/>
    <w:rsid w:val="00B33572"/>
    <w:rsid w:val="00B34C6A"/>
    <w:rsid w:val="00B46436"/>
    <w:rsid w:val="00B468E9"/>
    <w:rsid w:val="00B573D1"/>
    <w:rsid w:val="00B701ED"/>
    <w:rsid w:val="00B87ABE"/>
    <w:rsid w:val="00BA112A"/>
    <w:rsid w:val="00BA4503"/>
    <w:rsid w:val="00BA7D01"/>
    <w:rsid w:val="00BB781B"/>
    <w:rsid w:val="00BD597B"/>
    <w:rsid w:val="00BE04A9"/>
    <w:rsid w:val="00BE4386"/>
    <w:rsid w:val="00BE4E2C"/>
    <w:rsid w:val="00BF172D"/>
    <w:rsid w:val="00BF2F57"/>
    <w:rsid w:val="00C1338E"/>
    <w:rsid w:val="00C14792"/>
    <w:rsid w:val="00C14E99"/>
    <w:rsid w:val="00C22B77"/>
    <w:rsid w:val="00C24743"/>
    <w:rsid w:val="00C36F43"/>
    <w:rsid w:val="00C41801"/>
    <w:rsid w:val="00C5536B"/>
    <w:rsid w:val="00C741B9"/>
    <w:rsid w:val="00C824AD"/>
    <w:rsid w:val="00C9013E"/>
    <w:rsid w:val="00C90576"/>
    <w:rsid w:val="00CA00A8"/>
    <w:rsid w:val="00CA00ED"/>
    <w:rsid w:val="00CA5E6D"/>
    <w:rsid w:val="00CB18D9"/>
    <w:rsid w:val="00CD7518"/>
    <w:rsid w:val="00CE71BB"/>
    <w:rsid w:val="00D01586"/>
    <w:rsid w:val="00D018B1"/>
    <w:rsid w:val="00D06652"/>
    <w:rsid w:val="00D15275"/>
    <w:rsid w:val="00D27D55"/>
    <w:rsid w:val="00D33074"/>
    <w:rsid w:val="00D46588"/>
    <w:rsid w:val="00D532E9"/>
    <w:rsid w:val="00D72AAB"/>
    <w:rsid w:val="00D72B80"/>
    <w:rsid w:val="00D72C40"/>
    <w:rsid w:val="00D758A0"/>
    <w:rsid w:val="00D771FA"/>
    <w:rsid w:val="00DB0E72"/>
    <w:rsid w:val="00DB1F17"/>
    <w:rsid w:val="00DC4B2B"/>
    <w:rsid w:val="00DC641C"/>
    <w:rsid w:val="00DD0C99"/>
    <w:rsid w:val="00DD3944"/>
    <w:rsid w:val="00DD3BA9"/>
    <w:rsid w:val="00DD5283"/>
    <w:rsid w:val="00DE12B3"/>
    <w:rsid w:val="00DF14AA"/>
    <w:rsid w:val="00DF18FE"/>
    <w:rsid w:val="00E017F5"/>
    <w:rsid w:val="00E03095"/>
    <w:rsid w:val="00E05CDC"/>
    <w:rsid w:val="00E066BD"/>
    <w:rsid w:val="00E12CD7"/>
    <w:rsid w:val="00E14E02"/>
    <w:rsid w:val="00E3749E"/>
    <w:rsid w:val="00E417B0"/>
    <w:rsid w:val="00E51CE8"/>
    <w:rsid w:val="00E530CE"/>
    <w:rsid w:val="00E635F8"/>
    <w:rsid w:val="00E71A0B"/>
    <w:rsid w:val="00E72E3C"/>
    <w:rsid w:val="00E941CD"/>
    <w:rsid w:val="00EA2DCE"/>
    <w:rsid w:val="00EA60D9"/>
    <w:rsid w:val="00EA72C3"/>
    <w:rsid w:val="00EA78C2"/>
    <w:rsid w:val="00EC0A99"/>
    <w:rsid w:val="00EC74A5"/>
    <w:rsid w:val="00ED54FD"/>
    <w:rsid w:val="00EE4E6B"/>
    <w:rsid w:val="00EF17ED"/>
    <w:rsid w:val="00F22D13"/>
    <w:rsid w:val="00F307B6"/>
    <w:rsid w:val="00F34C3F"/>
    <w:rsid w:val="00F35474"/>
    <w:rsid w:val="00F37250"/>
    <w:rsid w:val="00F42DAA"/>
    <w:rsid w:val="00F436AE"/>
    <w:rsid w:val="00F523F2"/>
    <w:rsid w:val="00F55062"/>
    <w:rsid w:val="00F578F5"/>
    <w:rsid w:val="00F62AFC"/>
    <w:rsid w:val="00F655BF"/>
    <w:rsid w:val="00F717F2"/>
    <w:rsid w:val="00F801A1"/>
    <w:rsid w:val="00F82C3F"/>
    <w:rsid w:val="00F876BF"/>
    <w:rsid w:val="00F952BA"/>
    <w:rsid w:val="00FA0D14"/>
    <w:rsid w:val="00FA6EED"/>
    <w:rsid w:val="00FA78DE"/>
    <w:rsid w:val="00FB157E"/>
    <w:rsid w:val="00FC68A4"/>
    <w:rsid w:val="00FF3B04"/>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223F2"/>
  <w15:chartTrackingRefBased/>
  <w15:docId w15:val="{1A92B3D0-EDBE-419F-A94D-86CF81696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Arial"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83C59"/>
    <w:pPr>
      <w:widowControl w:val="0"/>
      <w:spacing w:before="120" w:after="120" w:line="276" w:lineRule="auto"/>
    </w:pPr>
    <w:rPr>
      <w:rFonts w:ascii="Arial" w:hAnsi="Arial" w:cs="Arial"/>
      <w:color w:val="555555"/>
      <w:sz w:val="20"/>
      <w:szCs w:val="20"/>
    </w:rPr>
  </w:style>
  <w:style w:type="paragraph" w:styleId="Heading1">
    <w:name w:val="heading 1"/>
    <w:basedOn w:val="Normal"/>
    <w:next w:val="Normal"/>
    <w:link w:val="Heading1Char"/>
    <w:uiPriority w:val="9"/>
    <w:qFormat/>
    <w:rsid w:val="00683C59"/>
    <w:pPr>
      <w:pageBreakBefore/>
      <w:widowControl/>
      <w:numPr>
        <w:numId w:val="4"/>
      </w:numPr>
      <w:autoSpaceDE w:val="0"/>
      <w:autoSpaceDN w:val="0"/>
      <w:adjustRightInd w:val="0"/>
      <w:spacing w:before="400" w:after="200" w:line="240" w:lineRule="auto"/>
      <w:outlineLvl w:val="0"/>
    </w:pPr>
    <w:rPr>
      <w:b/>
      <w:bCs/>
      <w:color w:val="BBDB45"/>
      <w:sz w:val="28"/>
    </w:rPr>
  </w:style>
  <w:style w:type="paragraph" w:styleId="Heading2">
    <w:name w:val="heading 2"/>
    <w:basedOn w:val="Normal"/>
    <w:next w:val="Normal"/>
    <w:link w:val="Heading2Char"/>
    <w:uiPriority w:val="9"/>
    <w:unhideWhenUsed/>
    <w:qFormat/>
    <w:rsid w:val="00D771FA"/>
    <w:pPr>
      <w:keepNext/>
      <w:keepLines/>
      <w:numPr>
        <w:ilvl w:val="1"/>
        <w:numId w:val="4"/>
      </w:numPr>
      <w:spacing w:before="400" w:after="200" w:line="240" w:lineRule="auto"/>
      <w:outlineLvl w:val="1"/>
    </w:pPr>
    <w:rPr>
      <w:rFonts w:eastAsiaTheme="majorEastAsia" w:cstheme="majorBidi"/>
      <w:b/>
      <w:bCs/>
      <w:color w:val="5B9BD5" w:themeColor="accent1"/>
      <w:sz w:val="26"/>
      <w:szCs w:val="28"/>
    </w:rPr>
  </w:style>
  <w:style w:type="paragraph" w:styleId="Heading3">
    <w:name w:val="heading 3"/>
    <w:basedOn w:val="Normal"/>
    <w:next w:val="Normal"/>
    <w:link w:val="Heading3Char"/>
    <w:uiPriority w:val="9"/>
    <w:unhideWhenUsed/>
    <w:qFormat/>
    <w:rsid w:val="00D771FA"/>
    <w:pPr>
      <w:keepNext/>
      <w:keepLines/>
      <w:numPr>
        <w:ilvl w:val="2"/>
        <w:numId w:val="4"/>
      </w:numPr>
      <w:spacing w:before="300" w:after="100"/>
      <w:outlineLvl w:val="2"/>
    </w:pPr>
    <w:rPr>
      <w:b/>
      <w:color w:val="5B9BD5" w:themeColor="accent1"/>
      <w:sz w:val="24"/>
      <w:szCs w:val="24"/>
      <w:lang w:val="cs-CZ"/>
    </w:rPr>
  </w:style>
  <w:style w:type="paragraph" w:styleId="Heading4">
    <w:name w:val="heading 4"/>
    <w:basedOn w:val="Normal"/>
    <w:link w:val="Heading4Char"/>
    <w:uiPriority w:val="9"/>
    <w:unhideWhenUsed/>
    <w:qFormat/>
    <w:rsid w:val="00D771FA"/>
    <w:pPr>
      <w:keepNext/>
      <w:keepLines/>
      <w:numPr>
        <w:ilvl w:val="3"/>
        <w:numId w:val="4"/>
      </w:numPr>
      <w:spacing w:before="200" w:after="100"/>
      <w:contextualSpacing/>
      <w:outlineLvl w:val="3"/>
    </w:pPr>
    <w:rPr>
      <w:b/>
      <w:iCs/>
      <w:color w:val="5B9BD5" w:themeColor="accent1"/>
      <w:sz w:val="22"/>
    </w:rPr>
  </w:style>
  <w:style w:type="paragraph" w:styleId="Heading5">
    <w:name w:val="heading 5"/>
    <w:basedOn w:val="Normal"/>
    <w:link w:val="Heading5Char"/>
    <w:uiPriority w:val="9"/>
    <w:unhideWhenUsed/>
    <w:qFormat/>
    <w:rsid w:val="00D771FA"/>
    <w:pPr>
      <w:keepNext/>
      <w:keepLines/>
      <w:numPr>
        <w:ilvl w:val="4"/>
        <w:numId w:val="4"/>
      </w:numPr>
      <w:spacing w:after="100"/>
      <w:contextualSpacing/>
      <w:outlineLvl w:val="4"/>
    </w:pPr>
    <w:rPr>
      <w:b/>
      <w:color w:val="5B9BD5" w:themeColor="accent1"/>
    </w:rPr>
  </w:style>
  <w:style w:type="paragraph" w:styleId="Heading6">
    <w:name w:val="heading 6"/>
    <w:basedOn w:val="Normal"/>
    <w:link w:val="Heading6Char"/>
    <w:uiPriority w:val="9"/>
    <w:unhideWhenUsed/>
    <w:qFormat/>
    <w:rsid w:val="00D771FA"/>
    <w:pPr>
      <w:keepNext/>
      <w:keepLines/>
      <w:numPr>
        <w:ilvl w:val="5"/>
        <w:numId w:val="4"/>
      </w:numPr>
      <w:spacing w:before="40"/>
      <w:outlineLvl w:val="5"/>
    </w:pPr>
    <w:rPr>
      <w:rFonts w:eastAsiaTheme="majorEastAsia" w:cstheme="majorBidi"/>
      <w:b/>
      <w:color w:val="5B9BD5" w:themeColor="accent1"/>
      <w:sz w:val="18"/>
    </w:rPr>
  </w:style>
  <w:style w:type="paragraph" w:styleId="Heading7">
    <w:name w:val="heading 7"/>
    <w:basedOn w:val="Normal"/>
    <w:link w:val="Heading7Char"/>
    <w:uiPriority w:val="9"/>
    <w:unhideWhenUsed/>
    <w:qFormat/>
    <w:rsid w:val="00D771FA"/>
    <w:pPr>
      <w:keepNext/>
      <w:keepLines/>
      <w:numPr>
        <w:ilvl w:val="6"/>
        <w:numId w:val="4"/>
      </w:numPr>
      <w:spacing w:before="40"/>
      <w:outlineLvl w:val="6"/>
    </w:pPr>
    <w:rPr>
      <w:rFonts w:eastAsiaTheme="majorEastAsia" w:cstheme="majorBidi"/>
      <w:b/>
      <w:iCs/>
      <w:color w:val="5B9BD5" w:themeColor="accent1"/>
      <w:sz w:val="18"/>
    </w:rPr>
  </w:style>
  <w:style w:type="paragraph" w:styleId="Heading8">
    <w:name w:val="heading 8"/>
    <w:basedOn w:val="Normal"/>
    <w:next w:val="Normal"/>
    <w:link w:val="Heading8Char"/>
    <w:autoRedefine/>
    <w:uiPriority w:val="9"/>
    <w:unhideWhenUsed/>
    <w:qFormat/>
    <w:rsid w:val="00D771F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autoRedefine/>
    <w:uiPriority w:val="9"/>
    <w:unhideWhenUsed/>
    <w:qFormat/>
    <w:rsid w:val="00D771F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style">
    <w:name w:val="Table style"/>
    <w:basedOn w:val="TableNormal"/>
    <w:uiPriority w:val="99"/>
    <w:rsid w:val="00547DF5"/>
    <w:pPr>
      <w:spacing w:after="0" w:line="240" w:lineRule="auto"/>
    </w:pPr>
    <w:rPr>
      <w:rFonts w:ascii="Arial" w:eastAsiaTheme="minorHAnsi" w:hAnsi="Arial"/>
      <w:color w:val="555555"/>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sz w:val="20"/>
      </w:rPr>
      <w:tblPr/>
      <w:tcPr>
        <w:shd w:val="clear" w:color="auto" w:fill="D9D9D9" w:themeFill="background1" w:themeFillShade="D9"/>
      </w:tcPr>
    </w:tblStylePr>
    <w:tblStylePr w:type="lastRow">
      <w:rPr>
        <w:rFonts w:ascii="Arial" w:hAnsi="Arial"/>
        <w:b/>
        <w:sz w:val="20"/>
      </w:rPr>
      <w:tblPr/>
      <w:tcPr>
        <w:tcBorders>
          <w:top w:val="triple" w:sz="4" w:space="0" w:color="auto"/>
        </w:tcBorders>
      </w:tcPr>
    </w:tblStylePr>
  </w:style>
  <w:style w:type="paragraph" w:customStyle="1" w:styleId="TableParagraph">
    <w:name w:val="Table Paragraph"/>
    <w:basedOn w:val="Normal"/>
    <w:link w:val="TableParagraphChar"/>
    <w:uiPriority w:val="1"/>
    <w:qFormat/>
    <w:rsid w:val="00547DF5"/>
    <w:rPr>
      <w:b/>
      <w:color w:val="231F20"/>
      <w:sz w:val="18"/>
    </w:rPr>
  </w:style>
  <w:style w:type="character" w:customStyle="1" w:styleId="TableParagraphChar">
    <w:name w:val="Table Paragraph Char"/>
    <w:basedOn w:val="DefaultParagraphFont"/>
    <w:link w:val="TableParagraph"/>
    <w:uiPriority w:val="1"/>
    <w:rsid w:val="00547DF5"/>
    <w:rPr>
      <w:rFonts w:ascii="Arial" w:hAnsi="Arial" w:cs="Arial"/>
      <w:b/>
      <w:color w:val="231F20"/>
      <w:sz w:val="18"/>
      <w:szCs w:val="20"/>
    </w:rPr>
  </w:style>
  <w:style w:type="table" w:customStyle="1" w:styleId="1sttabulka">
    <w:name w:val="1st_tabulka"/>
    <w:basedOn w:val="TableNormal"/>
    <w:uiPriority w:val="99"/>
    <w:qFormat/>
    <w:rsid w:val="00547DF5"/>
    <w:pPr>
      <w:spacing w:after="0" w:line="240" w:lineRule="auto"/>
    </w:pPr>
    <w:rPr>
      <w:rFonts w:eastAsiaTheme="minorHAnsi"/>
      <w:lang w:val="cs-CZ"/>
    </w:rPr>
    <w:tblPr>
      <w:tblBorders>
        <w:top w:val="dotted" w:sz="12" w:space="0" w:color="FFFFFF" w:themeColor="background1"/>
        <w:bottom w:val="dotted" w:sz="12" w:space="0" w:color="FFFFFF" w:themeColor="background1"/>
        <w:insideH w:val="dotted" w:sz="12" w:space="0" w:color="FFFFFF" w:themeColor="background1"/>
      </w:tblBorders>
    </w:tblPr>
    <w:tblStylePr w:type="firstRow">
      <w:tblPr/>
      <w:tcPr>
        <w:tcBorders>
          <w:top w:val="nil"/>
        </w:tcBorders>
      </w:tcPr>
    </w:tblStylePr>
  </w:style>
  <w:style w:type="paragraph" w:customStyle="1" w:styleId="TableBody">
    <w:name w:val="Table Body"/>
    <w:basedOn w:val="BodyText"/>
    <w:link w:val="TableBodyChar"/>
    <w:uiPriority w:val="1"/>
    <w:qFormat/>
    <w:rsid w:val="00AD79C6"/>
    <w:pPr>
      <w:spacing w:after="0"/>
      <w:contextualSpacing/>
    </w:pPr>
    <w:rPr>
      <w:bCs/>
      <w:sz w:val="18"/>
      <w:lang w:val="en-GB"/>
    </w:rPr>
  </w:style>
  <w:style w:type="character" w:customStyle="1" w:styleId="TableBodyChar">
    <w:name w:val="Table Body Char"/>
    <w:basedOn w:val="BodyTextChar"/>
    <w:link w:val="TableBody"/>
    <w:uiPriority w:val="1"/>
    <w:rsid w:val="00AD79C6"/>
    <w:rPr>
      <w:rFonts w:ascii="Arial" w:hAnsi="Arial" w:cs="Arial"/>
      <w:bCs/>
      <w:color w:val="555555"/>
      <w:sz w:val="18"/>
      <w:szCs w:val="16"/>
      <w:lang w:val="en-GB"/>
    </w:rPr>
  </w:style>
  <w:style w:type="paragraph" w:styleId="BodyText">
    <w:name w:val="Body Text"/>
    <w:basedOn w:val="Normal"/>
    <w:link w:val="BodyTextChar"/>
    <w:autoRedefine/>
    <w:uiPriority w:val="1"/>
    <w:qFormat/>
    <w:rsid w:val="0040130D"/>
    <w:pPr>
      <w:spacing w:line="240" w:lineRule="auto"/>
    </w:pPr>
    <w:rPr>
      <w:sz w:val="16"/>
      <w:szCs w:val="16"/>
    </w:rPr>
  </w:style>
  <w:style w:type="character" w:customStyle="1" w:styleId="BodyTextChar">
    <w:name w:val="Body Text Char"/>
    <w:basedOn w:val="DefaultParagraphFont"/>
    <w:link w:val="BodyText"/>
    <w:uiPriority w:val="1"/>
    <w:rsid w:val="0040130D"/>
    <w:rPr>
      <w:rFonts w:ascii="Arial" w:hAnsi="Arial" w:cs="Arial"/>
      <w:color w:val="555555"/>
      <w:sz w:val="16"/>
      <w:szCs w:val="16"/>
    </w:rPr>
  </w:style>
  <w:style w:type="character" w:customStyle="1" w:styleId="Heading1Char">
    <w:name w:val="Heading 1 Char"/>
    <w:basedOn w:val="DefaultParagraphFont"/>
    <w:link w:val="Heading1"/>
    <w:uiPriority w:val="9"/>
    <w:rsid w:val="00683C59"/>
    <w:rPr>
      <w:rFonts w:ascii="Arial" w:hAnsi="Arial" w:cs="Arial"/>
      <w:b/>
      <w:bCs/>
      <w:color w:val="BBDB45"/>
      <w:sz w:val="28"/>
      <w:szCs w:val="20"/>
    </w:rPr>
  </w:style>
  <w:style w:type="character" w:customStyle="1" w:styleId="Heading2Char">
    <w:name w:val="Heading 2 Char"/>
    <w:basedOn w:val="DefaultParagraphFont"/>
    <w:link w:val="Heading2"/>
    <w:uiPriority w:val="9"/>
    <w:rsid w:val="00D771FA"/>
    <w:rPr>
      <w:rFonts w:ascii="Arial" w:eastAsiaTheme="majorEastAsia" w:hAnsi="Arial" w:cstheme="majorBidi"/>
      <w:b/>
      <w:bCs/>
      <w:color w:val="5B9BD5" w:themeColor="accent1"/>
      <w:sz w:val="26"/>
      <w:szCs w:val="28"/>
    </w:rPr>
  </w:style>
  <w:style w:type="character" w:customStyle="1" w:styleId="Heading3Char">
    <w:name w:val="Heading 3 Char"/>
    <w:basedOn w:val="DefaultParagraphFont"/>
    <w:link w:val="Heading3"/>
    <w:uiPriority w:val="9"/>
    <w:rsid w:val="00D771FA"/>
    <w:rPr>
      <w:rFonts w:ascii="Arial" w:hAnsi="Arial" w:cs="Arial"/>
      <w:b/>
      <w:color w:val="5B9BD5" w:themeColor="accent1"/>
      <w:sz w:val="24"/>
      <w:szCs w:val="24"/>
      <w:lang w:val="cs-CZ"/>
    </w:rPr>
  </w:style>
  <w:style w:type="character" w:customStyle="1" w:styleId="Heading4Char">
    <w:name w:val="Heading 4 Char"/>
    <w:basedOn w:val="DefaultParagraphFont"/>
    <w:link w:val="Heading4"/>
    <w:uiPriority w:val="9"/>
    <w:rsid w:val="00E05CDC"/>
    <w:rPr>
      <w:rFonts w:ascii="Arial" w:hAnsi="Arial" w:cs="Arial"/>
      <w:b/>
      <w:iCs/>
      <w:color w:val="5B9BD5" w:themeColor="accent1"/>
      <w:szCs w:val="20"/>
    </w:rPr>
  </w:style>
  <w:style w:type="character" w:customStyle="1" w:styleId="Heading5Char">
    <w:name w:val="Heading 5 Char"/>
    <w:basedOn w:val="DefaultParagraphFont"/>
    <w:link w:val="Heading5"/>
    <w:uiPriority w:val="9"/>
    <w:rsid w:val="00E05CDC"/>
    <w:rPr>
      <w:rFonts w:ascii="Arial" w:hAnsi="Arial" w:cs="Arial"/>
      <w:b/>
      <w:color w:val="5B9BD5" w:themeColor="accent1"/>
      <w:sz w:val="20"/>
      <w:szCs w:val="20"/>
    </w:rPr>
  </w:style>
  <w:style w:type="character" w:customStyle="1" w:styleId="Heading6Char">
    <w:name w:val="Heading 6 Char"/>
    <w:basedOn w:val="DefaultParagraphFont"/>
    <w:link w:val="Heading6"/>
    <w:uiPriority w:val="9"/>
    <w:rsid w:val="00E05CDC"/>
    <w:rPr>
      <w:rFonts w:ascii="Arial" w:eastAsiaTheme="majorEastAsia" w:hAnsi="Arial" w:cstheme="majorBidi"/>
      <w:b/>
      <w:color w:val="5B9BD5" w:themeColor="accent1"/>
      <w:sz w:val="18"/>
      <w:szCs w:val="20"/>
    </w:rPr>
  </w:style>
  <w:style w:type="character" w:customStyle="1" w:styleId="Heading7Char">
    <w:name w:val="Heading 7 Char"/>
    <w:basedOn w:val="DefaultParagraphFont"/>
    <w:link w:val="Heading7"/>
    <w:uiPriority w:val="9"/>
    <w:rsid w:val="00AD79C6"/>
    <w:rPr>
      <w:rFonts w:ascii="Arial" w:eastAsiaTheme="majorEastAsia" w:hAnsi="Arial" w:cstheme="majorBidi"/>
      <w:b/>
      <w:iCs/>
      <w:color w:val="5B9BD5" w:themeColor="accent1"/>
      <w:sz w:val="18"/>
      <w:szCs w:val="20"/>
    </w:rPr>
  </w:style>
  <w:style w:type="character" w:customStyle="1" w:styleId="Heading8Char">
    <w:name w:val="Heading 8 Char"/>
    <w:basedOn w:val="DefaultParagraphFont"/>
    <w:link w:val="Heading8"/>
    <w:uiPriority w:val="9"/>
    <w:rsid w:val="004013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0130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47DF5"/>
    <w:pPr>
      <w:spacing w:after="100"/>
    </w:pPr>
    <w:rPr>
      <w:rFonts w:eastAsiaTheme="minorEastAsia" w:cstheme="minorBidi"/>
      <w:szCs w:val="24"/>
    </w:rPr>
  </w:style>
  <w:style w:type="paragraph" w:styleId="TOC2">
    <w:name w:val="toc 2"/>
    <w:basedOn w:val="Normal"/>
    <w:next w:val="Normal"/>
    <w:autoRedefine/>
    <w:uiPriority w:val="39"/>
    <w:unhideWhenUsed/>
    <w:rsid w:val="00547DF5"/>
    <w:pPr>
      <w:spacing w:after="100"/>
      <w:ind w:left="220"/>
    </w:pPr>
    <w:rPr>
      <w:rFonts w:eastAsiaTheme="minorEastAsia" w:cstheme="minorBidi"/>
      <w:szCs w:val="24"/>
    </w:rPr>
  </w:style>
  <w:style w:type="paragraph" w:styleId="TOC3">
    <w:name w:val="toc 3"/>
    <w:basedOn w:val="Normal"/>
    <w:next w:val="Normal"/>
    <w:autoRedefine/>
    <w:uiPriority w:val="39"/>
    <w:unhideWhenUsed/>
    <w:rsid w:val="00547DF5"/>
    <w:pPr>
      <w:tabs>
        <w:tab w:val="left" w:pos="1320"/>
        <w:tab w:val="right" w:leader="dot" w:pos="9632"/>
      </w:tabs>
      <w:spacing w:after="100"/>
      <w:ind w:left="440"/>
    </w:pPr>
    <w:rPr>
      <w:rFonts w:eastAsiaTheme="minorEastAsia" w:cstheme="minorBidi"/>
      <w:szCs w:val="24"/>
    </w:rPr>
  </w:style>
  <w:style w:type="paragraph" w:styleId="Header">
    <w:name w:val="header"/>
    <w:basedOn w:val="Normal"/>
    <w:link w:val="HeaderChar"/>
    <w:unhideWhenUsed/>
    <w:rsid w:val="00547DF5"/>
    <w:pPr>
      <w:tabs>
        <w:tab w:val="center" w:pos="4513"/>
        <w:tab w:val="right" w:pos="9026"/>
      </w:tabs>
    </w:pPr>
  </w:style>
  <w:style w:type="character" w:customStyle="1" w:styleId="HeaderChar">
    <w:name w:val="Header Char"/>
    <w:basedOn w:val="DefaultParagraphFont"/>
    <w:link w:val="Header"/>
    <w:rsid w:val="00547DF5"/>
    <w:rPr>
      <w:rFonts w:ascii="Arial" w:hAnsi="Arial" w:cs="Arial"/>
      <w:color w:val="555555"/>
      <w:sz w:val="20"/>
      <w:szCs w:val="20"/>
    </w:rPr>
  </w:style>
  <w:style w:type="paragraph" w:styleId="Footer">
    <w:name w:val="footer"/>
    <w:basedOn w:val="Normal"/>
    <w:link w:val="FooterChar"/>
    <w:uiPriority w:val="99"/>
    <w:unhideWhenUsed/>
    <w:rsid w:val="00547DF5"/>
    <w:pPr>
      <w:tabs>
        <w:tab w:val="center" w:pos="4513"/>
        <w:tab w:val="right" w:pos="9026"/>
      </w:tabs>
    </w:pPr>
  </w:style>
  <w:style w:type="character" w:customStyle="1" w:styleId="FooterChar">
    <w:name w:val="Footer Char"/>
    <w:basedOn w:val="DefaultParagraphFont"/>
    <w:link w:val="Footer"/>
    <w:uiPriority w:val="99"/>
    <w:rsid w:val="00547DF5"/>
    <w:rPr>
      <w:rFonts w:ascii="Arial" w:hAnsi="Arial" w:cs="Arial"/>
      <w:color w:val="555555"/>
      <w:sz w:val="20"/>
      <w:szCs w:val="20"/>
    </w:rPr>
  </w:style>
  <w:style w:type="paragraph" w:styleId="Subtitle">
    <w:name w:val="Subtitle"/>
    <w:basedOn w:val="Normal"/>
    <w:next w:val="Normal"/>
    <w:link w:val="SubtitleChar"/>
    <w:uiPriority w:val="11"/>
    <w:qFormat/>
    <w:rsid w:val="00AD79C6"/>
    <w:pPr>
      <w:numPr>
        <w:ilvl w:val="1"/>
      </w:numPr>
    </w:pPr>
    <w:rPr>
      <w:rFonts w:eastAsiaTheme="majorEastAsia" w:cstheme="majorBidi"/>
      <w:b/>
      <w:iCs/>
      <w:color w:val="808080" w:themeColor="background1" w:themeShade="80"/>
      <w:sz w:val="44"/>
      <w:szCs w:val="24"/>
      <w:lang w:val="en-GB"/>
    </w:rPr>
  </w:style>
  <w:style w:type="character" w:customStyle="1" w:styleId="SubtitleChar">
    <w:name w:val="Subtitle Char"/>
    <w:basedOn w:val="DefaultParagraphFont"/>
    <w:link w:val="Subtitle"/>
    <w:uiPriority w:val="11"/>
    <w:rsid w:val="00AD79C6"/>
    <w:rPr>
      <w:rFonts w:ascii="Arial" w:eastAsiaTheme="majorEastAsia" w:hAnsi="Arial" w:cstheme="majorBidi"/>
      <w:b/>
      <w:iCs/>
      <w:color w:val="808080" w:themeColor="background1" w:themeShade="80"/>
      <w:sz w:val="44"/>
      <w:szCs w:val="24"/>
      <w:lang w:val="en-GB"/>
    </w:rPr>
  </w:style>
  <w:style w:type="character" w:styleId="Hyperlink">
    <w:name w:val="Hyperlink"/>
    <w:basedOn w:val="DefaultParagraphFont"/>
    <w:uiPriority w:val="99"/>
    <w:unhideWhenUsed/>
    <w:rsid w:val="00547DF5"/>
    <w:rPr>
      <w:color w:val="0563C1" w:themeColor="hyperlink"/>
      <w:u w:val="single"/>
    </w:rPr>
  </w:style>
  <w:style w:type="character" w:styleId="FollowedHyperlink">
    <w:name w:val="FollowedHyperlink"/>
    <w:basedOn w:val="DefaultParagraphFont"/>
    <w:uiPriority w:val="99"/>
    <w:semiHidden/>
    <w:unhideWhenUsed/>
    <w:rsid w:val="00325BDF"/>
    <w:rPr>
      <w:color w:val="954F72" w:themeColor="followedHyperlink"/>
      <w:u w:val="single"/>
    </w:rPr>
  </w:style>
  <w:style w:type="paragraph" w:styleId="NormalWeb">
    <w:name w:val="Normal (Web)"/>
    <w:basedOn w:val="Normal"/>
    <w:uiPriority w:val="99"/>
    <w:unhideWhenUsed/>
    <w:rsid w:val="00547DF5"/>
    <w:pPr>
      <w:spacing w:before="100" w:beforeAutospacing="1" w:after="100" w:afterAutospacing="1"/>
    </w:pPr>
    <w:rPr>
      <w:rFonts w:ascii="Times New Roman" w:eastAsiaTheme="minorEastAsia" w:hAnsi="Times New Roman" w:cs="Times New Roman"/>
      <w:sz w:val="24"/>
      <w:szCs w:val="24"/>
      <w:lang w:val="en-GB" w:eastAsia="en-GB"/>
    </w:rPr>
  </w:style>
  <w:style w:type="table" w:styleId="TableGrid">
    <w:name w:val="Table Grid"/>
    <w:basedOn w:val="TableNormal"/>
    <w:uiPriority w:val="59"/>
    <w:rsid w:val="00547DF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BDF"/>
    <w:rPr>
      <w:color w:val="808080"/>
    </w:rPr>
  </w:style>
  <w:style w:type="paragraph" w:styleId="ListParagraph">
    <w:name w:val="List Paragraph"/>
    <w:basedOn w:val="Normal"/>
    <w:link w:val="ListParagraphChar"/>
    <w:uiPriority w:val="34"/>
    <w:qFormat/>
    <w:rsid w:val="00547DF5"/>
    <w:pPr>
      <w:spacing w:before="200"/>
    </w:pPr>
    <w:rPr>
      <w:color w:val="44546A" w:themeColor="text2"/>
    </w:rPr>
  </w:style>
  <w:style w:type="paragraph" w:styleId="TOCHeading">
    <w:name w:val="TOC Heading"/>
    <w:basedOn w:val="Heading1"/>
    <w:next w:val="TOC1"/>
    <w:uiPriority w:val="39"/>
    <w:unhideWhenUsed/>
    <w:qFormat/>
    <w:rsid w:val="00DC641C"/>
    <w:pPr>
      <w:keepNext/>
      <w:keepLines/>
      <w:numPr>
        <w:numId w:val="0"/>
      </w:numPr>
      <w:autoSpaceDE/>
      <w:autoSpaceDN/>
      <w:adjustRightInd/>
      <w:spacing w:after="120"/>
      <w:contextualSpacing/>
      <w:outlineLvl w:val="9"/>
    </w:pPr>
    <w:rPr>
      <w:rFonts w:eastAsiaTheme="majorEastAsia" w:cstheme="majorBidi"/>
      <w:caps/>
      <w:szCs w:val="28"/>
      <w:lang w:val="en-GB"/>
    </w:rPr>
  </w:style>
  <w:style w:type="table" w:styleId="GridTable1Light">
    <w:name w:val="Grid Table 1 Light"/>
    <w:aliases w:val="Table"/>
    <w:basedOn w:val="TableNormal"/>
    <w:uiPriority w:val="46"/>
    <w:rsid w:val="00547DF5"/>
    <w:pPr>
      <w:spacing w:after="0" w:line="240" w:lineRule="auto"/>
    </w:pPr>
    <w:rPr>
      <w:rFonts w:ascii="Arial" w:eastAsiaTheme="minorHAnsi" w:hAnsi="Arial"/>
      <w:color w:val="555555"/>
      <w:sz w:val="1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FFFFFF" w:themeFill="background1"/>
    </w:tcPr>
    <w:tblStylePr w:type="firstRow">
      <w:rPr>
        <w:rFonts w:ascii="Arial" w:hAnsi="Arial"/>
        <w:b/>
        <w:bCs/>
        <w:sz w:val="20"/>
      </w:rPr>
      <w:tblPr/>
      <w:tcPr>
        <w:shd w:val="clear" w:color="auto" w:fill="D9D9D9" w:themeFill="background1" w:themeFillShade="D9"/>
      </w:tcPr>
    </w:tblStylePr>
    <w:tblStylePr w:type="lastRow">
      <w:rPr>
        <w:rFonts w:ascii="Arial" w:hAnsi="Arial"/>
        <w:b/>
        <w:bCs/>
        <w:sz w:val="20"/>
      </w:rPr>
      <w:tblPr/>
      <w:tcPr>
        <w:tcBorders>
          <w:top w:val="double" w:sz="2" w:space="0" w:color="666666" w:themeColor="text1" w:themeTint="99"/>
        </w:tcBorders>
      </w:tcPr>
    </w:tblStylePr>
    <w:tblStylePr w:type="firstCol">
      <w:rPr>
        <w:rFonts w:ascii="Arial" w:hAnsi="Arial"/>
        <w:b/>
        <w:bCs/>
        <w:sz w:val="20"/>
      </w:rPr>
    </w:tblStylePr>
    <w:tblStylePr w:type="lastCol">
      <w:rPr>
        <w:rFonts w:ascii="Arial" w:hAnsi="Arial"/>
        <w:b w:val="0"/>
        <w:bCs/>
        <w:sz w:val="18"/>
      </w:rPr>
    </w:tblStylePr>
  </w:style>
  <w:style w:type="paragraph" w:styleId="NoSpacing">
    <w:name w:val="No Spacing"/>
    <w:uiPriority w:val="1"/>
    <w:rsid w:val="00547DF5"/>
    <w:pPr>
      <w:spacing w:after="0" w:line="240" w:lineRule="auto"/>
      <w:jc w:val="both"/>
    </w:pPr>
    <w:rPr>
      <w:rFonts w:ascii="Arial" w:hAnsi="Arial" w:cs="Arial"/>
      <w:color w:val="555555"/>
      <w:sz w:val="20"/>
      <w:szCs w:val="20"/>
    </w:rPr>
  </w:style>
  <w:style w:type="paragraph" w:customStyle="1" w:styleId="Heading20">
    <w:name w:val="Heading #2"/>
    <w:next w:val="styl1sttextzahlavi"/>
    <w:link w:val="Heading2Char0"/>
    <w:qFormat/>
    <w:rsid w:val="00547DF5"/>
    <w:pPr>
      <w:spacing w:after="0" w:line="240" w:lineRule="auto"/>
      <w:ind w:left="57"/>
    </w:pPr>
    <w:rPr>
      <w:rFonts w:ascii="Arial Black" w:eastAsia="ArialMT" w:hAnsi="Arial Black" w:cs="Arial"/>
      <w:color w:val="005390"/>
      <w:sz w:val="16"/>
      <w:szCs w:val="16"/>
      <w:lang w:val="cs-CZ"/>
    </w:rPr>
  </w:style>
  <w:style w:type="character" w:customStyle="1" w:styleId="Heading2Char0">
    <w:name w:val="Heading #2 Char"/>
    <w:basedOn w:val="DefaultParagraphFont"/>
    <w:link w:val="Heading20"/>
    <w:rsid w:val="00547DF5"/>
    <w:rPr>
      <w:rFonts w:ascii="Arial Black" w:eastAsia="ArialMT" w:hAnsi="Arial Black" w:cs="Arial"/>
      <w:color w:val="005390"/>
      <w:sz w:val="16"/>
      <w:szCs w:val="16"/>
      <w:lang w:val="cs-CZ"/>
    </w:rPr>
  </w:style>
  <w:style w:type="paragraph" w:customStyle="1" w:styleId="styl1sttextzahlavi">
    <w:name w:val="styl1st_text_zahlavi"/>
    <w:basedOn w:val="Normal"/>
    <w:link w:val="styl1sttextzahlaviChar"/>
    <w:qFormat/>
    <w:rsid w:val="00547DF5"/>
    <w:pPr>
      <w:autoSpaceDE w:val="0"/>
      <w:autoSpaceDN w:val="0"/>
      <w:adjustRightInd w:val="0"/>
      <w:spacing w:line="220" w:lineRule="exact"/>
      <w:ind w:left="57"/>
    </w:pPr>
    <w:rPr>
      <w:rFonts w:eastAsia="ArialMT"/>
      <w:sz w:val="16"/>
      <w:szCs w:val="16"/>
      <w:lang w:val="cs-CZ"/>
    </w:rPr>
  </w:style>
  <w:style w:type="character" w:customStyle="1" w:styleId="styl1sttextzahlaviChar">
    <w:name w:val="styl1st_text_zahlavi Char"/>
    <w:basedOn w:val="DefaultParagraphFont"/>
    <w:link w:val="styl1sttextzahlavi"/>
    <w:rsid w:val="00547DF5"/>
    <w:rPr>
      <w:rFonts w:ascii="Arial" w:eastAsia="ArialMT" w:hAnsi="Arial" w:cs="Arial"/>
      <w:color w:val="555555"/>
      <w:sz w:val="16"/>
      <w:szCs w:val="16"/>
      <w:lang w:val="cs-CZ"/>
    </w:rPr>
  </w:style>
  <w:style w:type="paragraph" w:customStyle="1" w:styleId="Table-Title">
    <w:name w:val="Table-Title"/>
    <w:basedOn w:val="Normal"/>
    <w:autoRedefine/>
    <w:rsid w:val="00547DF5"/>
    <w:pPr>
      <w:widowControl/>
      <w:spacing w:before="60" w:after="60" w:line="240" w:lineRule="auto"/>
      <w:jc w:val="center"/>
    </w:pPr>
    <w:rPr>
      <w:rFonts w:ascii="Arial Bold" w:eastAsiaTheme="minorHAnsi" w:hAnsi="Arial Bold"/>
      <w:bCs/>
      <w:color w:val="auto"/>
      <w:lang w:val="en-GB"/>
    </w:rPr>
  </w:style>
  <w:style w:type="paragraph" w:customStyle="1" w:styleId="Table-Contents">
    <w:name w:val="Table-Contents"/>
    <w:basedOn w:val="Normal"/>
    <w:rsid w:val="00547DF5"/>
    <w:pPr>
      <w:widowControl/>
      <w:spacing w:before="60" w:after="100" w:line="240" w:lineRule="auto"/>
    </w:pPr>
    <w:rPr>
      <w:rFonts w:ascii="Times New Roman" w:eastAsiaTheme="minorHAnsi" w:hAnsi="Times New Roman" w:cs="Times New Roman"/>
      <w:color w:val="auto"/>
    </w:rPr>
  </w:style>
  <w:style w:type="paragraph" w:customStyle="1" w:styleId="Table-Contents-Tests">
    <w:name w:val="Table-Contents-Tests"/>
    <w:basedOn w:val="Normal"/>
    <w:rsid w:val="00547DF5"/>
    <w:pPr>
      <w:widowControl/>
      <w:spacing w:before="60" w:after="100" w:line="240" w:lineRule="auto"/>
      <w:ind w:left="432" w:hanging="432"/>
    </w:pPr>
    <w:rPr>
      <w:rFonts w:ascii="Times New Roman" w:eastAsiaTheme="minorHAnsi" w:hAnsi="Times New Roman" w:cs="Times New Roman"/>
      <w:color w:val="auto"/>
    </w:rPr>
  </w:style>
  <w:style w:type="table" w:customStyle="1" w:styleId="ListTable3-Accent11">
    <w:name w:val="List Table 3 - Accent 11"/>
    <w:basedOn w:val="TableNormal"/>
    <w:uiPriority w:val="48"/>
    <w:rsid w:val="00547DF5"/>
    <w:pPr>
      <w:spacing w:after="0" w:line="240" w:lineRule="auto"/>
    </w:pPr>
    <w:rPr>
      <w:rFonts w:eastAsiaTheme="minorHAnsi"/>
      <w:lang w:val="cs-CZ"/>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29" w:type="dxa"/>
        <w:bottom w:w="29"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unhideWhenUsed/>
    <w:rsid w:val="00547DF5"/>
    <w:pPr>
      <w:widowControl/>
    </w:pPr>
    <w:rPr>
      <w:rFonts w:eastAsiaTheme="minorHAnsi" w:cstheme="minorBidi"/>
      <w:color w:val="auto"/>
    </w:rPr>
  </w:style>
  <w:style w:type="character" w:customStyle="1" w:styleId="FootnoteTextChar">
    <w:name w:val="Footnote Text Char"/>
    <w:basedOn w:val="DefaultParagraphFont"/>
    <w:link w:val="FootnoteText"/>
    <w:uiPriority w:val="99"/>
    <w:rsid w:val="00547DF5"/>
    <w:rPr>
      <w:rFonts w:ascii="Arial" w:eastAsiaTheme="minorHAnsi" w:hAnsi="Arial"/>
      <w:sz w:val="20"/>
      <w:szCs w:val="20"/>
    </w:rPr>
  </w:style>
  <w:style w:type="paragraph" w:styleId="Caption">
    <w:name w:val="caption"/>
    <w:basedOn w:val="Normal"/>
    <w:next w:val="Normal"/>
    <w:uiPriority w:val="35"/>
    <w:unhideWhenUsed/>
    <w:qFormat/>
    <w:rsid w:val="00AD79C6"/>
    <w:pPr>
      <w:widowControl/>
      <w:contextualSpacing/>
    </w:pPr>
    <w:rPr>
      <w:rFonts w:eastAsiaTheme="minorHAnsi" w:cstheme="minorBidi"/>
      <w:b/>
      <w:bCs/>
      <w:color w:val="5B9BD5" w:themeColor="accent1"/>
      <w:sz w:val="18"/>
      <w:szCs w:val="18"/>
      <w:lang w:val="en-GB"/>
    </w:rPr>
  </w:style>
  <w:style w:type="character" w:styleId="FootnoteReference">
    <w:name w:val="footnote reference"/>
    <w:basedOn w:val="DefaultParagraphFont"/>
    <w:uiPriority w:val="99"/>
    <w:unhideWhenUsed/>
    <w:rsid w:val="00547DF5"/>
    <w:rPr>
      <w:vertAlign w:val="superscript"/>
    </w:rPr>
  </w:style>
  <w:style w:type="character" w:styleId="Emphasis">
    <w:name w:val="Emphasis"/>
    <w:basedOn w:val="DefaultParagraphFont"/>
    <w:uiPriority w:val="20"/>
    <w:qFormat/>
    <w:rsid w:val="0040130D"/>
    <w:rPr>
      <w:i/>
      <w:iCs/>
    </w:rPr>
  </w:style>
  <w:style w:type="table" w:styleId="LightList-Accent1">
    <w:name w:val="Light List Accent 1"/>
    <w:basedOn w:val="TableNormal"/>
    <w:uiPriority w:val="61"/>
    <w:rsid w:val="00F523F2"/>
    <w:pPr>
      <w:spacing w:after="0" w:line="240" w:lineRule="auto"/>
    </w:pPr>
    <w:rPr>
      <w:rFonts w:eastAsiaTheme="minorHAnsi"/>
      <w:lang w:val="cs-CZ"/>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IntenseQuote">
    <w:name w:val="Intense Quote"/>
    <w:basedOn w:val="Normal"/>
    <w:next w:val="Normal"/>
    <w:link w:val="IntenseQuoteChar"/>
    <w:uiPriority w:val="30"/>
    <w:qFormat/>
    <w:rsid w:val="00547DF5"/>
    <w:pPr>
      <w:widowControl/>
      <w:pBdr>
        <w:top w:val="single" w:sz="4" w:space="10" w:color="5B9BD5" w:themeColor="accent1"/>
        <w:bottom w:val="single" w:sz="4" w:space="10" w:color="5B9BD5" w:themeColor="accent1"/>
      </w:pBdr>
      <w:spacing w:before="360" w:after="360" w:line="259" w:lineRule="auto"/>
      <w:ind w:left="864" w:right="864"/>
      <w:jc w:val="center"/>
    </w:pPr>
    <w:rPr>
      <w:rFonts w:asciiTheme="minorHAnsi" w:eastAsiaTheme="minorHAnsi" w:hAnsiTheme="minorHAnsi" w:cstheme="minorBidi"/>
      <w:i/>
      <w:iCs/>
      <w:color w:val="5B9BD5" w:themeColor="accent1"/>
      <w:sz w:val="22"/>
      <w:szCs w:val="22"/>
    </w:rPr>
  </w:style>
  <w:style w:type="character" w:customStyle="1" w:styleId="IntenseQuoteChar">
    <w:name w:val="Intense Quote Char"/>
    <w:basedOn w:val="DefaultParagraphFont"/>
    <w:link w:val="IntenseQuote"/>
    <w:uiPriority w:val="30"/>
    <w:rsid w:val="00547DF5"/>
    <w:rPr>
      <w:rFonts w:eastAsiaTheme="minorHAnsi"/>
      <w:i/>
      <w:iCs/>
      <w:color w:val="5B9BD5" w:themeColor="accent1"/>
    </w:rPr>
  </w:style>
  <w:style w:type="character" w:styleId="IntenseReference">
    <w:name w:val="Intense Reference"/>
    <w:basedOn w:val="DefaultParagraphFont"/>
    <w:uiPriority w:val="32"/>
    <w:qFormat/>
    <w:rsid w:val="00547DF5"/>
    <w:rPr>
      <w:b/>
      <w:bCs/>
      <w:smallCaps/>
      <w:color w:val="5B9BD5" w:themeColor="accent1"/>
      <w:spacing w:val="5"/>
    </w:rPr>
  </w:style>
  <w:style w:type="paragraph" w:customStyle="1" w:styleId="code">
    <w:name w:val="code"/>
    <w:basedOn w:val="Normal"/>
    <w:link w:val="codeChar"/>
    <w:qFormat/>
    <w:rsid w:val="00AD79C6"/>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Pr>
      <w:rFonts w:ascii="Courier New" w:hAnsi="Courier New" w:cs="Courier New"/>
      <w:color w:val="auto"/>
      <w:szCs w:val="22"/>
      <w:lang w:val="en-GB"/>
    </w:rPr>
  </w:style>
  <w:style w:type="character" w:customStyle="1" w:styleId="codeChar">
    <w:name w:val="code Char"/>
    <w:basedOn w:val="DefaultParagraphFont"/>
    <w:link w:val="code"/>
    <w:rsid w:val="00AD79C6"/>
    <w:rPr>
      <w:rFonts w:ascii="Courier New" w:hAnsi="Courier New" w:cs="Courier New"/>
      <w:sz w:val="20"/>
      <w:shd w:val="clear" w:color="auto" w:fill="F2F2F2" w:themeFill="background1" w:themeFillShade="F2"/>
      <w:lang w:val="en-GB"/>
    </w:rPr>
  </w:style>
  <w:style w:type="character" w:customStyle="1" w:styleId="apple-converted-space">
    <w:name w:val="apple-converted-space"/>
    <w:basedOn w:val="DefaultParagraphFont"/>
    <w:rsid w:val="00547DF5"/>
  </w:style>
  <w:style w:type="table" w:customStyle="1" w:styleId="Svtlseznamzvraznn11">
    <w:name w:val="Světlý seznam – zvýraznění 11"/>
    <w:basedOn w:val="TableNormal"/>
    <w:uiPriority w:val="61"/>
    <w:rsid w:val="00547DF5"/>
    <w:pPr>
      <w:spacing w:after="0" w:line="240" w:lineRule="auto"/>
    </w:pPr>
    <w:rPr>
      <w:rFonts w:eastAsiaTheme="minorHAnsi"/>
      <w:lang w:val="cs-CZ" w:eastAsia="zh-CN"/>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Symbols">
    <w:name w:val="Symbols"/>
    <w:basedOn w:val="TableBody"/>
    <w:link w:val="SymbolsChar"/>
    <w:uiPriority w:val="1"/>
    <w:qFormat/>
    <w:rsid w:val="00AD79C6"/>
    <w:pPr>
      <w:jc w:val="center"/>
    </w:pPr>
    <w:rPr>
      <w:rFonts w:ascii="Wingdings 2" w:hAnsi="Wingdings 2"/>
      <w:b/>
      <w:bCs w:val="0"/>
      <w:szCs w:val="44"/>
    </w:rPr>
  </w:style>
  <w:style w:type="character" w:customStyle="1" w:styleId="SymbolsChar">
    <w:name w:val="Symbols Char"/>
    <w:basedOn w:val="TableBodyChar"/>
    <w:link w:val="Symbols"/>
    <w:uiPriority w:val="1"/>
    <w:rsid w:val="00AD79C6"/>
    <w:rPr>
      <w:rFonts w:ascii="Wingdings 2" w:hAnsi="Wingdings 2" w:cs="Arial"/>
      <w:b/>
      <w:bCs w:val="0"/>
      <w:color w:val="555555"/>
      <w:sz w:val="18"/>
      <w:szCs w:val="44"/>
      <w:lang w:val="en-GB"/>
    </w:rPr>
  </w:style>
  <w:style w:type="table" w:styleId="GridTable4-Accent1">
    <w:name w:val="Grid Table 4 Accent 1"/>
    <w:basedOn w:val="TableNormal"/>
    <w:uiPriority w:val="49"/>
    <w:rsid w:val="00547DF5"/>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5Dark-Accent1">
    <w:name w:val="List Table 5 Dark Accent 1"/>
    <w:basedOn w:val="TableNormal"/>
    <w:uiPriority w:val="50"/>
    <w:rsid w:val="00547DF5"/>
    <w:pPr>
      <w:spacing w:after="0" w:line="240" w:lineRule="auto"/>
    </w:pPr>
    <w:rPr>
      <w:rFonts w:eastAsiaTheme="minorHAns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1">
    <w:name w:val="Table 1"/>
    <w:basedOn w:val="TableNormal"/>
    <w:uiPriority w:val="99"/>
    <w:rsid w:val="00F717F2"/>
    <w:pPr>
      <w:spacing w:after="0" w:line="240" w:lineRule="auto"/>
    </w:pPr>
    <w:rPr>
      <w:rFonts w:ascii="Arial" w:eastAsiaTheme="minorHAnsi" w:hAnsi="Arial"/>
      <w:color w:val="555555"/>
    </w:rPr>
    <w:tblPr/>
    <w:tblStylePr w:type="firstRow">
      <w:rPr>
        <w:rFonts w:ascii="Arial" w:hAnsi="Arial"/>
        <w:b/>
        <w:sz w:val="26"/>
      </w:rPr>
    </w:tblStylePr>
  </w:style>
  <w:style w:type="paragraph" w:customStyle="1" w:styleId="TableHeader">
    <w:name w:val="Table Header"/>
    <w:basedOn w:val="Normal"/>
    <w:link w:val="TableHeaderChar"/>
    <w:uiPriority w:val="1"/>
    <w:qFormat/>
    <w:rsid w:val="00AD79C6"/>
    <w:pPr>
      <w:spacing w:line="240" w:lineRule="auto"/>
    </w:pPr>
    <w:rPr>
      <w:b/>
      <w:color w:val="FFFFFF" w:themeColor="background1"/>
      <w:lang w:val="cs-CZ"/>
    </w:rPr>
  </w:style>
  <w:style w:type="character" w:customStyle="1" w:styleId="TableHeaderChar">
    <w:name w:val="Table Header Char"/>
    <w:basedOn w:val="DefaultParagraphFont"/>
    <w:link w:val="TableHeader"/>
    <w:uiPriority w:val="1"/>
    <w:rsid w:val="00AD79C6"/>
    <w:rPr>
      <w:rFonts w:ascii="Arial" w:hAnsi="Arial" w:cs="Arial"/>
      <w:b/>
      <w:color w:val="FFFFFF" w:themeColor="background1"/>
      <w:sz w:val="20"/>
      <w:szCs w:val="20"/>
      <w:lang w:val="cs-CZ"/>
    </w:rPr>
  </w:style>
  <w:style w:type="paragraph" w:customStyle="1" w:styleId="TOC">
    <w:name w:val="TOC"/>
    <w:basedOn w:val="Heading2"/>
    <w:link w:val="TOCChar"/>
    <w:uiPriority w:val="1"/>
    <w:qFormat/>
    <w:rsid w:val="00C90576"/>
    <w:pPr>
      <w:numPr>
        <w:ilvl w:val="0"/>
        <w:numId w:val="0"/>
      </w:numPr>
      <w:contextualSpacing/>
    </w:pPr>
  </w:style>
  <w:style w:type="character" w:customStyle="1" w:styleId="TOCChar">
    <w:name w:val="TOC Char"/>
    <w:basedOn w:val="Heading2Char"/>
    <w:link w:val="TOC"/>
    <w:uiPriority w:val="1"/>
    <w:rsid w:val="00E05CDC"/>
    <w:rPr>
      <w:rFonts w:ascii="Arial" w:eastAsiaTheme="majorEastAsia" w:hAnsi="Arial" w:cstheme="majorBidi"/>
      <w:b/>
      <w:bCs/>
      <w:color w:val="5B9BD5" w:themeColor="accent1"/>
      <w:sz w:val="26"/>
      <w:szCs w:val="26"/>
    </w:rPr>
  </w:style>
  <w:style w:type="paragraph" w:styleId="Title">
    <w:name w:val="Title"/>
    <w:basedOn w:val="Normal"/>
    <w:next w:val="Normal"/>
    <w:link w:val="TitleChar"/>
    <w:uiPriority w:val="10"/>
    <w:qFormat/>
    <w:rsid w:val="00AD79C6"/>
    <w:pPr>
      <w:spacing w:before="0" w:after="0" w:line="240" w:lineRule="auto"/>
      <w:contextualSpacing/>
    </w:pPr>
    <w:rPr>
      <w:rFonts w:eastAsiaTheme="majorEastAsia" w:cstheme="majorBidi"/>
      <w:b/>
      <w:color w:val="44546A" w:themeColor="text2"/>
      <w:spacing w:val="-10"/>
      <w:kern w:val="28"/>
      <w:sz w:val="56"/>
      <w:szCs w:val="56"/>
    </w:rPr>
  </w:style>
  <w:style w:type="character" w:customStyle="1" w:styleId="TitleChar">
    <w:name w:val="Title Char"/>
    <w:basedOn w:val="DefaultParagraphFont"/>
    <w:link w:val="Title"/>
    <w:uiPriority w:val="10"/>
    <w:rsid w:val="00AD79C6"/>
    <w:rPr>
      <w:rFonts w:ascii="Arial" w:eastAsiaTheme="majorEastAsia" w:hAnsi="Arial" w:cstheme="majorBidi"/>
      <w:b/>
      <w:color w:val="44546A" w:themeColor="text2"/>
      <w:spacing w:val="-10"/>
      <w:kern w:val="28"/>
      <w:sz w:val="56"/>
      <w:szCs w:val="56"/>
    </w:rPr>
  </w:style>
  <w:style w:type="paragraph" w:customStyle="1" w:styleId="textzahlavi">
    <w:name w:val="text_zahlavi"/>
    <w:basedOn w:val="Normal"/>
    <w:link w:val="textzahlaviChar"/>
    <w:qFormat/>
    <w:rsid w:val="00AD79C6"/>
    <w:pPr>
      <w:autoSpaceDE w:val="0"/>
      <w:autoSpaceDN w:val="0"/>
      <w:adjustRightInd w:val="0"/>
      <w:spacing w:line="220" w:lineRule="exact"/>
      <w:ind w:left="57"/>
    </w:pPr>
    <w:rPr>
      <w:rFonts w:eastAsia="ArialMT"/>
      <w:sz w:val="16"/>
      <w:szCs w:val="16"/>
      <w:lang w:val="cs-CZ"/>
    </w:rPr>
  </w:style>
  <w:style w:type="character" w:customStyle="1" w:styleId="textzahlaviChar">
    <w:name w:val="text_zahlavi Char"/>
    <w:basedOn w:val="DefaultParagraphFont"/>
    <w:link w:val="textzahlavi"/>
    <w:rsid w:val="00AD79C6"/>
    <w:rPr>
      <w:rFonts w:ascii="Arial" w:eastAsia="ArialMT" w:hAnsi="Arial" w:cs="Arial"/>
      <w:color w:val="555555"/>
      <w:sz w:val="16"/>
      <w:szCs w:val="16"/>
      <w:lang w:val="cs-CZ"/>
    </w:rPr>
  </w:style>
  <w:style w:type="paragraph" w:customStyle="1" w:styleId="Bulletsnormal">
    <w:name w:val="Bullets normal"/>
    <w:basedOn w:val="ListParagraph"/>
    <w:link w:val="BulletsnormalChar"/>
    <w:uiPriority w:val="1"/>
    <w:qFormat/>
    <w:rsid w:val="00E05CDC"/>
    <w:pPr>
      <w:widowControl/>
      <w:spacing w:before="0" w:after="0" w:line="240" w:lineRule="auto"/>
      <w:contextualSpacing/>
    </w:pPr>
    <w:rPr>
      <w:color w:val="555555"/>
      <w:lang w:eastAsia="cs-CZ"/>
    </w:rPr>
  </w:style>
  <w:style w:type="character" w:customStyle="1" w:styleId="BulletsnormalChar">
    <w:name w:val="Bullets normal Char"/>
    <w:basedOn w:val="DefaultParagraphFont"/>
    <w:link w:val="Bulletsnormal"/>
    <w:uiPriority w:val="1"/>
    <w:rsid w:val="00AD79C6"/>
    <w:rPr>
      <w:rFonts w:ascii="Arial" w:hAnsi="Arial" w:cs="Arial"/>
      <w:color w:val="555555"/>
      <w:sz w:val="20"/>
      <w:szCs w:val="20"/>
      <w:lang w:eastAsia="cs-CZ"/>
    </w:rPr>
  </w:style>
  <w:style w:type="paragraph" w:customStyle="1" w:styleId="HeaderText">
    <w:name w:val="Header Text"/>
    <w:basedOn w:val="Header"/>
    <w:link w:val="HeaderTextChar"/>
    <w:autoRedefine/>
    <w:uiPriority w:val="1"/>
    <w:qFormat/>
    <w:rsid w:val="0040130D"/>
    <w:pPr>
      <w:spacing w:after="0" w:line="240" w:lineRule="auto"/>
      <w:jc w:val="right"/>
    </w:pPr>
    <w:rPr>
      <w:color w:val="ADAFAA"/>
      <w:sz w:val="16"/>
      <w:szCs w:val="16"/>
    </w:rPr>
  </w:style>
  <w:style w:type="character" w:customStyle="1" w:styleId="HeaderTextChar">
    <w:name w:val="Header Text Char"/>
    <w:basedOn w:val="HeaderChar"/>
    <w:link w:val="HeaderText"/>
    <w:uiPriority w:val="1"/>
    <w:rsid w:val="0040130D"/>
    <w:rPr>
      <w:rFonts w:ascii="Arial" w:hAnsi="Arial" w:cs="Arial"/>
      <w:color w:val="ADAFAA"/>
      <w:sz w:val="16"/>
      <w:szCs w:val="16"/>
    </w:rPr>
  </w:style>
  <w:style w:type="paragraph" w:customStyle="1" w:styleId="Numberringnormal">
    <w:name w:val="Numberring normal"/>
    <w:basedOn w:val="ListParagraph"/>
    <w:link w:val="NumberringnormalChar"/>
    <w:autoRedefine/>
    <w:uiPriority w:val="1"/>
    <w:qFormat/>
    <w:rsid w:val="0040130D"/>
    <w:pPr>
      <w:spacing w:before="0" w:after="0" w:line="240" w:lineRule="auto"/>
      <w:ind w:left="720" w:hanging="360"/>
      <w:contextualSpacing/>
    </w:pPr>
    <w:rPr>
      <w:color w:val="555555"/>
    </w:rPr>
  </w:style>
  <w:style w:type="character" w:customStyle="1" w:styleId="NumberringnormalChar">
    <w:name w:val="Numberring normal Char"/>
    <w:basedOn w:val="DefaultParagraphFont"/>
    <w:link w:val="Numberringnormal"/>
    <w:uiPriority w:val="1"/>
    <w:rsid w:val="0040130D"/>
    <w:rPr>
      <w:rFonts w:ascii="Arial" w:hAnsi="Arial" w:cs="Arial"/>
      <w:color w:val="555555"/>
      <w:sz w:val="20"/>
      <w:szCs w:val="20"/>
    </w:rPr>
  </w:style>
  <w:style w:type="paragraph" w:customStyle="1" w:styleId="Author">
    <w:name w:val="Author"/>
    <w:aliases w:val="version,date"/>
    <w:basedOn w:val="Normal"/>
    <w:link w:val="AuthorChar"/>
    <w:autoRedefine/>
    <w:uiPriority w:val="1"/>
    <w:qFormat/>
    <w:rsid w:val="0040130D"/>
    <w:rPr>
      <w:color w:val="808080" w:themeColor="background1" w:themeShade="80"/>
      <w:sz w:val="24"/>
    </w:rPr>
  </w:style>
  <w:style w:type="character" w:customStyle="1" w:styleId="AuthorChar">
    <w:name w:val="Author Char"/>
    <w:aliases w:val="version Char,date Char"/>
    <w:basedOn w:val="DefaultParagraphFont"/>
    <w:link w:val="Author"/>
    <w:uiPriority w:val="1"/>
    <w:rsid w:val="0040130D"/>
    <w:rPr>
      <w:rFonts w:ascii="Arial" w:hAnsi="Arial" w:cs="Arial"/>
      <w:color w:val="808080" w:themeColor="background1" w:themeShade="80"/>
      <w:sz w:val="24"/>
      <w:szCs w:val="20"/>
    </w:rPr>
  </w:style>
  <w:style w:type="character" w:customStyle="1" w:styleId="ListParagraphChar">
    <w:name w:val="List Paragraph Char"/>
    <w:basedOn w:val="DefaultParagraphFont"/>
    <w:link w:val="ListParagraph"/>
    <w:uiPriority w:val="34"/>
    <w:rsid w:val="002D14FC"/>
    <w:rPr>
      <w:rFonts w:ascii="Arial" w:hAnsi="Arial" w:cs="Arial"/>
      <w:color w:val="44546A" w:themeColor="text2"/>
      <w:sz w:val="20"/>
      <w:szCs w:val="20"/>
    </w:rPr>
  </w:style>
  <w:style w:type="paragraph" w:customStyle="1" w:styleId="Instructions">
    <w:name w:val="Instructions"/>
    <w:basedOn w:val="Normal"/>
    <w:qFormat/>
    <w:rsid w:val="002D14FC"/>
    <w:pPr>
      <w:widowControl/>
      <w:spacing w:before="0" w:after="200"/>
    </w:pPr>
    <w:rPr>
      <w:rFonts w:asciiTheme="minorHAnsi" w:eastAsiaTheme="minorEastAsia" w:hAnsiTheme="minorHAnsi" w:cstheme="minorBidi"/>
      <w:color w:val="595959" w:themeColor="text1" w:themeTint="A6"/>
      <w:sz w:val="22"/>
      <w:szCs w:val="22"/>
      <w:lang w:eastAsia="ja-JP"/>
    </w:rPr>
  </w:style>
  <w:style w:type="character" w:styleId="UnresolvedMention">
    <w:name w:val="Unresolved Mention"/>
    <w:basedOn w:val="DefaultParagraphFont"/>
    <w:uiPriority w:val="99"/>
    <w:semiHidden/>
    <w:unhideWhenUsed/>
    <w:rsid w:val="00613A1D"/>
    <w:rPr>
      <w:color w:val="605E5C"/>
      <w:shd w:val="clear" w:color="auto" w:fill="E1DFDD"/>
    </w:rPr>
  </w:style>
  <w:style w:type="character" w:customStyle="1" w:styleId="zoomuserdocsvariablesvarproductscorecardname">
    <w:name w:val="zoom_userdocs_variablesvar_product_scorecard_name"/>
    <w:basedOn w:val="DefaultParagraphFont"/>
    <w:rsid w:val="009222F2"/>
  </w:style>
  <w:style w:type="character" w:styleId="Strong">
    <w:name w:val="Strong"/>
    <w:basedOn w:val="DefaultParagraphFont"/>
    <w:uiPriority w:val="22"/>
    <w:qFormat/>
    <w:rsid w:val="009222F2"/>
    <w:rPr>
      <w:b/>
      <w:bCs/>
    </w:rPr>
  </w:style>
  <w:style w:type="character" w:styleId="HTMLCode">
    <w:name w:val="HTML Code"/>
    <w:basedOn w:val="DefaultParagraphFont"/>
    <w:uiPriority w:val="99"/>
    <w:semiHidden/>
    <w:unhideWhenUsed/>
    <w:rsid w:val="005166E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6F3367"/>
    <w:rPr>
      <w:sz w:val="16"/>
      <w:szCs w:val="16"/>
    </w:rPr>
  </w:style>
  <w:style w:type="paragraph" w:styleId="CommentText">
    <w:name w:val="annotation text"/>
    <w:basedOn w:val="Normal"/>
    <w:link w:val="CommentTextChar"/>
    <w:uiPriority w:val="99"/>
    <w:semiHidden/>
    <w:unhideWhenUsed/>
    <w:rsid w:val="006F3367"/>
    <w:pPr>
      <w:spacing w:line="240" w:lineRule="auto"/>
    </w:pPr>
  </w:style>
  <w:style w:type="character" w:customStyle="1" w:styleId="CommentTextChar">
    <w:name w:val="Comment Text Char"/>
    <w:basedOn w:val="DefaultParagraphFont"/>
    <w:link w:val="CommentText"/>
    <w:uiPriority w:val="99"/>
    <w:semiHidden/>
    <w:rsid w:val="006F3367"/>
    <w:rPr>
      <w:rFonts w:ascii="Arial" w:hAnsi="Arial" w:cs="Arial"/>
      <w:color w:val="555555"/>
      <w:sz w:val="20"/>
      <w:szCs w:val="20"/>
    </w:rPr>
  </w:style>
  <w:style w:type="paragraph" w:styleId="CommentSubject">
    <w:name w:val="annotation subject"/>
    <w:basedOn w:val="CommentText"/>
    <w:next w:val="CommentText"/>
    <w:link w:val="CommentSubjectChar"/>
    <w:uiPriority w:val="99"/>
    <w:semiHidden/>
    <w:unhideWhenUsed/>
    <w:rsid w:val="006F3367"/>
    <w:rPr>
      <w:b/>
      <w:bCs/>
    </w:rPr>
  </w:style>
  <w:style w:type="character" w:customStyle="1" w:styleId="CommentSubjectChar">
    <w:name w:val="Comment Subject Char"/>
    <w:basedOn w:val="CommentTextChar"/>
    <w:link w:val="CommentSubject"/>
    <w:uiPriority w:val="99"/>
    <w:semiHidden/>
    <w:rsid w:val="006F3367"/>
    <w:rPr>
      <w:rFonts w:ascii="Arial" w:hAnsi="Arial" w:cs="Arial"/>
      <w:b/>
      <w:bCs/>
      <w:color w:val="555555"/>
      <w:sz w:val="20"/>
      <w:szCs w:val="20"/>
    </w:rPr>
  </w:style>
  <w:style w:type="paragraph" w:styleId="BalloonText">
    <w:name w:val="Balloon Text"/>
    <w:basedOn w:val="Normal"/>
    <w:link w:val="BalloonTextChar"/>
    <w:uiPriority w:val="99"/>
    <w:semiHidden/>
    <w:unhideWhenUsed/>
    <w:rsid w:val="006F336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367"/>
    <w:rPr>
      <w:rFonts w:ascii="Segoe UI" w:hAnsi="Segoe UI" w:cs="Segoe UI"/>
      <w:color w:val="55555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93334">
      <w:bodyDiv w:val="1"/>
      <w:marLeft w:val="0"/>
      <w:marRight w:val="0"/>
      <w:marTop w:val="0"/>
      <w:marBottom w:val="0"/>
      <w:divBdr>
        <w:top w:val="none" w:sz="0" w:space="0" w:color="auto"/>
        <w:left w:val="none" w:sz="0" w:space="0" w:color="auto"/>
        <w:bottom w:val="none" w:sz="0" w:space="0" w:color="auto"/>
        <w:right w:val="none" w:sz="0" w:space="0" w:color="auto"/>
      </w:divBdr>
    </w:div>
    <w:div w:id="550849943">
      <w:bodyDiv w:val="1"/>
      <w:marLeft w:val="0"/>
      <w:marRight w:val="0"/>
      <w:marTop w:val="0"/>
      <w:marBottom w:val="0"/>
      <w:divBdr>
        <w:top w:val="none" w:sz="0" w:space="0" w:color="auto"/>
        <w:left w:val="none" w:sz="0" w:space="0" w:color="auto"/>
        <w:bottom w:val="none" w:sz="0" w:space="0" w:color="auto"/>
        <w:right w:val="none" w:sz="0" w:space="0" w:color="auto"/>
      </w:divBdr>
    </w:div>
    <w:div w:id="600140038">
      <w:bodyDiv w:val="1"/>
      <w:marLeft w:val="0"/>
      <w:marRight w:val="0"/>
      <w:marTop w:val="0"/>
      <w:marBottom w:val="0"/>
      <w:divBdr>
        <w:top w:val="none" w:sz="0" w:space="0" w:color="auto"/>
        <w:left w:val="none" w:sz="0" w:space="0" w:color="auto"/>
        <w:bottom w:val="none" w:sz="0" w:space="0" w:color="auto"/>
        <w:right w:val="none" w:sz="0" w:space="0" w:color="auto"/>
      </w:divBdr>
      <w:divsChild>
        <w:div w:id="585723145">
          <w:marLeft w:val="-240"/>
          <w:marRight w:val="-120"/>
          <w:marTop w:val="0"/>
          <w:marBottom w:val="0"/>
          <w:divBdr>
            <w:top w:val="none" w:sz="0" w:space="0" w:color="auto"/>
            <w:left w:val="none" w:sz="0" w:space="0" w:color="auto"/>
            <w:bottom w:val="none" w:sz="0" w:space="0" w:color="auto"/>
            <w:right w:val="none" w:sz="0" w:space="0" w:color="auto"/>
          </w:divBdr>
          <w:divsChild>
            <w:div w:id="110248352">
              <w:marLeft w:val="0"/>
              <w:marRight w:val="0"/>
              <w:marTop w:val="0"/>
              <w:marBottom w:val="60"/>
              <w:divBdr>
                <w:top w:val="none" w:sz="0" w:space="0" w:color="auto"/>
                <w:left w:val="none" w:sz="0" w:space="0" w:color="auto"/>
                <w:bottom w:val="none" w:sz="0" w:space="0" w:color="auto"/>
                <w:right w:val="none" w:sz="0" w:space="0" w:color="auto"/>
              </w:divBdr>
              <w:divsChild>
                <w:div w:id="406192368">
                  <w:marLeft w:val="0"/>
                  <w:marRight w:val="0"/>
                  <w:marTop w:val="0"/>
                  <w:marBottom w:val="0"/>
                  <w:divBdr>
                    <w:top w:val="none" w:sz="0" w:space="0" w:color="auto"/>
                    <w:left w:val="none" w:sz="0" w:space="0" w:color="auto"/>
                    <w:bottom w:val="none" w:sz="0" w:space="0" w:color="auto"/>
                    <w:right w:val="none" w:sz="0" w:space="0" w:color="auto"/>
                  </w:divBdr>
                  <w:divsChild>
                    <w:div w:id="1552963130">
                      <w:marLeft w:val="0"/>
                      <w:marRight w:val="0"/>
                      <w:marTop w:val="0"/>
                      <w:marBottom w:val="0"/>
                      <w:divBdr>
                        <w:top w:val="none" w:sz="0" w:space="0" w:color="auto"/>
                        <w:left w:val="none" w:sz="0" w:space="0" w:color="auto"/>
                        <w:bottom w:val="none" w:sz="0" w:space="0" w:color="auto"/>
                        <w:right w:val="none" w:sz="0" w:space="0" w:color="auto"/>
                      </w:divBdr>
                      <w:divsChild>
                        <w:div w:id="1250038567">
                          <w:marLeft w:val="0"/>
                          <w:marRight w:val="0"/>
                          <w:marTop w:val="0"/>
                          <w:marBottom w:val="0"/>
                          <w:divBdr>
                            <w:top w:val="none" w:sz="0" w:space="0" w:color="auto"/>
                            <w:left w:val="none" w:sz="0" w:space="0" w:color="auto"/>
                            <w:bottom w:val="none" w:sz="0" w:space="0" w:color="auto"/>
                            <w:right w:val="none" w:sz="0" w:space="0" w:color="auto"/>
                          </w:divBdr>
                          <w:divsChild>
                            <w:div w:id="9462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649551">
      <w:bodyDiv w:val="1"/>
      <w:marLeft w:val="0"/>
      <w:marRight w:val="0"/>
      <w:marTop w:val="0"/>
      <w:marBottom w:val="0"/>
      <w:divBdr>
        <w:top w:val="none" w:sz="0" w:space="0" w:color="auto"/>
        <w:left w:val="none" w:sz="0" w:space="0" w:color="auto"/>
        <w:bottom w:val="none" w:sz="0" w:space="0" w:color="auto"/>
        <w:right w:val="none" w:sz="0" w:space="0" w:color="auto"/>
      </w:divBdr>
    </w:div>
    <w:div w:id="137049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4.xml"/><Relationship Id="rId16" Type="http://schemas.openxmlformats.org/officeDocument/2006/relationships/hyperlink" Target="http://www.zoomint.com/en/zoom-callrec-cisco-ip-telephony-contact-center-call-recording.html" TargetMode="External"/><Relationship Id="rId11" Type="http://schemas.openxmlformats.org/officeDocument/2006/relationships/header" Target="header1.xml"/><Relationship Id="rId32" Type="http://schemas.openxmlformats.org/officeDocument/2006/relationships/package" Target="embeddings/Microsoft_Visio_Drawing2.vsdx"/><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comments" Target="comments.xml"/><Relationship Id="rId79" Type="http://schemas.openxmlformats.org/officeDocument/2006/relationships/hyperlink" Target="https://www.zoomint.com/" TargetMode="External"/><Relationship Id="rId5" Type="http://schemas.openxmlformats.org/officeDocument/2006/relationships/numbering" Target="numbering.xml"/><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Microsoft_Visio_Drawing1.vsdx"/><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mailto:info@zoomint.co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microsoft.com/office/2011/relationships/commentsExtended" Target="commentsExtended.xml"/><Relationship Id="rId83" Type="http://schemas.openxmlformats.org/officeDocument/2006/relationships/hyperlink" Target="https://portal.zoomint.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3.xml"/><Relationship Id="rId81" Type="http://schemas.openxmlformats.org/officeDocument/2006/relationships/hyperlink" Target="mailto:helpdesk@zoomint.com" TargetMode="External"/><Relationship Id="rId86"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microsoft.com/office/2016/09/relationships/commentsIds" Target="commentsIds.xm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glossaryDocument" Target="glossary/document.xml"/><Relationship Id="rId61" Type="http://schemas.openxmlformats.org/officeDocument/2006/relationships/image" Target="media/image47.png"/><Relationship Id="rId82" Type="http://schemas.openxmlformats.org/officeDocument/2006/relationships/hyperlink" Target="mailto:ushelpdesk@zoomint.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hyperlink" Target="http://www.zoomint.com" TargetMode="External"/><Relationship Id="rId1" Type="http://schemas.openxmlformats.org/officeDocument/2006/relationships/hyperlink" Target="http://www.zoomin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G"/></Relationships>
</file>

<file path=word/_rels/header4.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ra.jelinkova\Dropbox%20(zoomint)\PSaS%20Project%20Managers\1%20Standard%20Project%20Doc%20Library\1%20Basic%20Project%20Docs\ZOOM_Basi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FAACF2FBCB24B71A52FFC69CDEDA93B"/>
        <w:category>
          <w:name w:val="General"/>
          <w:gallery w:val="placeholder"/>
        </w:category>
        <w:types>
          <w:type w:val="bbPlcHdr"/>
        </w:types>
        <w:behaviors>
          <w:behavior w:val="content"/>
        </w:behaviors>
        <w:guid w:val="{B799A310-3434-43EC-8FB2-7A288D41E729}"/>
      </w:docPartPr>
      <w:docPartBody>
        <w:p w:rsidR="00631333" w:rsidRDefault="00A56EE6">
          <w:pPr>
            <w:pStyle w:val="CFAACF2FBCB24B71A52FFC69CDEDA93B"/>
          </w:pPr>
          <w:r w:rsidRPr="00C656D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MT">
    <w:altName w:val="MS Gothic"/>
    <w:panose1 w:val="00000000000000000000"/>
    <w:charset w:val="EE"/>
    <w:family w:val="auto"/>
    <w:notTrueType/>
    <w:pitch w:val="default"/>
    <w:sig w:usb0="00000005" w:usb1="00000000" w:usb2="00000000" w:usb3="00000000" w:csb0="00000002" w:csb1="00000000"/>
  </w:font>
  <w:font w:name="Arial Bold">
    <w:altName w:val="Arial"/>
    <w:panose1 w:val="00000000000000000000"/>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Gotham Light">
    <w:altName w:val="Calibri"/>
    <w:charset w:val="00"/>
    <w:family w:val="auto"/>
    <w:pitch w:val="variable"/>
    <w:sig w:usb0="8000002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EE6"/>
    <w:rsid w:val="00272962"/>
    <w:rsid w:val="002824EA"/>
    <w:rsid w:val="003177AC"/>
    <w:rsid w:val="00435B46"/>
    <w:rsid w:val="004678FB"/>
    <w:rsid w:val="00631333"/>
    <w:rsid w:val="00666659"/>
    <w:rsid w:val="007B502A"/>
    <w:rsid w:val="00967FB4"/>
    <w:rsid w:val="00A045E5"/>
    <w:rsid w:val="00A35C6D"/>
    <w:rsid w:val="00A56EE6"/>
    <w:rsid w:val="00B54F7C"/>
    <w:rsid w:val="00EB7B6B"/>
    <w:rsid w:val="00F71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FAACF2FBCB24B71A52FFC69CDEDA93B">
    <w:name w:val="CFAACF2FBCB24B71A52FFC69CDEDA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82DE853CC8424D96287A504D4B9E7B" ma:contentTypeVersion="11" ma:contentTypeDescription="Create a new document." ma:contentTypeScope="" ma:versionID="984dd751ad9bb9225ad1309268cdde79">
  <xsd:schema xmlns:xsd="http://www.w3.org/2001/XMLSchema" xmlns:xs="http://www.w3.org/2001/XMLSchema" xmlns:p="http://schemas.microsoft.com/office/2006/metadata/properties" xmlns:ns3="c5e9947e-4f4f-4de5-9ae2-0cd80cda0a23" xmlns:ns4="d834403a-90b9-43ea-b584-aa845345c568" targetNamespace="http://schemas.microsoft.com/office/2006/metadata/properties" ma:root="true" ma:fieldsID="9ec2654d1c6e0d416c1e1392b7370ac2" ns3:_="" ns4:_="">
    <xsd:import namespace="c5e9947e-4f4f-4de5-9ae2-0cd80cda0a23"/>
    <xsd:import namespace="d834403a-90b9-43ea-b584-aa845345c56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e9947e-4f4f-4de5-9ae2-0cd80cda0a2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34403a-90b9-43ea-b584-aa845345c56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9558B-D9D3-4222-9B89-931E8ED4783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86F432-AA32-4234-8570-5CC28F9F5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e9947e-4f4f-4de5-9ae2-0cd80cda0a23"/>
    <ds:schemaRef ds:uri="d834403a-90b9-43ea-b584-aa845345c5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FC914B-ACA1-4CE7-B05D-C2CC6000C047}">
  <ds:schemaRefs>
    <ds:schemaRef ds:uri="http://schemas.microsoft.com/sharepoint/v3/contenttype/forms"/>
  </ds:schemaRefs>
</ds:datastoreItem>
</file>

<file path=customXml/itemProps4.xml><?xml version="1.0" encoding="utf-8"?>
<ds:datastoreItem xmlns:ds="http://schemas.openxmlformats.org/officeDocument/2006/customXml" ds:itemID="{298DD6DD-4647-45AA-BDFC-A06A5CE9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ZOOM_Basic template</Template>
  <TotalTime>1</TotalTime>
  <Pages>61</Pages>
  <Words>9544</Words>
  <Characters>54404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CUCM User Import Tool</vt:lpstr>
    </vt:vector>
  </TitlesOfParts>
  <Company>ZOOM International s.r.o.</Company>
  <LinksUpToDate>false</LinksUpToDate>
  <CharactersWithSpaces>63821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CUCM User Import Tool</dc:title>
  <dc:subject>ZOOM International</dc:subject>
  <dc:creator>Petr Borovicka</dc:creator>
  <cp:keywords/>
  <dc:description/>
  <cp:lastModifiedBy>Petr Borovicka</cp:lastModifiedBy>
  <cp:revision>2</cp:revision>
  <dcterms:created xsi:type="dcterms:W3CDTF">2020-06-24T11:17:00Z</dcterms:created>
  <dcterms:modified xsi:type="dcterms:W3CDTF">2020-06-24T11:17:00Z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0x0101006882DE853CC8424D96287A504D4B9E7B</vt:lpwstr>
  </property>
</Properties>
</file>